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0AA4" w:rsidRPr="00E80D41" w:rsidRDefault="004D41E4">
      <w:pPr>
        <w:pStyle w:val="af3"/>
        <w:rPr>
          <w:rStyle w:val="a9"/>
          <w:sz w:val="18"/>
        </w:rPr>
      </w:pPr>
      <w:r>
        <w:rPr>
          <w:rFonts w:hint="eastAsia"/>
        </w:rPr>
        <w:t>《</w:t>
      </w:r>
      <w:r>
        <w:rPr>
          <w:rFonts w:hint="eastAsia"/>
        </w:rPr>
        <w:t>C</w:t>
      </w:r>
      <w:r>
        <w:t>G</w:t>
      </w:r>
      <w:r>
        <w:rPr>
          <w:rFonts w:hint="eastAsia"/>
        </w:rPr>
        <w:t>2018</w:t>
      </w:r>
      <w:bookmarkStart w:id="0" w:name="_GoBack"/>
      <w:bookmarkEnd w:id="0"/>
      <w:r w:rsidR="00E80D41">
        <w:rPr>
          <w:rFonts w:hint="eastAsia"/>
        </w:rPr>
        <w:t>》系统技术报告</w:t>
      </w:r>
    </w:p>
    <w:p w:rsidR="009C0AA4" w:rsidRDefault="00504920">
      <w:pPr>
        <w:pStyle w:val="af0"/>
      </w:pPr>
      <w:r>
        <w:rPr>
          <w:rFonts w:hint="eastAsia"/>
        </w:rPr>
        <w:t>郑来栋</w:t>
      </w:r>
    </w:p>
    <w:p w:rsidR="009C0AA4" w:rsidRDefault="006C6110" w:rsidP="006C6110">
      <w:pPr>
        <w:pStyle w:val="ab"/>
        <w:ind w:left="123" w:hanging="123"/>
      </w:pPr>
      <w:r>
        <w:rPr>
          <w:rFonts w:hint="eastAsia"/>
        </w:rPr>
        <w:t>(</w:t>
      </w:r>
      <w:r w:rsidR="00C80426">
        <w:rPr>
          <w:rFonts w:hint="eastAsia"/>
        </w:rPr>
        <w:t>南京大学</w:t>
      </w:r>
      <w:r w:rsidR="009C0AA4">
        <w:rPr>
          <w:rFonts w:hint="eastAsia"/>
        </w:rPr>
        <w:t xml:space="preserve"> </w:t>
      </w:r>
      <w:r w:rsidR="009C0AA4">
        <w:rPr>
          <w:rFonts w:hint="eastAsia"/>
        </w:rPr>
        <w:t>计算机科学与技术系</w:t>
      </w:r>
      <w:r w:rsidR="009C0AA4">
        <w:rPr>
          <w:rFonts w:hint="eastAsia"/>
        </w:rPr>
        <w:t>,</w:t>
      </w:r>
      <w:r w:rsidR="00C80426">
        <w:rPr>
          <w:rFonts w:hint="eastAsia"/>
        </w:rPr>
        <w:t xml:space="preserve"> </w:t>
      </w:r>
      <w:r w:rsidR="00C80426">
        <w:rPr>
          <w:rFonts w:hint="eastAsia"/>
        </w:rPr>
        <w:t>南京</w:t>
      </w:r>
      <w:r w:rsidR="009C0AA4">
        <w:rPr>
          <w:rFonts w:hint="eastAsia"/>
        </w:rPr>
        <w:t xml:space="preserve">  </w:t>
      </w:r>
      <w:r w:rsidR="00C80426">
        <w:rPr>
          <w:rFonts w:hint="eastAsia"/>
        </w:rPr>
        <w:t>210093</w:t>
      </w:r>
      <w:r w:rsidR="009C0AA4">
        <w:rPr>
          <w:rFonts w:hint="eastAsia"/>
        </w:rPr>
        <w:t>)</w:t>
      </w:r>
    </w:p>
    <w:p w:rsidR="00E80D41" w:rsidRDefault="00E80D41" w:rsidP="006C6110">
      <w:pPr>
        <w:pStyle w:val="ab"/>
        <w:ind w:left="123" w:hanging="123"/>
      </w:pPr>
    </w:p>
    <w:p w:rsidR="009C0AA4" w:rsidRDefault="009C0AA4">
      <w:pPr>
        <w:pStyle w:val="ad"/>
        <w:rPr>
          <w:snapToGrid/>
        </w:rPr>
      </w:pPr>
      <w:r>
        <w:rPr>
          <w:rFonts w:ascii="黑体" w:eastAsia="黑体" w:hint="eastAsia"/>
        </w:rPr>
        <w:t>摘  要</w:t>
      </w:r>
      <w:r>
        <w:rPr>
          <w:rFonts w:hint="eastAsia"/>
        </w:rPr>
        <w:t>:</w:t>
      </w:r>
      <w:r>
        <w:rPr>
          <w:rFonts w:hint="eastAsia"/>
        </w:rPr>
        <w:tab/>
      </w:r>
      <w:r w:rsidR="006C3A59">
        <w:rPr>
          <w:rFonts w:hint="eastAsia"/>
          <w:snapToGrid/>
        </w:rPr>
        <w:t>系统使用</w:t>
      </w:r>
      <w:r w:rsidR="006C3A59">
        <w:rPr>
          <w:rFonts w:hint="eastAsia"/>
          <w:snapToGrid/>
        </w:rPr>
        <w:t>C++</w:t>
      </w:r>
      <w:r w:rsidR="006C3A59">
        <w:rPr>
          <w:rFonts w:hint="eastAsia"/>
          <w:snapToGrid/>
        </w:rPr>
        <w:t>语言，基于</w:t>
      </w:r>
      <w:r w:rsidR="006C3A59">
        <w:rPr>
          <w:rFonts w:hint="eastAsia"/>
          <w:snapToGrid/>
        </w:rPr>
        <w:t>Q</w:t>
      </w:r>
      <w:r w:rsidR="006C3A59">
        <w:rPr>
          <w:snapToGrid/>
        </w:rPr>
        <w:t>T</w:t>
      </w:r>
      <w:r w:rsidR="006C3A59">
        <w:rPr>
          <w:rFonts w:hint="eastAsia"/>
          <w:snapToGrid/>
        </w:rPr>
        <w:t>和</w:t>
      </w:r>
      <w:r w:rsidR="006C3A59">
        <w:rPr>
          <w:rFonts w:hint="eastAsia"/>
          <w:snapToGrid/>
        </w:rPr>
        <w:t>OpenGL</w:t>
      </w:r>
      <w:r w:rsidR="006C3A59">
        <w:rPr>
          <w:rFonts w:hint="eastAsia"/>
          <w:snapToGrid/>
        </w:rPr>
        <w:t>，实现了一个交互式的绘图系统。</w:t>
      </w:r>
      <w:r w:rsidR="00E5593D">
        <w:rPr>
          <w:rFonts w:hint="eastAsia"/>
          <w:snapToGrid/>
        </w:rPr>
        <w:t>实现了图形的绘制，填充，旋转，平移，缩放以及裁剪，三维模型的显示，实现了将图形保存为</w:t>
      </w:r>
      <w:r w:rsidR="00E5593D">
        <w:rPr>
          <w:rFonts w:hint="eastAsia"/>
          <w:snapToGrid/>
        </w:rPr>
        <w:t>B</w:t>
      </w:r>
      <w:r w:rsidR="00E5593D">
        <w:rPr>
          <w:snapToGrid/>
        </w:rPr>
        <w:t>MP</w:t>
      </w:r>
      <w:r w:rsidR="00E5593D">
        <w:rPr>
          <w:rFonts w:hint="eastAsia"/>
          <w:snapToGrid/>
        </w:rPr>
        <w:t>格式的文件。</w:t>
      </w:r>
    </w:p>
    <w:p w:rsidR="009C0AA4" w:rsidRDefault="009C0AA4" w:rsidP="006C3A59">
      <w:pPr>
        <w:pStyle w:val="ae"/>
        <w:tabs>
          <w:tab w:val="clear" w:pos="798"/>
        </w:tabs>
        <w:ind w:left="798" w:hanging="798"/>
      </w:pPr>
    </w:p>
    <w:p w:rsidR="009C0AA4" w:rsidRDefault="009C0AA4">
      <w:pPr>
        <w:pStyle w:val="af"/>
      </w:pPr>
    </w:p>
    <w:p w:rsidR="009C0AA4" w:rsidRDefault="00C80426">
      <w:pPr>
        <w:pStyle w:val="1"/>
      </w:pPr>
      <w:r>
        <w:rPr>
          <w:rFonts w:hint="eastAsia"/>
          <w:bCs/>
        </w:rPr>
        <w:t>引言</w:t>
      </w:r>
    </w:p>
    <w:p w:rsidR="009C0AA4" w:rsidRDefault="000857D3">
      <w:pPr>
        <w:pStyle w:val="a0"/>
        <w:ind w:firstLine="372"/>
      </w:pPr>
      <w:r>
        <w:rPr>
          <w:rFonts w:hint="eastAsia"/>
        </w:rPr>
        <w:t>引言</w:t>
      </w:r>
    </w:p>
    <w:p w:rsidR="009C0AA4" w:rsidRDefault="000857D3">
      <w:pPr>
        <w:pStyle w:val="1"/>
      </w:pPr>
      <w:r>
        <w:rPr>
          <w:rFonts w:hint="eastAsia"/>
        </w:rPr>
        <w:t>算法描述</w:t>
      </w:r>
    </w:p>
    <w:p w:rsidR="00054C56" w:rsidRPr="00054C56" w:rsidRDefault="00054C56" w:rsidP="00054C56">
      <w:pPr>
        <w:pStyle w:val="2"/>
        <w:spacing w:before="71" w:after="71"/>
      </w:pPr>
      <w:r>
        <w:rPr>
          <w:rFonts w:hint="eastAsia"/>
        </w:rPr>
        <w:t>图形绘制</w:t>
      </w:r>
    </w:p>
    <w:p w:rsidR="00054C56" w:rsidRDefault="000857D3" w:rsidP="00054C56">
      <w:pPr>
        <w:pStyle w:val="3"/>
      </w:pPr>
      <w:r>
        <w:rPr>
          <w:rFonts w:hint="eastAsia"/>
        </w:rPr>
        <w:t>直线绘制</w:t>
      </w:r>
      <w:r>
        <w:rPr>
          <w:rFonts w:hint="eastAsia"/>
        </w:rPr>
        <w:t>-</w:t>
      </w:r>
      <w:r w:rsidR="00054C56">
        <w:t>Bresenham</w:t>
      </w:r>
      <w:r w:rsidR="00054C56">
        <w:rPr>
          <w:rFonts w:hint="eastAsia"/>
        </w:rPr>
        <w:t>画线算法</w:t>
      </w:r>
    </w:p>
    <w:p w:rsidR="003F531E" w:rsidRDefault="002A4896" w:rsidP="003F531E">
      <w:pPr>
        <w:pStyle w:val="a0"/>
        <w:ind w:firstLine="372"/>
      </w:pPr>
      <w:r>
        <w:rPr>
          <w:rFonts w:hint="eastAsia"/>
        </w:rPr>
        <w:t>假设线段</w:t>
      </w:r>
      <w:r>
        <w:rPr>
          <w:rFonts w:hint="eastAsia"/>
        </w:rPr>
        <w:t>l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m:oMath>
        <m:box>
          <m:boxPr>
            <m:opEmu m:val="1"/>
            <m:ctrlPr>
              <w:rPr>
                <w:rFonts w:ascii="Cambria Math" w:hAnsi="Cambria Math"/>
              </w:rPr>
            </m:ctrlPr>
          </m:boxPr>
          <m:e>
            <m:groupChr>
              <m:groupChrPr>
                <m:chr m:val="→"/>
                <m:pos m:val="top"/>
                <m:ctrlPr>
                  <w:rPr>
                    <w:rFonts w:ascii="Cambria Math" w:hAnsi="Cambria Math"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>P1P2</m:t>
                </m:r>
              </m:e>
            </m:groupChr>
          </m:e>
        </m:box>
      </m:oMath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绘制从</w:t>
      </w:r>
      <w:r>
        <w:rPr>
          <w:rFonts w:hint="eastAsia"/>
        </w:rPr>
        <w:t>P</w:t>
      </w:r>
      <w:r>
        <w:t>1(x1, y1)</w:t>
      </w:r>
      <w:r>
        <w:rPr>
          <w:rFonts w:hint="eastAsia"/>
        </w:rPr>
        <w:t>到</w:t>
      </w:r>
      <w:r>
        <w:rPr>
          <w:rFonts w:hint="eastAsia"/>
        </w:rPr>
        <w:t>P</w:t>
      </w:r>
      <w:r>
        <w:t>2(x2, y2)</w:t>
      </w:r>
      <w:r w:rsidR="003F531E">
        <w:t>, l</w:t>
      </w:r>
      <w:r w:rsidR="004D02EE">
        <w:rPr>
          <w:rFonts w:hint="eastAsia"/>
        </w:rPr>
        <w:t>直线方程记为</w:t>
      </w:r>
      <m:oMath>
        <m:r>
          <m:rPr>
            <m:sty m:val="p"/>
          </m:rPr>
          <w:rPr>
            <w:rFonts w:ascii="Cambria Math" w:hAnsi="Cambria Math"/>
          </w:rPr>
          <m:t>y=mx+b</m:t>
        </m:r>
      </m:oMath>
    </w:p>
    <w:p w:rsidR="003F531E" w:rsidRDefault="003F531E" w:rsidP="00AD5BC4">
      <w:pPr>
        <w:pStyle w:val="a0"/>
        <w:ind w:firstLine="372"/>
      </w:pPr>
      <w:r>
        <w:rPr>
          <w:rFonts w:hint="eastAsia"/>
        </w:rPr>
        <w:t>先考虑</w:t>
      </w:r>
      <w:r>
        <w:t>0</w:t>
      </w:r>
      <w:r>
        <w:rPr>
          <w:rFonts w:hint="eastAsia"/>
        </w:rPr>
        <w:t>＜</w:t>
      </w:r>
      <w:r>
        <w:rPr>
          <w:rFonts w:hint="eastAsia"/>
        </w:rPr>
        <w:t xml:space="preserve"> m</w:t>
      </w:r>
      <w:r>
        <w:t xml:space="preserve"> </w:t>
      </w:r>
      <w:r>
        <w:rPr>
          <w:rFonts w:hint="eastAsia"/>
        </w:rPr>
        <w:t>＜</w:t>
      </w:r>
      <w:r>
        <w:rPr>
          <w:rFonts w:hint="eastAsia"/>
        </w:rPr>
        <w:t xml:space="preserve"> 1</w:t>
      </w:r>
      <w:r w:rsidR="00920BF8">
        <w:rPr>
          <w:rFonts w:hint="eastAsia"/>
        </w:rPr>
        <w:t>，</w:t>
      </w:r>
      <w:r w:rsidR="00920BF8">
        <w:rPr>
          <w:rFonts w:hint="eastAsia"/>
        </w:rPr>
        <w:t xml:space="preserve"> </w:t>
      </w:r>
      <w:r w:rsidR="00920BF8">
        <w:rPr>
          <w:rFonts w:hint="eastAsia"/>
        </w:rPr>
        <w:t>且</w:t>
      </w:r>
      <w:r w:rsidR="00920BF8">
        <w:rPr>
          <w:rFonts w:hint="eastAsia"/>
        </w:rPr>
        <w:t>x</w:t>
      </w:r>
      <w:r w:rsidR="00920BF8">
        <w:t>1 &lt; x2</w:t>
      </w:r>
      <w:r>
        <w:rPr>
          <w:rFonts w:hint="eastAsia"/>
        </w:rPr>
        <w:t>的情况，其余情况可根据对称性做一些提前处理得到。</w:t>
      </w:r>
      <w:r w:rsidR="00AD5BC4">
        <w:rPr>
          <w:rFonts w:hint="eastAsia"/>
        </w:rPr>
        <w:t>在Δ</w:t>
      </w:r>
      <w:r w:rsidR="00AD5BC4">
        <w:rPr>
          <w:rFonts w:hint="eastAsia"/>
        </w:rPr>
        <w:t>x</w:t>
      </w:r>
      <w:r w:rsidR="00AD5BC4">
        <w:t xml:space="preserve"> </w:t>
      </w:r>
      <w:r w:rsidR="00AD5BC4">
        <w:rPr>
          <w:rFonts w:hint="eastAsia"/>
        </w:rPr>
        <w:t>&gt;</w:t>
      </w:r>
      <w:r w:rsidR="00AD5BC4">
        <w:t xml:space="preserve">= </w:t>
      </w:r>
      <w:r w:rsidR="00AD5BC4">
        <w:rPr>
          <w:rFonts w:hint="eastAsia"/>
        </w:rPr>
        <w:t>Δ</w:t>
      </w:r>
      <w:r w:rsidR="00AD5BC4">
        <w:rPr>
          <w:rFonts w:hint="eastAsia"/>
        </w:rPr>
        <w:t>y</w:t>
      </w:r>
      <w:r w:rsidR="00AD5BC4">
        <w:rPr>
          <w:rFonts w:hint="eastAsia"/>
        </w:rPr>
        <w:t>的情况下，应在</w:t>
      </w:r>
      <w:r w:rsidR="00AD5BC4">
        <w:rPr>
          <w:rFonts w:hint="eastAsia"/>
        </w:rPr>
        <w:t>x</w:t>
      </w:r>
      <w:r w:rsidR="00AD5BC4">
        <w:rPr>
          <w:rFonts w:hint="eastAsia"/>
        </w:rPr>
        <w:t>方向进行取样，并在</w:t>
      </w:r>
      <w:r w:rsidR="00AD5BC4">
        <w:rPr>
          <w:rFonts w:hint="eastAsia"/>
        </w:rPr>
        <w:t>y</w:t>
      </w:r>
      <w:r w:rsidR="00AD5BC4">
        <w:rPr>
          <w:rFonts w:hint="eastAsia"/>
        </w:rPr>
        <w:t>方向上最接近线段的像素上绘出一点。</w:t>
      </w:r>
    </w:p>
    <w:p w:rsidR="00AD5BC4" w:rsidRPr="00920BF8" w:rsidRDefault="00AD5BC4" w:rsidP="00AD5BC4">
      <w:pPr>
        <w:pStyle w:val="a0"/>
        <w:ind w:firstLineChars="107" w:firstLine="199"/>
      </w:pPr>
      <w:r>
        <w:tab/>
      </w:r>
      <w:r w:rsidR="00A93DED"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353685" cy="2585085"/>
                <wp:effectExtent l="0" t="0" r="0" b="5715"/>
                <wp:docPr id="49" name="画布 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50" name="直接箭头连接符 50"/>
                        <wps:cNvCnPr/>
                        <wps:spPr>
                          <a:xfrm>
                            <a:off x="685800" y="2228222"/>
                            <a:ext cx="2936631" cy="2344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" name="直接箭头连接符 51"/>
                        <wps:cNvCnPr/>
                        <wps:spPr>
                          <a:xfrm flipV="1">
                            <a:off x="838200" y="36006"/>
                            <a:ext cx="17585" cy="230944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" name="直接连接符 52"/>
                        <wps:cNvCnPr/>
                        <wps:spPr>
                          <a:xfrm>
                            <a:off x="838200" y="1946868"/>
                            <a:ext cx="2590800" cy="1758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" name="直接连接符 54"/>
                        <wps:cNvCnPr/>
                        <wps:spPr>
                          <a:xfrm>
                            <a:off x="838200" y="1675529"/>
                            <a:ext cx="2590800" cy="1714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" name="直接连接符 55"/>
                        <wps:cNvCnPr/>
                        <wps:spPr>
                          <a:xfrm>
                            <a:off x="838200" y="1411760"/>
                            <a:ext cx="2590800" cy="1714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" name="直接连接符 56"/>
                        <wps:cNvCnPr/>
                        <wps:spPr>
                          <a:xfrm>
                            <a:off x="848215" y="1142130"/>
                            <a:ext cx="2590800" cy="1714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直接连接符 57"/>
                        <wps:cNvCnPr/>
                        <wps:spPr>
                          <a:xfrm flipV="1">
                            <a:off x="1113693" y="211853"/>
                            <a:ext cx="15876" cy="203981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" name="直接连接符 59"/>
                        <wps:cNvCnPr/>
                        <wps:spPr>
                          <a:xfrm flipV="1">
                            <a:off x="1387477" y="198421"/>
                            <a:ext cx="15875" cy="20396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" name="直接连接符 60"/>
                        <wps:cNvCnPr/>
                        <wps:spPr>
                          <a:xfrm flipV="1">
                            <a:off x="1662969" y="211853"/>
                            <a:ext cx="15875" cy="20396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" name="直接连接符 61"/>
                        <wps:cNvCnPr/>
                        <wps:spPr>
                          <a:xfrm flipV="1">
                            <a:off x="1944323" y="211853"/>
                            <a:ext cx="15875" cy="20396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" name="直接连接符 62"/>
                        <wps:cNvCnPr/>
                        <wps:spPr>
                          <a:xfrm flipV="1">
                            <a:off x="2219815" y="204283"/>
                            <a:ext cx="15875" cy="20396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" name="直接连接符 63"/>
                        <wps:cNvCnPr/>
                        <wps:spPr>
                          <a:xfrm flipV="1">
                            <a:off x="1248508" y="1436914"/>
                            <a:ext cx="1137138" cy="38686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" name="椭圆 64"/>
                        <wps:cNvSpPr/>
                        <wps:spPr>
                          <a:xfrm>
                            <a:off x="1225062" y="1782744"/>
                            <a:ext cx="70338" cy="762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椭圆 65"/>
                        <wps:cNvSpPr/>
                        <wps:spPr>
                          <a:xfrm>
                            <a:off x="1498846" y="1782744"/>
                            <a:ext cx="69850" cy="762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椭圆 66"/>
                        <wps:cNvSpPr/>
                        <wps:spPr>
                          <a:xfrm>
                            <a:off x="1498846" y="1517268"/>
                            <a:ext cx="69850" cy="762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文本框 75"/>
                        <wps:cNvSpPr txBox="1"/>
                        <wps:spPr>
                          <a:xfrm>
                            <a:off x="1129569" y="1800288"/>
                            <a:ext cx="328246" cy="2461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B02C80" w:rsidRDefault="00B02C80">
                              <w:r>
                                <w:rPr>
                                  <w:rFonts w:hint="eastAsia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文本框 75"/>
                        <wps:cNvSpPr txBox="1"/>
                        <wps:spPr>
                          <a:xfrm>
                            <a:off x="1416785" y="1792759"/>
                            <a:ext cx="327660" cy="2457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B02C80" w:rsidRDefault="00B02C80" w:rsidP="00A93DED">
                              <w:pPr>
                                <w:pStyle w:val="afe"/>
                                <w:overflowPunct w:val="0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Times New Roman" w:hAnsi="Times New Roman" w:cs="Times New Roman"/>
                                  <w:kern w:val="2"/>
                                  <w:sz w:val="18"/>
                                  <w:szCs w:val="18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文本框 75"/>
                        <wps:cNvSpPr txBox="1"/>
                        <wps:spPr>
                          <a:xfrm>
                            <a:off x="1539877" y="1427087"/>
                            <a:ext cx="327660" cy="2451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B02C80" w:rsidRDefault="00B02C80" w:rsidP="00A93DED">
                              <w:pPr>
                                <w:pStyle w:val="afe"/>
                                <w:overflowPunct w:val="0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Times New Roman" w:hAnsi="Times New Roman"/>
                                  <w:kern w:val="2"/>
                                  <w:sz w:val="18"/>
                                  <w:szCs w:val="18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文本框 75"/>
                        <wps:cNvSpPr txBox="1"/>
                        <wps:spPr>
                          <a:xfrm>
                            <a:off x="1094399" y="2237716"/>
                            <a:ext cx="293078" cy="34786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B02C80" w:rsidRDefault="00E61CB8" w:rsidP="00A93DED">
                              <w:pPr>
                                <w:pStyle w:val="afe"/>
                                <w:overflowPunct w:val="0"/>
                                <w:spacing w:before="0" w:beforeAutospacing="0" w:after="0" w:afterAutospacing="0"/>
                                <w:jc w:val="both"/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文本框 75"/>
                        <wps:cNvSpPr txBox="1"/>
                        <wps:spPr>
                          <a:xfrm>
                            <a:off x="545465" y="1652082"/>
                            <a:ext cx="292735" cy="3473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B02C80" w:rsidRDefault="00E61CB8" w:rsidP="00C16B85">
                              <w:pPr>
                                <w:pStyle w:val="afe"/>
                                <w:overflowPunct w:val="0"/>
                                <w:spacing w:before="0" w:beforeAutospacing="0" w:after="0" w:afterAutospacing="0"/>
                                <w:jc w:val="both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/>
                                          <w:i/>
                                          <w:iCs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左大括号 81"/>
                        <wps:cNvSpPr/>
                        <wps:spPr>
                          <a:xfrm>
                            <a:off x="1447364" y="1577591"/>
                            <a:ext cx="45719" cy="158261"/>
                          </a:xfrm>
                          <a:prstGeom prst="leftBrac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文本框 75"/>
                        <wps:cNvSpPr txBox="1"/>
                        <wps:spPr>
                          <a:xfrm>
                            <a:off x="1165080" y="1511496"/>
                            <a:ext cx="292735" cy="3473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B02C80" w:rsidRDefault="00E61CB8" w:rsidP="00C16B85">
                              <w:pPr>
                                <w:pStyle w:val="afe"/>
                                <w:overflowPunct w:val="0"/>
                                <w:spacing w:before="0" w:beforeAutospacing="0" w:after="0" w:afterAutospacing="0"/>
                                <w:jc w:val="both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/>
                                          <w:i/>
                                          <w:iCs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右大括号 83"/>
                        <wps:cNvSpPr/>
                        <wps:spPr>
                          <a:xfrm>
                            <a:off x="1559169" y="1724129"/>
                            <a:ext cx="45719" cy="46892"/>
                          </a:xfrm>
                          <a:prstGeom prst="rightBrac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文本框 75"/>
                        <wps:cNvSpPr txBox="1"/>
                        <wps:spPr>
                          <a:xfrm>
                            <a:off x="1559169" y="1600049"/>
                            <a:ext cx="292735" cy="3467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B02C80" w:rsidRDefault="00E61CB8" w:rsidP="00C16B85">
                              <w:pPr>
                                <w:pStyle w:val="afe"/>
                                <w:overflowPunct w:val="0"/>
                                <w:spacing w:before="0" w:beforeAutospacing="0" w:after="0" w:afterAutospacing="0"/>
                                <w:jc w:val="both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/>
                                          <w:i/>
                                          <w:iCs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49" o:spid="_x0000_s1026" editas="canvas" style="width:421.55pt;height:203.55pt;mso-position-horizontal-relative:char;mso-position-vertical-relative:line" coordsize="53536,25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3536;height:25850;visibility:visible;mso-wrap-style:square">
                  <v:fill o:detectmouseclick="t"/>
                  <v:path o:connecttype="none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50" o:spid="_x0000_s1028" type="#_x0000_t32" style="position:absolute;left:6858;top:22282;width:29366;height:23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" strokecolor="#5b9bd5 [3204]" strokeweight=".5pt">
                  <v:stroke endarrow="block" joinstyle="miter"/>
                </v:shape>
                <v:shape id="直接箭头连接符 51" o:spid="_x0000_s1029" type="#_x0000_t32" style="position:absolute;left:8382;top:360;width:175;height:2309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" strokecolor="#5b9bd5 [3204]" strokeweight=".5pt">
                  <v:stroke endarrow="block" joinstyle="miter"/>
                </v:shape>
                <v:line id="直接连接符 52" o:spid="_x0000_s1030" style="position:absolute;visibility:visible;mso-wrap-style:square" from="8382,19468" to="34290,196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" strokecolor="#5b9bd5 [3204]" strokeweight=".5pt">
                  <v:stroke joinstyle="miter"/>
                </v:line>
                <v:line id="直接连接符 54" o:spid="_x0000_s1031" style="position:absolute;visibility:visible;mso-wrap-style:square" from="8382,16755" to="34290,16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" strokecolor="#5b9bd5 [3204]" strokeweight=".5pt">
                  <v:stroke joinstyle="miter"/>
                </v:line>
                <v:line id="直接连接符 55" o:spid="_x0000_s1032" style="position:absolute;visibility:visible;mso-wrap-style:square" from="8382,14117" to="34290,14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" strokecolor="#5b9bd5 [3204]" strokeweight=".5pt">
                  <v:stroke joinstyle="miter"/>
                </v:line>
                <v:line id="直接连接符 56" o:spid="_x0000_s1033" style="position:absolute;visibility:visible;mso-wrap-style:square" from="8482,11421" to="34390,11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" strokecolor="#5b9bd5 [3204]" strokeweight=".5pt">
                  <v:stroke joinstyle="miter"/>
                </v:line>
                <v:line id="直接连接符 57" o:spid="_x0000_s1034" style="position:absolute;flip:y;visibility:visible;mso-wrap-style:square" from="11136,2118" to="11295,225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" strokecolor="#5b9bd5 [3204]" strokeweight=".5pt">
                  <v:stroke joinstyle="miter"/>
                </v:line>
                <v:line id="直接连接符 59" o:spid="_x0000_s1035" style="position:absolute;flip:y;visibility:visible;mso-wrap-style:square" from="13874,1984" to="14033,223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" strokecolor="#5b9bd5 [3204]" strokeweight=".5pt">
                  <v:stroke joinstyle="miter"/>
                </v:line>
                <v:line id="直接连接符 60" o:spid="_x0000_s1036" style="position:absolute;flip:y;visibility:visible;mso-wrap-style:square" from="16629,2118" to="16788,22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" strokecolor="#5b9bd5 [3204]" strokeweight=".5pt">
                  <v:stroke joinstyle="miter"/>
                </v:line>
                <v:line id="直接连接符 61" o:spid="_x0000_s1037" style="position:absolute;flip:y;visibility:visible;mso-wrap-style:square" from="19443,2118" to="19601,22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" strokecolor="#5b9bd5 [3204]" strokeweight=".5pt">
                  <v:stroke joinstyle="miter"/>
                </v:line>
                <v:line id="直接连接符 62" o:spid="_x0000_s1038" style="position:absolute;flip:y;visibility:visible;mso-wrap-style:square" from="22198,2042" to="22356,224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" strokecolor="#5b9bd5 [3204]" strokeweight=".5pt">
                  <v:stroke joinstyle="miter"/>
                </v:line>
                <v:line id="直接连接符 63" o:spid="_x0000_s1039" style="position:absolute;flip:y;visibility:visible;mso-wrap-style:square" from="12485,14369" to="23856,182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" strokecolor="#5b9bd5 [3204]" strokeweight=".5pt">
                  <v:stroke joinstyle="miter"/>
                </v:line>
                <v:oval id="椭圆 64" o:spid="_x0000_s1040" style="position:absolute;left:12250;top:17827;width:704;height: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" fillcolor="#5b9bd5 [3204]" strokecolor="#1f4d78 [1604]" strokeweight="1pt">
                  <v:stroke joinstyle="miter"/>
                </v:oval>
                <v:oval id="椭圆 65" o:spid="_x0000_s1041" style="position:absolute;left:14988;top:17827;width:698;height: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" fillcolor="#5b9bd5 [3204]" strokecolor="#1f4d78 [1604]" strokeweight="1pt">
                  <v:stroke joinstyle="miter"/>
                </v:oval>
                <v:oval id="椭圆 66" o:spid="_x0000_s1042" style="position:absolute;left:14988;top:15172;width:698;height: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" fillcolor="#5b9bd5 [3204]" strokecolor="#1f4d78 [1604]" strokeweight="1pt">
                  <v:stroke joinstyle="miter"/>
                </v:oval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75" o:spid="_x0000_s1043" type="#_x0000_t202" style="position:absolute;left:11295;top:18002;width:3283;height:24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" filled="f" stroked="f" strokeweight=".5pt">
                  <v:textbox>
                    <w:txbxContent>
                      <w:p w:rsidR="00B02C80" w:rsidRDefault="00B02C80">
                        <w:r>
                          <w:rPr>
                            <w:rFonts w:hint="eastAsia"/>
                          </w:rPr>
                          <w:t>A</w:t>
                        </w:r>
                      </w:p>
                    </w:txbxContent>
                  </v:textbox>
                </v:shape>
                <v:shape id="文本框 75" o:spid="_x0000_s1044" type="#_x0000_t202" style="position:absolute;left:14167;top:17927;width:3277;height:24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" filled="f" stroked="f" strokeweight=".5pt">
                  <v:textbox>
                    <w:txbxContent>
                      <w:p w:rsidR="00B02C80" w:rsidRDefault="00B02C80" w:rsidP="00A93DED">
                        <w:pPr>
                          <w:pStyle w:val="afe"/>
                          <w:overflowPunct w:val="0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Times New Roman" w:hAnsi="Times New Roman" w:cs="Times New Roman"/>
                            <w:kern w:val="2"/>
                            <w:sz w:val="18"/>
                            <w:szCs w:val="18"/>
                          </w:rPr>
                          <w:t>B</w:t>
                        </w:r>
                      </w:p>
                    </w:txbxContent>
                  </v:textbox>
                </v:shape>
                <v:shape id="文本框 75" o:spid="_x0000_s1045" type="#_x0000_t202" style="position:absolute;left:15398;top:14270;width:3277;height:2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" filled="f" stroked="f" strokeweight=".5pt">
                  <v:textbox>
                    <w:txbxContent>
                      <w:p w:rsidR="00B02C80" w:rsidRDefault="00B02C80" w:rsidP="00A93DED">
                        <w:pPr>
                          <w:pStyle w:val="afe"/>
                          <w:overflowPunct w:val="0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Times New Roman" w:hAnsi="Times New Roman"/>
                            <w:kern w:val="2"/>
                            <w:sz w:val="18"/>
                            <w:szCs w:val="18"/>
                          </w:rPr>
                          <w:t>C</w:t>
                        </w:r>
                      </w:p>
                    </w:txbxContent>
                  </v:textbox>
                </v:shape>
                <v:shape id="文本框 75" o:spid="_x0000_s1046" type="#_x0000_t202" style="position:absolute;left:10943;top:22377;width:2931;height:34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" filled="f" stroked="f" strokeweight=".5pt">
                  <v:textbox>
                    <w:txbxContent>
                      <w:p w:rsidR="00B02C80" w:rsidRDefault="00B02C80" w:rsidP="00A93DED">
                        <w:pPr>
                          <w:pStyle w:val="afe"/>
                          <w:overflowPunct w:val="0"/>
                          <w:spacing w:before="0" w:beforeAutospacing="0" w:after="0" w:afterAutospacing="0"/>
                          <w:jc w:val="both"/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文本框 75" o:spid="_x0000_s1047" type="#_x0000_t202" style="position:absolute;left:5454;top:16520;width:2928;height:3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" filled="f" stroked="f" strokeweight=".5pt">
                  <v:textbox>
                    <w:txbxContent>
                      <w:p w:rsidR="00B02C80" w:rsidRDefault="00B02C80" w:rsidP="00C16B85">
                        <w:pPr>
                          <w:pStyle w:val="afe"/>
                          <w:overflowPunct w:val="0"/>
                          <w:spacing w:before="0" w:beforeAutospacing="0" w:after="0" w:afterAutospacing="0"/>
                          <w:jc w:val="both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type id="_x0000_t87" coordsize="21600,21600" o:spt="87" adj="1800,10800" path="m21600,qx10800@0l10800@2qy0@11,10800@3l10800@1qy21600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21600,0;0,10800;21600,21600" textboxrect="13963,@4,21600,@5"/>
                  <v:handles>
                    <v:h position="center,#0" yrange="0,@8"/>
                    <v:h position="topLeft,#1" yrange="@9,@10"/>
                  </v:handles>
                </v:shapetype>
                <v:shape id="左大括号 81" o:spid="_x0000_s1048" type="#_x0000_t87" style="position:absolute;left:14473;top:15775;width:457;height:15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" adj="520" strokecolor="#5b9bd5 [3204]" strokeweight=".5pt">
                  <v:stroke joinstyle="miter"/>
                </v:shape>
                <v:shape id="文本框 75" o:spid="_x0000_s1049" type="#_x0000_t202" style="position:absolute;left:11650;top:15114;width:2928;height:3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" filled="f" stroked="f" strokeweight=".5pt">
                  <v:textbox>
                    <w:txbxContent>
                      <w:p w:rsidR="00B02C80" w:rsidRDefault="00B02C80" w:rsidP="00C16B85">
                        <w:pPr>
                          <w:pStyle w:val="afe"/>
                          <w:overflowPunct w:val="0"/>
                          <w:spacing w:before="0" w:beforeAutospacing="0" w:after="0" w:afterAutospacing="0"/>
                          <w:jc w:val="both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/>
                                  </w:rPr>
                                  <m:t>2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type id="_x0000_t88" coordsize="21600,21600" o:spt="88" adj="1800,10800" path="m,qx10800@0l10800@2qy21600@11,10800@3l10800@1qy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0,0;21600,@11;0,21600" textboxrect="0,@4,7637,@5"/>
                  <v:handles>
                    <v:h position="center,#0" yrange="0,@8"/>
                    <v:h position="bottomRight,#1" yrange="@9,@10"/>
                  </v:handles>
                </v:shapetype>
                <v:shape id="右大括号 83" o:spid="_x0000_s1050" type="#_x0000_t88" style="position:absolute;left:15591;top:17241;width:457;height:4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" adj="1755" strokecolor="#5b9bd5 [3204]" strokeweight=".5pt">
                  <v:stroke joinstyle="miter"/>
                </v:shape>
                <v:shape id="文本框 75" o:spid="_x0000_s1051" type="#_x0000_t202" style="position:absolute;left:15591;top:16000;width:2928;height:3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" filled="f" stroked="f" strokeweight=".5pt">
                  <v:textbox>
                    <w:txbxContent>
                      <w:p w:rsidR="00B02C80" w:rsidRDefault="00B02C80" w:rsidP="00C16B85">
                        <w:pPr>
                          <w:pStyle w:val="afe"/>
                          <w:overflowPunct w:val="0"/>
                          <w:spacing w:before="0" w:beforeAutospacing="0" w:after="0" w:afterAutospacing="0"/>
                          <w:jc w:val="both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/>
                                  </w:rPr>
                                  <m:t>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7F5599" w:rsidRDefault="00C16B85" w:rsidP="00C16B85">
      <w:pPr>
        <w:pStyle w:val="a0"/>
        <w:ind w:firstLineChars="0" w:firstLine="0"/>
      </w:pPr>
      <w:r>
        <w:tab/>
      </w:r>
      <w:r w:rsidR="007F5599">
        <w:rPr>
          <w:rFonts w:hint="eastAsia"/>
        </w:rPr>
        <w:t>如上图所示，假设在绘制一系列点之后，在</w:t>
      </w:r>
      <w:r w:rsidR="001658D7">
        <w:rPr>
          <w:rFonts w:hint="eastAsia"/>
        </w:rPr>
        <w:t>A</w:t>
      </w:r>
      <w:r w:rsidR="007F5599">
        <w:rPr>
          <w:rFonts w:hint="eastAsia"/>
        </w:rP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7F5599">
        <w:t>)</w:t>
      </w:r>
      <w:r w:rsidR="007F5599">
        <w:rPr>
          <w:rFonts w:hint="eastAsia"/>
        </w:rPr>
        <w:t>绘出一点，下一步需要确定在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x=</m:t>
            </m:r>
            <m: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+1</m:t>
        </m:r>
      </m:oMath>
      <w:r w:rsidR="007F5599">
        <w:rPr>
          <w:rFonts w:hint="eastAsia"/>
        </w:rPr>
        <w:t>时绘制在</w:t>
      </w:r>
    </w:p>
    <w:p w:rsidR="000524D9" w:rsidRDefault="001658D7" w:rsidP="00C16B85">
      <w:pPr>
        <w:pStyle w:val="a0"/>
        <w:ind w:firstLineChars="0" w:firstLine="0"/>
      </w:pPr>
      <w:r>
        <w:t>B</w:t>
      </w:r>
      <w:r w:rsidR="007F5599">
        <w:rPr>
          <w:rFonts w:hint="eastAsia"/>
        </w:rP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 xml:space="preserve">+1,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7F5599">
        <w:t>)</w:t>
      </w:r>
      <w:r w:rsidR="007F5599">
        <w:rPr>
          <w:rFonts w:hint="eastAsia"/>
        </w:rPr>
        <w:t>还是</w:t>
      </w:r>
      <w:r>
        <w:rPr>
          <w:rFonts w:hint="eastAsia"/>
        </w:rPr>
        <w:t>C</w:t>
      </w:r>
      <w:r w:rsidR="007F5599">
        <w:rPr>
          <w:rFonts w:hint="eastAsia"/>
        </w:rP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 xml:space="preserve">+1,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+1</m:t>
        </m:r>
      </m:oMath>
      <w:r w:rsidR="007F5599">
        <w:t>)</w:t>
      </w:r>
      <w:r>
        <w:t xml:space="preserve">, </w:t>
      </w:r>
      <w:r>
        <w:rPr>
          <w:rFonts w:hint="eastAsia"/>
        </w:rPr>
        <w:t>也就是决定</w:t>
      </w:r>
      <w:r>
        <w:rPr>
          <w:rFonts w:hint="eastAsia"/>
        </w:rPr>
        <w:t>B</w:t>
      </w:r>
      <w:r>
        <w:rPr>
          <w:rFonts w:hint="eastAsia"/>
        </w:rPr>
        <w:t>和</w:t>
      </w:r>
      <w:r>
        <w:rPr>
          <w:rFonts w:hint="eastAsia"/>
        </w:rPr>
        <w:t>C</w:t>
      </w:r>
      <w:r>
        <w:rPr>
          <w:rFonts w:hint="eastAsia"/>
        </w:rPr>
        <w:t>点哪一点离直线更近。</w:t>
      </w:r>
    </w:p>
    <w:p w:rsidR="000524D9" w:rsidRDefault="000524D9" w:rsidP="000524D9">
      <w:pPr>
        <w:pStyle w:val="4"/>
      </w:pPr>
      <w:r>
        <w:rPr>
          <w:rFonts w:hint="eastAsia"/>
        </w:rPr>
        <w:t>推到决策参数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p</m:t>
            </m:r>
          </m:e>
          <m:sub>
            <m:r>
              <w:rPr>
                <w:rFonts w:ascii="Cambria Math" w:hAnsi="Cambria Math" w:hint="eastAsia"/>
              </w:rPr>
              <m:t>k</m:t>
            </m:r>
          </m:sub>
        </m:sSub>
      </m:oMath>
      <w:r>
        <w:rPr>
          <w:rFonts w:hint="eastAsia"/>
        </w:rPr>
        <w:t>,</w:t>
      </w:r>
      <w:r>
        <w:rPr>
          <w:rFonts w:hint="eastAsia"/>
        </w:rPr>
        <w:t>确定离线段最近的候选点</w:t>
      </w:r>
    </w:p>
    <w:p w:rsidR="00074990" w:rsidRPr="006346ED" w:rsidRDefault="00074990" w:rsidP="00C16B85">
      <w:pPr>
        <w:pStyle w:val="a0"/>
        <w:ind w:firstLineChars="0" w:firstLine="0"/>
      </w:pPr>
      <w:r>
        <w:rPr>
          <w:rFonts w:hint="eastAsia"/>
        </w:rPr>
        <w:t>设线段</w:t>
      </w:r>
      <w:r>
        <w:rPr>
          <w:rFonts w:hint="eastAsia"/>
        </w:rPr>
        <w:t>l</w:t>
      </w:r>
      <w:r>
        <w:rPr>
          <w:rFonts w:hint="eastAsia"/>
        </w:rPr>
        <w:t>与</w:t>
      </w:r>
      <w:r>
        <w:rPr>
          <w:rFonts w:hint="eastAsia"/>
        </w:rPr>
        <w:t>B</w:t>
      </w:r>
      <w:r>
        <w:t>C</w:t>
      </w:r>
      <w:r>
        <w:rPr>
          <w:rFonts w:hint="eastAsia"/>
        </w:rPr>
        <w:t>连线交于</w:t>
      </w:r>
      <w:r>
        <w:rPr>
          <w:rFonts w:hint="eastAsia"/>
        </w:rPr>
        <w:t>D</w:t>
      </w:r>
      <w:r>
        <w:t xml:space="preserve">, </w:t>
      </w:r>
      <w:r>
        <w:rPr>
          <w:rFonts w:hint="eastAsia"/>
        </w:rPr>
        <w:t>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BD</m:t>
            </m:r>
          </m:e>
        </m:d>
        <m:r>
          <w:rPr>
            <w:rFonts w:ascii="Cambria Math" w:hAnsi="Cambria Math"/>
          </w:rPr>
          <m:t>, d2=|CD|</m:t>
        </m:r>
      </m:oMath>
      <w:r w:rsidR="006346ED">
        <w:rPr>
          <w:rFonts w:hint="eastAsia"/>
        </w:rPr>
        <w:t>，下面将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d</m:t>
            </m:r>
          </m:e>
          <m:sub>
            <m:r>
              <w:rPr>
                <w:rFonts w:ascii="Cambria Math" w:hAnsi="Cambria Math" w:hint="eastAsia"/>
              </w:rPr>
              <m:t>1</m:t>
            </m:r>
          </m:sub>
        </m:sSub>
        <m:r>
          <w:rPr>
            <w:rFonts w:ascii="Cambria Math" w:hAnsi="Cambria Math" w:hint="eastAsia"/>
          </w:rPr>
          <m:t>，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d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</m:oMath>
      <w:r w:rsidR="006346ED">
        <w:rPr>
          <w:rFonts w:hint="eastAsia"/>
        </w:rPr>
        <w:t>用坐标表示出来。</w:t>
      </w:r>
    </w:p>
    <w:p w:rsidR="00FE19E9" w:rsidRDefault="004D02EE" w:rsidP="004D02EE">
      <w:pPr>
        <w:pStyle w:val="a0"/>
        <w:ind w:firstLineChars="107" w:firstLine="199"/>
      </w:pPr>
      <w:r>
        <w:lastRenderedPageBreak/>
        <w:tab/>
        <w:t>D</w:t>
      </w:r>
      <w:r>
        <w:rPr>
          <w:rFonts w:hint="eastAsia"/>
        </w:rPr>
        <w:t>点的</w:t>
      </w:r>
      <w:r>
        <w:rPr>
          <w:rFonts w:hint="eastAsia"/>
        </w:rPr>
        <w:t>y</w:t>
      </w:r>
      <w:r>
        <w:rPr>
          <w:rFonts w:hint="eastAsia"/>
        </w:rPr>
        <w:t>坐标可由直线方程得到</w:t>
      </w:r>
      <w:r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y=m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+1</m:t>
            </m:r>
          </m:e>
        </m:d>
        <m:r>
          <w:rPr>
            <w:rFonts w:ascii="Cambria Math" w:hAnsi="Cambria Math"/>
          </w:rPr>
          <m:t>+b</m:t>
        </m:r>
      </m:oMath>
    </w:p>
    <w:p w:rsidR="00DA1B97" w:rsidRDefault="00DA1B97" w:rsidP="00DA1B97">
      <w:pPr>
        <w:pStyle w:val="a0"/>
        <w:ind w:firstLine="372"/>
        <w:rPr>
          <w:rFonts w:ascii="宋体" w:hAnsi="宋体" w:cs="宋体"/>
        </w:rPr>
      </w:pPr>
      <w:r>
        <w:rPr>
          <w:rFonts w:ascii="宋体" w:hAnsi="宋体" w:cs="宋体" w:hint="eastAsia"/>
        </w:rPr>
        <w:t>故，</w:t>
      </w:r>
    </w:p>
    <w:p w:rsidR="00DA1B97" w:rsidRPr="00DA1B97" w:rsidRDefault="00E61CB8" w:rsidP="00DA1B97">
      <w:pPr>
        <w:pStyle w:val="a0"/>
        <w:ind w:firstLine="372"/>
        <w:rPr>
          <w:rFonts w:ascii="宋体" w:hAnsi="宋体" w:cs="宋体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宋体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宋体"/>
                    </w:rPr>
                  </m:ctrlPr>
                </m:eqArrPr>
                <m:e>
                  <m:r>
                    <w:rPr>
                      <w:rFonts w:ascii="Cambria Math" w:hAnsi="Cambria Math" w:cs="宋体" w:hint="eastAsia"/>
                    </w:rPr>
                    <m:t>d</m:t>
                  </m:r>
                  <m:r>
                    <w:rPr>
                      <w:rFonts w:ascii="Cambria Math" w:hAnsi="Cambria Math" w:cs="宋体"/>
                    </w:rPr>
                    <m:t>1=y-</m:t>
                  </m:r>
                  <m:sSub>
                    <m:sSubPr>
                      <m:ctrlPr>
                        <w:rPr>
                          <w:rFonts w:ascii="Cambria Math" w:hAnsi="Cambria Math" w:cs="宋体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宋体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宋体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宋体"/>
                    </w:rPr>
                    <m:t>=m</m:t>
                  </m:r>
                  <m:d>
                    <m:dPr>
                      <m:ctrlPr>
                        <w:rPr>
                          <w:rFonts w:ascii="Cambria Math" w:hAnsi="Cambria Math" w:cs="宋体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宋体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宋体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宋体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 w:cs="宋体"/>
                        </w:rPr>
                        <m:t>+1</m:t>
                      </m:r>
                    </m:e>
                  </m:d>
                  <m:r>
                    <w:rPr>
                      <w:rFonts w:ascii="Cambria Math" w:hAnsi="Cambria Math" w:cs="宋体"/>
                    </w:rPr>
                    <m:t>+b-</m:t>
                  </m:r>
                  <m:sSub>
                    <m:sSubPr>
                      <m:ctrlPr>
                        <w:rPr>
                          <w:rFonts w:ascii="Cambria Math" w:hAnsi="Cambria Math" w:cs="宋体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宋体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宋体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宋体"/>
                    </w:rPr>
                    <m:t xml:space="preserve">      </m:t>
                  </m:r>
                </m:e>
                <m:e>
                  <m:r>
                    <w:rPr>
                      <w:rFonts w:ascii="Cambria Math" w:hAnsi="Cambria Math" w:cs="宋体"/>
                    </w:rPr>
                    <m:t>d2=</m:t>
                  </m:r>
                  <m:sSub>
                    <m:sSubPr>
                      <m:ctrlPr>
                        <w:rPr>
                          <w:rFonts w:ascii="Cambria Math" w:hAnsi="Cambria Math" w:cs="宋体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宋体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宋体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宋体"/>
                    </w:rPr>
                    <m:t>+1-y=</m:t>
                  </m:r>
                  <m:sSub>
                    <m:sSubPr>
                      <m:ctrlPr>
                        <w:rPr>
                          <w:rFonts w:ascii="Cambria Math" w:hAnsi="Cambria Math" w:cs="宋体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宋体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宋体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宋体"/>
                    </w:rPr>
                    <m:t>+1-m</m:t>
                  </m:r>
                  <m:d>
                    <m:dPr>
                      <m:ctrlPr>
                        <w:rPr>
                          <w:rFonts w:ascii="Cambria Math" w:hAnsi="Cambria Math" w:cs="宋体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宋体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宋体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宋体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 w:cs="宋体"/>
                        </w:rPr>
                        <m:t>+1</m:t>
                      </m:r>
                    </m:e>
                  </m:d>
                  <m:r>
                    <w:rPr>
                      <w:rFonts w:ascii="Cambria Math" w:hAnsi="Cambria Math" w:cs="宋体"/>
                    </w:rPr>
                    <m:t>-b</m:t>
                  </m:r>
                </m:e>
              </m:eqArr>
            </m:e>
          </m:d>
        </m:oMath>
      </m:oMathPara>
    </w:p>
    <w:p w:rsidR="00977AC6" w:rsidRDefault="00252E30" w:rsidP="00977AC6">
      <w:pPr>
        <w:pStyle w:val="a0"/>
        <w:ind w:firstLineChars="0" w:firstLine="0"/>
      </w:pPr>
      <w:r>
        <w:tab/>
      </w:r>
      <w:r>
        <w:rPr>
          <w:rFonts w:hint="eastAsia"/>
        </w:rPr>
        <w:t>因此</w:t>
      </w:r>
      <w:r>
        <w:rPr>
          <w:rFonts w:hint="eastAsia"/>
        </w:rPr>
        <w:t>B</w:t>
      </w:r>
      <w:r>
        <w:rPr>
          <w:rFonts w:hint="eastAsia"/>
        </w:rPr>
        <w:t>和</w:t>
      </w:r>
      <w:r>
        <w:rPr>
          <w:rFonts w:hint="eastAsia"/>
        </w:rPr>
        <w:t>C</w:t>
      </w:r>
      <w:r>
        <w:rPr>
          <w:rFonts w:hint="eastAsia"/>
        </w:rPr>
        <w:t>离线段的竖直距离差</w:t>
      </w:r>
      <w:r>
        <w:rPr>
          <w:rFonts w:hint="eastAsia"/>
        </w:rPr>
        <w:t>|</w:t>
      </w:r>
      <w:r w:rsidR="005C33B1">
        <w:t>BD</w:t>
      </w:r>
      <w:r>
        <w:rPr>
          <w:rFonts w:hint="eastAsia"/>
        </w:rPr>
        <w:t>|</w:t>
      </w:r>
      <w:r>
        <w:t xml:space="preserve"> 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|</w:t>
      </w:r>
      <w:r w:rsidR="005C33B1">
        <w:t>DC</w:t>
      </w:r>
      <w:r>
        <w:rPr>
          <w:rFonts w:hint="eastAsia"/>
        </w:rPr>
        <w:t>|</w:t>
      </w:r>
    </w:p>
    <w:p w:rsidR="00F225CE" w:rsidRDefault="00977AC6" w:rsidP="00977AC6">
      <w:pPr>
        <w:pStyle w:val="a0"/>
        <w:ind w:firstLineChars="0" w:firstLine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252E30">
        <w:t xml:space="preserve"> =</w:t>
      </w:r>
      <w:r w:rsidR="00F225CE">
        <w:t xml:space="preserve"> </w:t>
      </w:r>
      <m:oMath>
        <m:r>
          <m:rPr>
            <m:sty m:val="p"/>
          </m:rPr>
          <w:rPr>
            <w:rFonts w:ascii="Cambria Math" w:hAnsi="Cambria Math"/>
          </w:rPr>
          <m:t>2m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+1</m:t>
            </m:r>
          </m:e>
        </m:d>
        <m:r>
          <m:rPr>
            <m:sty m:val="p"/>
          </m:rPr>
          <w:rPr>
            <w:rFonts w:ascii="Cambria Math" w:hAnsi="Cambria Math"/>
          </w:rPr>
          <m:t>-2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+2b-1</m:t>
        </m:r>
      </m:oMath>
    </w:p>
    <w:p w:rsidR="00252E30" w:rsidRDefault="00F225CE" w:rsidP="00252E30">
      <w:pPr>
        <w:pStyle w:val="a0"/>
        <w:ind w:firstLineChars="0" w:firstLine="0"/>
      </w:pPr>
      <w:r>
        <w:tab/>
      </w:r>
      <w:r w:rsidR="005C33B1">
        <w:rPr>
          <w:rFonts w:hint="eastAsia"/>
        </w:rPr>
        <w:t>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=dx(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 w:rsidR="00252E30">
        <w:t xml:space="preserve"> </w:t>
      </w:r>
    </w:p>
    <w:p w:rsidR="00977AC6" w:rsidRDefault="005C33B1" w:rsidP="005C33B1">
      <w:pPr>
        <w:pStyle w:val="a0"/>
        <w:ind w:firstLine="372"/>
      </w:pPr>
      <w:r>
        <w:rPr>
          <w:rFonts w:hint="eastAsia"/>
        </w:rPr>
        <w:t>由于</w:t>
      </w:r>
      <m:oMath>
        <m:r>
          <m:rPr>
            <m:sty m:val="p"/>
          </m:rPr>
          <w:rPr>
            <w:rFonts w:ascii="Cambria Math" w:hAnsi="Cambria Math"/>
          </w:rPr>
          <m:t xml:space="preserve">m=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</m:oMath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化简可得</w:t>
      </w:r>
    </w:p>
    <w:p w:rsidR="005C33B1" w:rsidRDefault="00E61CB8" w:rsidP="00977AC6">
      <w:pPr>
        <w:pStyle w:val="a0"/>
        <w:ind w:firstLineChars="107" w:firstLine="199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2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dy</m:t>
              </m:r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-2dx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+c                </m:t>
          </m:r>
        </m:oMath>
      </m:oMathPara>
    </w:p>
    <w:p w:rsidR="00977AC6" w:rsidRDefault="005C33B1" w:rsidP="005C33B1">
      <w:pPr>
        <w:pStyle w:val="a0"/>
        <w:ind w:firstLine="372"/>
      </w:pPr>
      <w:r>
        <w:rPr>
          <w:rFonts w:hint="eastAsia"/>
        </w:rPr>
        <w:t>由于</w:t>
      </w:r>
      <w:r>
        <w:rPr>
          <w:rFonts w:hint="eastAsia"/>
        </w:rPr>
        <w:t>dx</w:t>
      </w:r>
      <w:r>
        <w:t xml:space="preserve"> &gt; 0, </w:t>
      </w:r>
      <w:r>
        <w:rPr>
          <w:rFonts w:hint="eastAsia"/>
        </w:rPr>
        <w:t>所以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p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rPr>
          <w:rFonts w:hint="eastAsia"/>
        </w:rPr>
        <w:t>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同号，也就是</w:t>
      </w:r>
    </w:p>
    <w:p w:rsidR="005C33B1" w:rsidRDefault="00977AC6" w:rsidP="005C33B1">
      <w:pPr>
        <w:pStyle w:val="a0"/>
        <w:ind w:firstLine="372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&gt;0 </m:t>
                </m:r>
                <m:box>
                  <m:boxPr>
                    <m:opEmu m:val="1"/>
                    <m:ctrlPr>
                      <w:rPr>
                        <w:rFonts w:ascii="Cambria Math" w:hAnsi="Cambria Math"/>
                        <w:i/>
                      </w:rPr>
                    </m:ctrlPr>
                  </m:boxPr>
                  <m:e>
                    <m:groupChr>
                      <m:groupChrPr>
                        <m:chr m:val="⇔"/>
                        <m:vertJc m:val="bot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groupChrPr>
                      <m:e/>
                    </m:groupChr>
                  </m:e>
                </m:box>
                <m: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&gt;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 w:hint="eastAsia"/>
                  </w:rPr>
                  <m:t>绘制</m:t>
                </m:r>
                <m:r>
                  <w:rPr>
                    <w:rFonts w:ascii="Cambria Math" w:hAnsi="Cambria Math"/>
                  </w:rPr>
                  <m:t xml:space="preserve"> C</m:t>
                </m:r>
                <m:r>
                  <w:rPr>
                    <w:rFonts w:ascii="Cambria Math" w:hAnsi="Cambria Math" w:hint="eastAsia"/>
                  </w:rPr>
                  <m:t>点</m:t>
                </m:r>
                <m:r>
                  <w:rPr>
                    <w:rFonts w:ascii="Cambria Math" w:hAnsi="Cambria Math"/>
                  </w:rPr>
                  <m:t xml:space="preserve">     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</w:rPr>
                  <m:t>&lt;0</m:t>
                </m:r>
                <m:box>
                  <m:boxPr>
                    <m:opEmu m:val="1"/>
                    <m:ctrlPr>
                      <w:rPr>
                        <w:rFonts w:ascii="Cambria Math" w:hAnsi="Cambria Math"/>
                        <w:i/>
                      </w:rPr>
                    </m:ctrlPr>
                  </m:boxPr>
                  <m:e>
                    <m:groupChr>
                      <m:groupChrPr>
                        <m:chr m:val="⇔"/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groupChrPr>
                      <m:e/>
                    </m:groupChr>
                  </m:e>
                </m:box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&lt;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  </m:t>
                </m:r>
                <m:r>
                  <w:rPr>
                    <w:rFonts w:ascii="Cambria Math" w:hAnsi="Cambria Math" w:hint="eastAsia"/>
                  </w:rPr>
                  <m:t>绘制</m:t>
                </m:r>
                <m:r>
                  <w:rPr>
                    <w:rFonts w:ascii="Cambria Math" w:hAnsi="Cambria Math"/>
                  </w:rPr>
                  <m:t xml:space="preserve"> B</m:t>
                </m:r>
                <m:r>
                  <w:rPr>
                    <w:rFonts w:ascii="Cambria Math" w:hAnsi="Cambria Math" w:hint="eastAsia"/>
                  </w:rPr>
                  <m:t>点</m:t>
                </m:r>
                <m:r>
                  <w:rPr>
                    <w:rFonts w:ascii="Cambria Math" w:hAnsi="Cambria Math"/>
                  </w:rPr>
                  <m:t xml:space="preserve">      </m:t>
                </m:r>
              </m:e>
            </m:eqArr>
          </m:e>
        </m:d>
        <m:r>
          <w:rPr>
            <w:rFonts w:ascii="Cambria Math" w:hAnsi="Cambria Math"/>
          </w:rPr>
          <m:t xml:space="preserve"> </m:t>
        </m:r>
      </m:oMath>
      <w:r w:rsidR="007A213F">
        <w:rPr>
          <w:rFonts w:hint="eastAsia"/>
        </w:rPr>
        <w:t xml:space="preserve"> </w:t>
      </w:r>
    </w:p>
    <w:p w:rsidR="007A213F" w:rsidRDefault="007A213F" w:rsidP="005C33B1">
      <w:pPr>
        <w:pStyle w:val="a0"/>
        <w:ind w:firstLine="372"/>
      </w:pPr>
      <w:r>
        <w:rPr>
          <w:rFonts w:hint="eastAsia"/>
        </w:rPr>
        <w:t>所以，把上面的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rPr>
          <w:rFonts w:hint="eastAsia"/>
        </w:rPr>
        <w:t>记为决策参数，用来决定每一步中离线段更近的候选点。</w:t>
      </w:r>
    </w:p>
    <w:p w:rsidR="00FE19E9" w:rsidRDefault="000524D9" w:rsidP="000524D9">
      <w:pPr>
        <w:pStyle w:val="4"/>
      </w:pPr>
      <w:r>
        <w:tab/>
      </w:r>
      <w:r>
        <w:rPr>
          <w:rFonts w:hint="eastAsia"/>
        </w:rPr>
        <w:t>增量式计算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p</m:t>
            </m:r>
          </m:e>
          <m:sub>
            <m:r>
              <w:rPr>
                <w:rFonts w:ascii="Cambria Math" w:hAnsi="Cambria Math" w:hint="eastAsia"/>
              </w:rPr>
              <m:t>k</m:t>
            </m:r>
          </m:sub>
        </m:sSub>
      </m:oMath>
      <w:r>
        <w:rPr>
          <w:rFonts w:hint="eastAsia"/>
        </w:rPr>
        <w:t>,</w:t>
      </w:r>
      <w:r>
        <w:rPr>
          <w:rFonts w:hint="eastAsia"/>
        </w:rPr>
        <w:t>消除代价高昂的乘法运算</w:t>
      </w:r>
    </w:p>
    <w:p w:rsidR="00977AC6" w:rsidRDefault="00977AC6" w:rsidP="00977AC6">
      <w:pPr>
        <w:ind w:left="420"/>
      </w:pPr>
      <w:r>
        <w:rPr>
          <w:rFonts w:hint="eastAsia"/>
        </w:rPr>
        <w:t>当</w:t>
      </w:r>
      <m:oMath>
        <m:r>
          <m:rPr>
            <m:sty m:val="p"/>
          </m:rPr>
          <w:rPr>
            <w:rFonts w:ascii="Cambria Math" w:hAnsi="Cambria Math" w:hint="eastAsia"/>
          </w:rPr>
          <m:t>x</m:t>
        </m:r>
        <m:r>
          <m:rPr>
            <m:sty m:val="p"/>
          </m:rP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+2</m:t>
        </m:r>
      </m:oMath>
      <w:r>
        <w:rPr>
          <w:rFonts w:hint="eastAsia"/>
        </w:rPr>
        <w:t>时，同样可得</w:t>
      </w:r>
    </w:p>
    <w:p w:rsidR="000524D9" w:rsidRDefault="00E61CB8" w:rsidP="00977AC6">
      <m:oMathPara>
        <m:oMath>
          <m:sSub>
            <m:sSubPr>
              <m:ctrlPr>
                <w:rPr>
                  <w:rFonts w:ascii="Cambria Math" w:eastAsia="黑体" w:hAnsi="Cambria Math"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p</m:t>
              </m:r>
            </m:e>
            <m:sub>
              <m:r>
                <w:rPr>
                  <w:rFonts w:ascii="Cambria Math" w:hAnsi="Cambria Math" w:hint="eastAsia"/>
                </w:rPr>
                <m:t>k</m:t>
              </m:r>
              <m:r>
                <w:rPr>
                  <w:rFonts w:ascii="Cambria Math" w:hAnsi="Cambria Math"/>
                </w:rPr>
                <m:t>+1</m:t>
              </m:r>
            </m:sub>
          </m:sSub>
          <m:r>
            <w:rPr>
              <w:rFonts w:ascii="Cambria Math" w:eastAsia="黑体" w:hAnsi="Cambria Math"/>
            </w:rPr>
            <m:t xml:space="preserve">= </m:t>
          </m:r>
          <m:r>
            <m:rPr>
              <m:sty m:val="p"/>
            </m:rPr>
            <w:rPr>
              <w:rFonts w:ascii="Cambria Math" w:hAnsi="Cambria Math"/>
            </w:rPr>
            <m:t>2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dy</m:t>
              </m:r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k+1</m:t>
              </m:r>
            </m:sub>
          </m:sSub>
          <m:r>
            <w:rPr>
              <w:rFonts w:ascii="Cambria Math" w:hAnsi="Cambria Math"/>
            </w:rPr>
            <m:t>-2dx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k+1</m:t>
              </m:r>
            </m:sub>
          </m:sSub>
          <m:r>
            <w:rPr>
              <w:rFonts w:ascii="Cambria Math" w:hAnsi="Cambria Math"/>
            </w:rPr>
            <m:t xml:space="preserve">+c           </m:t>
          </m:r>
        </m:oMath>
      </m:oMathPara>
    </w:p>
    <w:p w:rsidR="00977AC6" w:rsidRPr="00977AC6" w:rsidRDefault="00977AC6" w:rsidP="00977AC6">
      <w:pPr>
        <w:ind w:left="420"/>
      </w:pPr>
      <w:r>
        <w:rPr>
          <w:rFonts w:hint="eastAsia"/>
        </w:rPr>
        <w:t>则</w:t>
      </w:r>
    </w:p>
    <w:p w:rsidR="00977AC6" w:rsidRPr="000524D9" w:rsidRDefault="00E61CB8" w:rsidP="00977AC6">
      <w:pPr>
        <w:ind w:left="420"/>
      </w:pPr>
      <m:oMathPara>
        <m:oMath>
          <m:sSub>
            <m:sSubPr>
              <m:ctrlPr>
                <w:rPr>
                  <w:rFonts w:ascii="Cambria Math" w:eastAsia="黑体" w:hAnsi="Cambria Math"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p</m:t>
              </m:r>
            </m:e>
            <m:sub>
              <m:r>
                <w:rPr>
                  <w:rFonts w:ascii="Cambria Math" w:hAnsi="Cambria Math" w:hint="eastAsia"/>
                </w:rPr>
                <m:t>k</m:t>
              </m:r>
              <m:r>
                <w:rPr>
                  <w:rFonts w:ascii="Cambria Math" w:hAnsi="Cambria Math"/>
                </w:rPr>
                <m:t>+1</m:t>
              </m:r>
            </m:sub>
          </m:sSub>
          <m:r>
            <w:rPr>
              <w:rFonts w:ascii="微软雅黑" w:eastAsia="微软雅黑" w:hAnsi="微软雅黑" w:cs="微软雅黑" w:hint="eastAsia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 w:hint="eastAsia"/>
            </w:rPr>
            <m:t>=2</m:t>
          </m:r>
          <m:r>
            <w:rPr>
              <w:rFonts w:ascii="Cambria Math" w:hAnsi="Cambria Math"/>
            </w:rPr>
            <m:t>dy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k+1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>-2dx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k+1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   </m:t>
          </m:r>
        </m:oMath>
      </m:oMathPara>
    </w:p>
    <w:p w:rsidR="0050431E" w:rsidRDefault="00977AC6" w:rsidP="0050431E">
      <w:pPr>
        <w:pStyle w:val="a0"/>
        <w:tabs>
          <w:tab w:val="clear" w:pos="357"/>
          <w:tab w:val="left" w:pos="453"/>
        </w:tabs>
        <w:ind w:firstLineChars="107" w:firstLine="199"/>
      </w:pPr>
      <w:r>
        <w:tab/>
      </w:r>
      <w:r>
        <w:rPr>
          <w:rFonts w:hint="eastAsia"/>
        </w:rPr>
        <w:t>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k+1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+1</m:t>
        </m:r>
      </m:oMath>
      <w:r w:rsidR="0050431E">
        <w:rPr>
          <w:rFonts w:hint="eastAsia"/>
        </w:rPr>
        <w:t>,</w:t>
      </w:r>
      <w:r w:rsidR="0050431E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k+1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 xml:space="preserve">= 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 xml:space="preserve">1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  <m:r>
                  <w:rPr>
                    <w:rFonts w:ascii="Cambria Math" w:hAnsi="Cambria Math" w:hint="eastAsia"/>
                  </w:rPr>
                  <m:t>≥</m:t>
                </m:r>
                <m:r>
                  <w:rPr>
                    <w:rFonts w:ascii="Cambria Math" w:hAnsi="Cambria Math" w:hint="eastAsia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 xml:space="preserve">0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</w:rPr>
                  <m:t>&lt;0</m:t>
                </m:r>
              </m:e>
            </m:eqArr>
          </m:e>
        </m:d>
      </m:oMath>
      <w:r>
        <w:rPr>
          <w:rFonts w:hint="eastAsia"/>
        </w:rPr>
        <w:t>所以</w:t>
      </w:r>
      <w:r w:rsidR="0050431E">
        <w:rPr>
          <w:rFonts w:hint="eastAsia"/>
        </w:rPr>
        <w:t xml:space="preserve"> </w:t>
      </w:r>
    </w:p>
    <w:p w:rsidR="0050431E" w:rsidRDefault="00E61CB8" w:rsidP="0050431E">
      <w:pPr>
        <w:pStyle w:val="a0"/>
        <w:tabs>
          <w:tab w:val="clear" w:pos="357"/>
          <w:tab w:val="left" w:pos="453"/>
        </w:tabs>
        <w:ind w:firstLineChars="107" w:firstLine="199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k+1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+2dy      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hint="eastAsia"/>
                    </w:rPr>
                    <m:t>≥</m:t>
                  </m:r>
                  <m:r>
                    <w:rPr>
                      <w:rFonts w:ascii="Cambria Math" w:hAnsi="Cambria Math" w:hint="eastAsia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+2dy-2dx 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&lt;0</m:t>
                  </m:r>
                </m:e>
              </m:eqArr>
            </m:e>
          </m:d>
          <m:r>
            <w:rPr>
              <w:rFonts w:ascii="Cambria Math" w:hAnsi="Cambria Math"/>
            </w:rPr>
            <m:t xml:space="preserve">           </m:t>
          </m:r>
        </m:oMath>
      </m:oMathPara>
    </w:p>
    <w:p w:rsidR="00FE19E9" w:rsidRDefault="0050431E" w:rsidP="00977AC6">
      <w:pPr>
        <w:pStyle w:val="a0"/>
        <w:tabs>
          <w:tab w:val="clear" w:pos="357"/>
          <w:tab w:val="left" w:pos="453"/>
        </w:tabs>
        <w:ind w:firstLineChars="107" w:firstLine="199"/>
      </w:pPr>
      <w:r>
        <w:tab/>
      </w:r>
      <w:r w:rsidR="005179A1">
        <w:rPr>
          <w:rFonts w:hint="eastAsia"/>
        </w:rPr>
        <w:t>而计算开始时，初始的决策参数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=2dy-dx</m:t>
        </m:r>
      </m:oMath>
      <w:r w:rsidR="005179A1">
        <w:rPr>
          <w:rFonts w:hint="eastAsia"/>
        </w:rPr>
        <w:t>,</w:t>
      </w:r>
      <w:r w:rsidR="005179A1">
        <w:t xml:space="preserve"> </w:t>
      </w:r>
      <w:r w:rsidR="005179A1">
        <w:rPr>
          <w:rFonts w:hint="eastAsia"/>
        </w:rPr>
        <w:t>这样可以只通过加减运算高效地计算决策参数</w:t>
      </w:r>
    </w:p>
    <w:p w:rsidR="005179A1" w:rsidRDefault="007F6A5A" w:rsidP="007F6A5A">
      <w:pPr>
        <w:pStyle w:val="4"/>
      </w:pPr>
      <w:r>
        <w:rPr>
          <w:rFonts w:hint="eastAsia"/>
        </w:rPr>
        <w:t>处理所有情况</w:t>
      </w:r>
    </w:p>
    <w:p w:rsidR="00FE19E9" w:rsidRDefault="00E960E5" w:rsidP="00E37E02">
      <w:pPr>
        <w:pStyle w:val="afd"/>
        <w:numPr>
          <w:ilvl w:val="0"/>
          <w:numId w:val="11"/>
        </w:numPr>
        <w:ind w:firstLineChars="0"/>
      </w:pPr>
      <w:r>
        <w:rPr>
          <w:rFonts w:hint="eastAsia"/>
        </w:rPr>
        <w:t>|</w:t>
      </w:r>
      <w:r>
        <w:t xml:space="preserve">m| </w:t>
      </w:r>
      <w:r>
        <w:rPr>
          <w:rFonts w:hint="eastAsia"/>
        </w:rPr>
        <w:t>≤</w:t>
      </w:r>
      <w:r>
        <w:rPr>
          <w:rFonts w:hint="eastAsia"/>
        </w:rPr>
        <w:t>1</w:t>
      </w:r>
      <w:r>
        <w:rPr>
          <w:rFonts w:hint="eastAsia"/>
        </w:rPr>
        <w:t>时，在</w:t>
      </w:r>
      <w:r>
        <w:rPr>
          <w:rFonts w:hint="eastAsia"/>
        </w:rPr>
        <w:t>x</w:t>
      </w:r>
      <w:r>
        <w:rPr>
          <w:rFonts w:hint="eastAsia"/>
        </w:rPr>
        <w:t>方向取样，</w:t>
      </w:r>
      <w:r>
        <w:rPr>
          <w:rFonts w:hint="eastAsia"/>
        </w:rPr>
        <w:t>|m|</w:t>
      </w:r>
      <w:r>
        <w:rPr>
          <w:rFonts w:hint="eastAsia"/>
        </w:rPr>
        <w:t>＞</w:t>
      </w:r>
      <w:r>
        <w:rPr>
          <w:rFonts w:hint="eastAsia"/>
        </w:rPr>
        <w:t>1</w:t>
      </w:r>
      <w:r>
        <w:rPr>
          <w:rFonts w:hint="eastAsia"/>
        </w:rPr>
        <w:t>时，在</w:t>
      </w:r>
      <w:r>
        <w:rPr>
          <w:rFonts w:hint="eastAsia"/>
        </w:rPr>
        <w:t>y</w:t>
      </w:r>
      <w:r>
        <w:rPr>
          <w:rFonts w:hint="eastAsia"/>
        </w:rPr>
        <w:t>方向取样</w:t>
      </w:r>
    </w:p>
    <w:p w:rsidR="00E37E02" w:rsidRDefault="00E37E02" w:rsidP="00E37E02">
      <w:pPr>
        <w:pStyle w:val="afd"/>
        <w:numPr>
          <w:ilvl w:val="0"/>
          <w:numId w:val="11"/>
        </w:numPr>
        <w:ind w:firstLineChars="0"/>
      </w:pPr>
      <w:r>
        <w:rPr>
          <w:rFonts w:hint="eastAsia"/>
        </w:rPr>
        <w:t>为了使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p</m:t>
            </m:r>
          </m:e>
          <m:sub>
            <m:r>
              <w:rPr>
                <w:rFonts w:ascii="Cambria Math" w:hAnsi="Cambria Math" w:hint="eastAsia"/>
              </w:rPr>
              <m:t>k</m:t>
            </m:r>
          </m:sub>
        </m:sSub>
      </m:oMath>
      <w:r>
        <w:rPr>
          <w:rFonts w:hint="eastAsia"/>
        </w:rPr>
        <w:t>的符号与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相同，需保证</w:t>
      </w:r>
      <w:r>
        <w:rPr>
          <w:rFonts w:hint="eastAsia"/>
        </w:rPr>
        <w:t>dx</w:t>
      </w:r>
      <w:r>
        <w:t>(</w:t>
      </w:r>
      <w:r>
        <w:rPr>
          <w:rFonts w:hint="eastAsia"/>
        </w:rPr>
        <w:t>或</w:t>
      </w:r>
      <w:r>
        <w:rPr>
          <w:rFonts w:hint="eastAsia"/>
        </w:rPr>
        <w:t>dy</w:t>
      </w:r>
      <w:r>
        <w:t>)</w:t>
      </w:r>
      <w:r>
        <w:rPr>
          <w:rFonts w:hint="eastAsia"/>
        </w:rPr>
        <w:t>为正值</w:t>
      </w:r>
    </w:p>
    <w:p w:rsidR="00A35BAA" w:rsidRDefault="00A35BAA" w:rsidP="006E1E46">
      <w:pPr>
        <w:pStyle w:val="afd"/>
        <w:numPr>
          <w:ilvl w:val="0"/>
          <w:numId w:val="11"/>
        </w:numPr>
        <w:ind w:firstLineChars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077D3AB1" wp14:editId="6A4142B5">
                <wp:simplePos x="0" y="0"/>
                <wp:positionH relativeFrom="margin">
                  <wp:align>right</wp:align>
                </wp:positionH>
                <wp:positionV relativeFrom="paragraph">
                  <wp:posOffset>260350</wp:posOffset>
                </wp:positionV>
                <wp:extent cx="5568315" cy="2479040"/>
                <wp:effectExtent l="0" t="0" r="0" b="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8315" cy="24790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02C80" w:rsidRPr="002C6284" w:rsidRDefault="00B02C80" w:rsidP="00A35BAA">
                            <w:pPr>
                              <w:pStyle w:val="a0"/>
                              <w:ind w:left="110" w:firstLine="372"/>
                              <w:rPr>
                                <w:color w:val="00B0F0"/>
                                <w:szCs w:val="18"/>
                              </w:rPr>
                            </w:pPr>
                            <w:r w:rsidRPr="002C6284">
                              <w:rPr>
                                <w:color w:val="00B0F0"/>
                                <w:szCs w:val="18"/>
                              </w:rPr>
                              <w:t>dx =2( x2 – x1), dy = 2(y2-y1)</w:t>
                            </w:r>
                          </w:p>
                          <w:p w:rsidR="00B02C80" w:rsidRPr="002C6284" w:rsidRDefault="00B02C80" w:rsidP="00A35BAA">
                            <w:pPr>
                              <w:pStyle w:val="a0"/>
                              <w:ind w:left="110" w:firstLine="372"/>
                              <w:rPr>
                                <w:color w:val="00B0F0"/>
                                <w:szCs w:val="18"/>
                              </w:rPr>
                            </w:pPr>
                            <w:r w:rsidRPr="002C6284">
                              <w:rPr>
                                <w:color w:val="00B0F0"/>
                                <w:szCs w:val="18"/>
                              </w:rPr>
                              <w:t>stepx = stepy = 1</w:t>
                            </w:r>
                            <w:r w:rsidRPr="002C6284">
                              <w:rPr>
                                <w:color w:val="00B0F0"/>
                                <w:szCs w:val="18"/>
                              </w:rPr>
                              <w:tab/>
                              <w:t>//</w:t>
                            </w:r>
                            <w:r w:rsidRPr="002C6284">
                              <w:rPr>
                                <w:color w:val="00B0F0"/>
                                <w:szCs w:val="18"/>
                              </w:rPr>
                              <w:t>采样</w:t>
                            </w:r>
                            <w:r w:rsidRPr="002C6284">
                              <w:rPr>
                                <w:rFonts w:hint="eastAsia"/>
                                <w:color w:val="00B0F0"/>
                                <w:szCs w:val="18"/>
                              </w:rPr>
                              <w:t>方向的增量</w:t>
                            </w:r>
                          </w:p>
                          <w:p w:rsidR="00B02C80" w:rsidRPr="002C6284" w:rsidRDefault="00B02C80" w:rsidP="00A35BAA">
                            <w:pPr>
                              <w:pStyle w:val="a0"/>
                              <w:ind w:left="110" w:firstLine="372"/>
                              <w:rPr>
                                <w:color w:val="00B0F0"/>
                                <w:szCs w:val="18"/>
                              </w:rPr>
                            </w:pPr>
                            <w:r w:rsidRPr="002C6284">
                              <w:rPr>
                                <w:rFonts w:hint="eastAsia"/>
                                <w:color w:val="00B0F0"/>
                                <w:szCs w:val="18"/>
                              </w:rPr>
                              <w:t>if</w:t>
                            </w:r>
                            <w:r w:rsidRPr="002C6284">
                              <w:rPr>
                                <w:color w:val="00B0F0"/>
                                <w:szCs w:val="18"/>
                              </w:rPr>
                              <w:t>(dx &lt; 0) {dx = -dx, stepx = -1}</w:t>
                            </w:r>
                          </w:p>
                          <w:p w:rsidR="00B02C80" w:rsidRPr="002C6284" w:rsidRDefault="00B02C80" w:rsidP="00A35BAA">
                            <w:pPr>
                              <w:pStyle w:val="a0"/>
                              <w:ind w:left="110" w:firstLine="372"/>
                              <w:rPr>
                                <w:color w:val="00B0F0"/>
                                <w:szCs w:val="18"/>
                              </w:rPr>
                            </w:pPr>
                            <w:r w:rsidRPr="002C6284">
                              <w:rPr>
                                <w:color w:val="00B0F0"/>
                                <w:szCs w:val="18"/>
                              </w:rPr>
                              <w:t>if(dy &lt; 0) {dy = -dy, stepy = -1}</w:t>
                            </w:r>
                          </w:p>
                          <w:p w:rsidR="00B02C80" w:rsidRPr="002C6284" w:rsidRDefault="00B02C80" w:rsidP="00A35BAA">
                            <w:pPr>
                              <w:pStyle w:val="a0"/>
                              <w:ind w:left="110" w:firstLine="372"/>
                              <w:rPr>
                                <w:color w:val="00B0F0"/>
                                <w:szCs w:val="18"/>
                              </w:rPr>
                            </w:pPr>
                            <w:r w:rsidRPr="002C6284">
                              <w:rPr>
                                <w:color w:val="00B0F0"/>
                                <w:szCs w:val="18"/>
                              </w:rPr>
                              <w:t>plot(x0, y0)</w:t>
                            </w:r>
                          </w:p>
                          <w:p w:rsidR="00B02C80" w:rsidRPr="002C6284" w:rsidRDefault="00B02C80" w:rsidP="00A35BAA">
                            <w:pPr>
                              <w:pStyle w:val="a0"/>
                              <w:ind w:left="110" w:firstLine="372"/>
                              <w:rPr>
                                <w:color w:val="00B0F0"/>
                                <w:szCs w:val="18"/>
                              </w:rPr>
                            </w:pPr>
                            <w:r w:rsidRPr="002C6284">
                              <w:rPr>
                                <w:rFonts w:hint="eastAsia"/>
                                <w:color w:val="00B0F0"/>
                                <w:szCs w:val="18"/>
                              </w:rPr>
                              <w:t>i</w:t>
                            </w:r>
                            <w:r w:rsidRPr="002C6284">
                              <w:rPr>
                                <w:color w:val="00B0F0"/>
                                <w:szCs w:val="18"/>
                              </w:rPr>
                              <w:t>f(dx &gt; dy)</w:t>
                            </w:r>
                            <w:r w:rsidRPr="002C6284">
                              <w:rPr>
                                <w:rFonts w:hint="eastAsia"/>
                                <w:color w:val="00B0F0"/>
                                <w:szCs w:val="18"/>
                              </w:rPr>
                              <w:t>{</w:t>
                            </w:r>
                          </w:p>
                          <w:p w:rsidR="00B02C80" w:rsidRPr="002C6284" w:rsidRDefault="00B02C80" w:rsidP="00A35BAA">
                            <w:pPr>
                              <w:pStyle w:val="a0"/>
                              <w:ind w:left="110" w:firstLine="372"/>
                              <w:rPr>
                                <w:color w:val="00B0F0"/>
                                <w:szCs w:val="18"/>
                              </w:rPr>
                            </w:pPr>
                            <w:r w:rsidRPr="002C6284">
                              <w:rPr>
                                <w:color w:val="00B0F0"/>
                                <w:szCs w:val="18"/>
                              </w:rPr>
                              <w:tab/>
                              <w:t>p = dy – dx &gt;&gt; 1</w:t>
                            </w:r>
                          </w:p>
                          <w:p w:rsidR="00B02C80" w:rsidRPr="002C6284" w:rsidRDefault="00B02C80" w:rsidP="00A35BAA">
                            <w:pPr>
                              <w:pStyle w:val="a0"/>
                              <w:ind w:left="110" w:firstLine="372"/>
                              <w:rPr>
                                <w:color w:val="00B0F0"/>
                                <w:szCs w:val="18"/>
                              </w:rPr>
                            </w:pPr>
                            <w:r w:rsidRPr="002C6284">
                              <w:rPr>
                                <w:color w:val="00B0F0"/>
                                <w:szCs w:val="18"/>
                              </w:rPr>
                              <w:tab/>
                              <w:t>while(x0 != x1){</w:t>
                            </w:r>
                          </w:p>
                          <w:p w:rsidR="00B02C80" w:rsidRPr="002C6284" w:rsidRDefault="00B02C80" w:rsidP="00A35BAA">
                            <w:pPr>
                              <w:pStyle w:val="a0"/>
                              <w:ind w:left="110" w:firstLine="372"/>
                              <w:rPr>
                                <w:color w:val="00B0F0"/>
                                <w:szCs w:val="18"/>
                              </w:rPr>
                            </w:pPr>
                            <w:r w:rsidRPr="002C6284">
                              <w:rPr>
                                <w:color w:val="00B0F0"/>
                                <w:szCs w:val="18"/>
                              </w:rPr>
                              <w:tab/>
                            </w:r>
                            <w:r w:rsidRPr="002C6284">
                              <w:rPr>
                                <w:color w:val="00B0F0"/>
                                <w:szCs w:val="18"/>
                              </w:rPr>
                              <w:tab/>
                              <w:t>x0 += stepx</w:t>
                            </w:r>
                          </w:p>
                          <w:p w:rsidR="00B02C80" w:rsidRPr="002C6284" w:rsidRDefault="00B02C80" w:rsidP="00A35BAA">
                            <w:pPr>
                              <w:pStyle w:val="a0"/>
                              <w:ind w:left="110" w:firstLine="372"/>
                              <w:rPr>
                                <w:color w:val="00B0F0"/>
                                <w:szCs w:val="18"/>
                              </w:rPr>
                            </w:pPr>
                            <w:r w:rsidRPr="002C6284">
                              <w:rPr>
                                <w:color w:val="00B0F0"/>
                                <w:szCs w:val="18"/>
                              </w:rPr>
                              <w:tab/>
                            </w:r>
                            <w:r w:rsidRPr="002C6284">
                              <w:rPr>
                                <w:color w:val="00B0F0"/>
                                <w:szCs w:val="18"/>
                              </w:rPr>
                              <w:tab/>
                              <w:t>if(p &gt;= 0){y0+=stepy; p -= dx}</w:t>
                            </w:r>
                          </w:p>
                          <w:p w:rsidR="00B02C80" w:rsidRPr="002C6284" w:rsidRDefault="00B02C80" w:rsidP="00A35BAA">
                            <w:pPr>
                              <w:pStyle w:val="a0"/>
                              <w:ind w:left="110" w:firstLine="372"/>
                              <w:rPr>
                                <w:color w:val="00B0F0"/>
                                <w:szCs w:val="18"/>
                              </w:rPr>
                            </w:pPr>
                            <w:r w:rsidRPr="002C6284">
                              <w:rPr>
                                <w:color w:val="00B0F0"/>
                                <w:szCs w:val="18"/>
                              </w:rPr>
                              <w:tab/>
                            </w:r>
                            <w:r w:rsidRPr="002C6284">
                              <w:rPr>
                                <w:color w:val="00B0F0"/>
                                <w:szCs w:val="18"/>
                              </w:rPr>
                              <w:tab/>
                              <w:t>p += dy</w:t>
                            </w:r>
                          </w:p>
                          <w:p w:rsidR="00B02C80" w:rsidRPr="002C6284" w:rsidRDefault="00B02C80" w:rsidP="00A35BAA">
                            <w:pPr>
                              <w:pStyle w:val="a0"/>
                              <w:ind w:left="110" w:firstLine="372"/>
                              <w:rPr>
                                <w:color w:val="00B0F0"/>
                                <w:szCs w:val="18"/>
                              </w:rPr>
                            </w:pPr>
                            <w:r w:rsidRPr="002C6284">
                              <w:rPr>
                                <w:color w:val="00B0F0"/>
                                <w:szCs w:val="18"/>
                              </w:rPr>
                              <w:tab/>
                            </w:r>
                            <w:r w:rsidRPr="002C6284">
                              <w:rPr>
                                <w:color w:val="00B0F0"/>
                                <w:szCs w:val="18"/>
                              </w:rPr>
                              <w:tab/>
                              <w:t>plot(x0, y0)</w:t>
                            </w:r>
                          </w:p>
                          <w:p w:rsidR="00B02C80" w:rsidRPr="002C6284" w:rsidRDefault="00B02C80" w:rsidP="00A35BAA">
                            <w:pPr>
                              <w:pStyle w:val="a0"/>
                              <w:ind w:left="110" w:firstLine="372"/>
                              <w:rPr>
                                <w:color w:val="00B0F0"/>
                                <w:szCs w:val="18"/>
                              </w:rPr>
                            </w:pPr>
                            <w:r w:rsidRPr="002C6284">
                              <w:rPr>
                                <w:color w:val="00B0F0"/>
                                <w:szCs w:val="18"/>
                              </w:rPr>
                              <w:tab/>
                              <w:t>}</w:t>
                            </w:r>
                          </w:p>
                          <w:p w:rsidR="00B02C80" w:rsidRPr="002C6284" w:rsidRDefault="00B02C80">
                            <w:pPr>
                              <w:rPr>
                                <w:color w:val="00B0F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7D3AB1" id="文本框 2" o:spid="_x0000_s1052" type="#_x0000_t202" style="position:absolute;left:0;text-align:left;margin-left:387.25pt;margin-top:20.5pt;width:438.45pt;height:195.2pt;z-index:25172275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" fillcolor="#f2f2f2 [3052]" stroked="f">
                <v:textbox>
                  <w:txbxContent>
                    <w:p w:rsidR="00B02C80" w:rsidRPr="002C6284" w:rsidRDefault="00B02C80" w:rsidP="00A35BAA">
                      <w:pPr>
                        <w:pStyle w:val="a0"/>
                        <w:ind w:left="110" w:firstLine="372"/>
                        <w:rPr>
                          <w:color w:val="00B0F0"/>
                          <w:szCs w:val="18"/>
                        </w:rPr>
                      </w:pPr>
                      <w:r w:rsidRPr="002C6284">
                        <w:rPr>
                          <w:color w:val="00B0F0"/>
                          <w:szCs w:val="18"/>
                        </w:rPr>
                        <w:t>dx =2( x2 – x1), dy = 2(y2-y1)</w:t>
                      </w:r>
                    </w:p>
                    <w:p w:rsidR="00B02C80" w:rsidRPr="002C6284" w:rsidRDefault="00B02C80" w:rsidP="00A35BAA">
                      <w:pPr>
                        <w:pStyle w:val="a0"/>
                        <w:ind w:left="110" w:firstLine="372"/>
                        <w:rPr>
                          <w:color w:val="00B0F0"/>
                          <w:szCs w:val="18"/>
                        </w:rPr>
                      </w:pPr>
                      <w:r w:rsidRPr="002C6284">
                        <w:rPr>
                          <w:color w:val="00B0F0"/>
                          <w:szCs w:val="18"/>
                        </w:rPr>
                        <w:t>stepx = stepy = 1</w:t>
                      </w:r>
                      <w:r w:rsidRPr="002C6284">
                        <w:rPr>
                          <w:color w:val="00B0F0"/>
                          <w:szCs w:val="18"/>
                        </w:rPr>
                        <w:tab/>
                        <w:t>//</w:t>
                      </w:r>
                      <w:r w:rsidRPr="002C6284">
                        <w:rPr>
                          <w:color w:val="00B0F0"/>
                          <w:szCs w:val="18"/>
                        </w:rPr>
                        <w:t>采样</w:t>
                      </w:r>
                      <w:r w:rsidRPr="002C6284">
                        <w:rPr>
                          <w:rFonts w:hint="eastAsia"/>
                          <w:color w:val="00B0F0"/>
                          <w:szCs w:val="18"/>
                        </w:rPr>
                        <w:t>方向的增量</w:t>
                      </w:r>
                    </w:p>
                    <w:p w:rsidR="00B02C80" w:rsidRPr="002C6284" w:rsidRDefault="00B02C80" w:rsidP="00A35BAA">
                      <w:pPr>
                        <w:pStyle w:val="a0"/>
                        <w:ind w:left="110" w:firstLine="372"/>
                        <w:rPr>
                          <w:color w:val="00B0F0"/>
                          <w:szCs w:val="18"/>
                        </w:rPr>
                      </w:pPr>
                      <w:r w:rsidRPr="002C6284">
                        <w:rPr>
                          <w:rFonts w:hint="eastAsia"/>
                          <w:color w:val="00B0F0"/>
                          <w:szCs w:val="18"/>
                        </w:rPr>
                        <w:t>if</w:t>
                      </w:r>
                      <w:r w:rsidRPr="002C6284">
                        <w:rPr>
                          <w:color w:val="00B0F0"/>
                          <w:szCs w:val="18"/>
                        </w:rPr>
                        <w:t>(dx &lt; 0) {dx = -dx, stepx = -1}</w:t>
                      </w:r>
                    </w:p>
                    <w:p w:rsidR="00B02C80" w:rsidRPr="002C6284" w:rsidRDefault="00B02C80" w:rsidP="00A35BAA">
                      <w:pPr>
                        <w:pStyle w:val="a0"/>
                        <w:ind w:left="110" w:firstLine="372"/>
                        <w:rPr>
                          <w:color w:val="00B0F0"/>
                          <w:szCs w:val="18"/>
                        </w:rPr>
                      </w:pPr>
                      <w:r w:rsidRPr="002C6284">
                        <w:rPr>
                          <w:color w:val="00B0F0"/>
                          <w:szCs w:val="18"/>
                        </w:rPr>
                        <w:t>if(dy &lt; 0) {dy = -dy, stepy = -1}</w:t>
                      </w:r>
                    </w:p>
                    <w:p w:rsidR="00B02C80" w:rsidRPr="002C6284" w:rsidRDefault="00B02C80" w:rsidP="00A35BAA">
                      <w:pPr>
                        <w:pStyle w:val="a0"/>
                        <w:ind w:left="110" w:firstLine="372"/>
                        <w:rPr>
                          <w:color w:val="00B0F0"/>
                          <w:szCs w:val="18"/>
                        </w:rPr>
                      </w:pPr>
                      <w:r w:rsidRPr="002C6284">
                        <w:rPr>
                          <w:color w:val="00B0F0"/>
                          <w:szCs w:val="18"/>
                        </w:rPr>
                        <w:t>plot(x0, y0)</w:t>
                      </w:r>
                    </w:p>
                    <w:p w:rsidR="00B02C80" w:rsidRPr="002C6284" w:rsidRDefault="00B02C80" w:rsidP="00A35BAA">
                      <w:pPr>
                        <w:pStyle w:val="a0"/>
                        <w:ind w:left="110" w:firstLine="372"/>
                        <w:rPr>
                          <w:color w:val="00B0F0"/>
                          <w:szCs w:val="18"/>
                        </w:rPr>
                      </w:pPr>
                      <w:r w:rsidRPr="002C6284">
                        <w:rPr>
                          <w:rFonts w:hint="eastAsia"/>
                          <w:color w:val="00B0F0"/>
                          <w:szCs w:val="18"/>
                        </w:rPr>
                        <w:t>i</w:t>
                      </w:r>
                      <w:r w:rsidRPr="002C6284">
                        <w:rPr>
                          <w:color w:val="00B0F0"/>
                          <w:szCs w:val="18"/>
                        </w:rPr>
                        <w:t>f(dx &gt; dy)</w:t>
                      </w:r>
                      <w:r w:rsidRPr="002C6284">
                        <w:rPr>
                          <w:rFonts w:hint="eastAsia"/>
                          <w:color w:val="00B0F0"/>
                          <w:szCs w:val="18"/>
                        </w:rPr>
                        <w:t>{</w:t>
                      </w:r>
                    </w:p>
                    <w:p w:rsidR="00B02C80" w:rsidRPr="002C6284" w:rsidRDefault="00B02C80" w:rsidP="00A35BAA">
                      <w:pPr>
                        <w:pStyle w:val="a0"/>
                        <w:ind w:left="110" w:firstLine="372"/>
                        <w:rPr>
                          <w:color w:val="00B0F0"/>
                          <w:szCs w:val="18"/>
                        </w:rPr>
                      </w:pPr>
                      <w:r w:rsidRPr="002C6284">
                        <w:rPr>
                          <w:color w:val="00B0F0"/>
                          <w:szCs w:val="18"/>
                        </w:rPr>
                        <w:tab/>
                        <w:t>p = dy – dx &gt;&gt; 1</w:t>
                      </w:r>
                    </w:p>
                    <w:p w:rsidR="00B02C80" w:rsidRPr="002C6284" w:rsidRDefault="00B02C80" w:rsidP="00A35BAA">
                      <w:pPr>
                        <w:pStyle w:val="a0"/>
                        <w:ind w:left="110" w:firstLine="372"/>
                        <w:rPr>
                          <w:color w:val="00B0F0"/>
                          <w:szCs w:val="18"/>
                        </w:rPr>
                      </w:pPr>
                      <w:r w:rsidRPr="002C6284">
                        <w:rPr>
                          <w:color w:val="00B0F0"/>
                          <w:szCs w:val="18"/>
                        </w:rPr>
                        <w:tab/>
                        <w:t>while(x0 != x1){</w:t>
                      </w:r>
                    </w:p>
                    <w:p w:rsidR="00B02C80" w:rsidRPr="002C6284" w:rsidRDefault="00B02C80" w:rsidP="00A35BAA">
                      <w:pPr>
                        <w:pStyle w:val="a0"/>
                        <w:ind w:left="110" w:firstLine="372"/>
                        <w:rPr>
                          <w:color w:val="00B0F0"/>
                          <w:szCs w:val="18"/>
                        </w:rPr>
                      </w:pPr>
                      <w:r w:rsidRPr="002C6284">
                        <w:rPr>
                          <w:color w:val="00B0F0"/>
                          <w:szCs w:val="18"/>
                        </w:rPr>
                        <w:tab/>
                      </w:r>
                      <w:r w:rsidRPr="002C6284">
                        <w:rPr>
                          <w:color w:val="00B0F0"/>
                          <w:szCs w:val="18"/>
                        </w:rPr>
                        <w:tab/>
                        <w:t>x0 += stepx</w:t>
                      </w:r>
                    </w:p>
                    <w:p w:rsidR="00B02C80" w:rsidRPr="002C6284" w:rsidRDefault="00B02C80" w:rsidP="00A35BAA">
                      <w:pPr>
                        <w:pStyle w:val="a0"/>
                        <w:ind w:left="110" w:firstLine="372"/>
                        <w:rPr>
                          <w:color w:val="00B0F0"/>
                          <w:szCs w:val="18"/>
                        </w:rPr>
                      </w:pPr>
                      <w:r w:rsidRPr="002C6284">
                        <w:rPr>
                          <w:color w:val="00B0F0"/>
                          <w:szCs w:val="18"/>
                        </w:rPr>
                        <w:tab/>
                      </w:r>
                      <w:r w:rsidRPr="002C6284">
                        <w:rPr>
                          <w:color w:val="00B0F0"/>
                          <w:szCs w:val="18"/>
                        </w:rPr>
                        <w:tab/>
                        <w:t>if(p &gt;= 0){y0+=stepy; p -= dx}</w:t>
                      </w:r>
                    </w:p>
                    <w:p w:rsidR="00B02C80" w:rsidRPr="002C6284" w:rsidRDefault="00B02C80" w:rsidP="00A35BAA">
                      <w:pPr>
                        <w:pStyle w:val="a0"/>
                        <w:ind w:left="110" w:firstLine="372"/>
                        <w:rPr>
                          <w:color w:val="00B0F0"/>
                          <w:szCs w:val="18"/>
                        </w:rPr>
                      </w:pPr>
                      <w:r w:rsidRPr="002C6284">
                        <w:rPr>
                          <w:color w:val="00B0F0"/>
                          <w:szCs w:val="18"/>
                        </w:rPr>
                        <w:tab/>
                      </w:r>
                      <w:r w:rsidRPr="002C6284">
                        <w:rPr>
                          <w:color w:val="00B0F0"/>
                          <w:szCs w:val="18"/>
                        </w:rPr>
                        <w:tab/>
                        <w:t>p += dy</w:t>
                      </w:r>
                    </w:p>
                    <w:p w:rsidR="00B02C80" w:rsidRPr="002C6284" w:rsidRDefault="00B02C80" w:rsidP="00A35BAA">
                      <w:pPr>
                        <w:pStyle w:val="a0"/>
                        <w:ind w:left="110" w:firstLine="372"/>
                        <w:rPr>
                          <w:color w:val="00B0F0"/>
                          <w:szCs w:val="18"/>
                        </w:rPr>
                      </w:pPr>
                      <w:r w:rsidRPr="002C6284">
                        <w:rPr>
                          <w:color w:val="00B0F0"/>
                          <w:szCs w:val="18"/>
                        </w:rPr>
                        <w:tab/>
                      </w:r>
                      <w:r w:rsidRPr="002C6284">
                        <w:rPr>
                          <w:color w:val="00B0F0"/>
                          <w:szCs w:val="18"/>
                        </w:rPr>
                        <w:tab/>
                        <w:t>plot(x0, y0)</w:t>
                      </w:r>
                    </w:p>
                    <w:p w:rsidR="00B02C80" w:rsidRPr="002C6284" w:rsidRDefault="00B02C80" w:rsidP="00A35BAA">
                      <w:pPr>
                        <w:pStyle w:val="a0"/>
                        <w:ind w:left="110" w:firstLine="372"/>
                        <w:rPr>
                          <w:color w:val="00B0F0"/>
                          <w:szCs w:val="18"/>
                        </w:rPr>
                      </w:pPr>
                      <w:r w:rsidRPr="002C6284">
                        <w:rPr>
                          <w:color w:val="00B0F0"/>
                          <w:szCs w:val="18"/>
                        </w:rPr>
                        <w:tab/>
                        <w:t>}</w:t>
                      </w:r>
                    </w:p>
                    <w:p w:rsidR="00B02C80" w:rsidRPr="002C6284" w:rsidRDefault="00B02C80">
                      <w:pPr>
                        <w:rPr>
                          <w:color w:val="00B0F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E1E46">
        <w:rPr>
          <w:rFonts w:hint="eastAsia"/>
        </w:rPr>
        <w:t>使用一个变量来记录取样方向是正方向还是负方向</w:t>
      </w:r>
    </w:p>
    <w:p w:rsidR="00A35BAA" w:rsidRDefault="00A35BAA" w:rsidP="006E1E4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FC5A5DC" wp14:editId="6C78CC33">
                <wp:simplePos x="0" y="0"/>
                <wp:positionH relativeFrom="margin">
                  <wp:posOffset>11430</wp:posOffset>
                </wp:positionH>
                <wp:positionV relativeFrom="paragraph">
                  <wp:posOffset>635</wp:posOffset>
                </wp:positionV>
                <wp:extent cx="5369169" cy="1693985"/>
                <wp:effectExtent l="0" t="0" r="3175" b="1905"/>
                <wp:wrapNone/>
                <wp:docPr id="86" name="文本框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9169" cy="169398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02C80" w:rsidRPr="002C6284" w:rsidRDefault="00B02C80" w:rsidP="006E1E46">
                            <w:pPr>
                              <w:pStyle w:val="a0"/>
                              <w:ind w:left="110" w:firstLine="372"/>
                              <w:rPr>
                                <w:color w:val="00B0F0"/>
                                <w:szCs w:val="18"/>
                              </w:rPr>
                            </w:pPr>
                            <w:r w:rsidRPr="002C6284">
                              <w:rPr>
                                <w:color w:val="00B0F0"/>
                                <w:szCs w:val="18"/>
                              </w:rPr>
                              <w:t>}else</w:t>
                            </w:r>
                            <w:r w:rsidRPr="002C6284">
                              <w:rPr>
                                <w:rFonts w:hint="eastAsia"/>
                                <w:color w:val="00B0F0"/>
                                <w:szCs w:val="18"/>
                              </w:rPr>
                              <w:t>{</w:t>
                            </w:r>
                          </w:p>
                          <w:p w:rsidR="00B02C80" w:rsidRPr="002C6284" w:rsidRDefault="00B02C80" w:rsidP="006E1E46">
                            <w:pPr>
                              <w:pStyle w:val="a0"/>
                              <w:ind w:left="110" w:firstLine="372"/>
                              <w:rPr>
                                <w:color w:val="00B0F0"/>
                                <w:szCs w:val="18"/>
                              </w:rPr>
                            </w:pPr>
                            <w:r w:rsidRPr="002C6284">
                              <w:rPr>
                                <w:color w:val="00B0F0"/>
                                <w:szCs w:val="18"/>
                              </w:rPr>
                              <w:tab/>
                              <w:t>p = dx – dy &gt;&gt; 1</w:t>
                            </w:r>
                          </w:p>
                          <w:p w:rsidR="00B02C80" w:rsidRPr="002C6284" w:rsidRDefault="00B02C80" w:rsidP="006E1E46">
                            <w:pPr>
                              <w:pStyle w:val="a0"/>
                              <w:ind w:left="110" w:firstLine="372"/>
                              <w:rPr>
                                <w:color w:val="00B0F0"/>
                                <w:szCs w:val="18"/>
                              </w:rPr>
                            </w:pPr>
                            <w:r w:rsidRPr="002C6284">
                              <w:rPr>
                                <w:color w:val="00B0F0"/>
                                <w:szCs w:val="18"/>
                              </w:rPr>
                              <w:tab/>
                              <w:t>while(y0 != y1)</w:t>
                            </w:r>
                            <w:r w:rsidRPr="002C6284">
                              <w:rPr>
                                <w:rFonts w:hint="eastAsia"/>
                                <w:color w:val="00B0F0"/>
                                <w:szCs w:val="18"/>
                              </w:rPr>
                              <w:t>{</w:t>
                            </w:r>
                          </w:p>
                          <w:p w:rsidR="00B02C80" w:rsidRPr="002C6284" w:rsidRDefault="00B02C80" w:rsidP="006E1E46">
                            <w:pPr>
                              <w:pStyle w:val="a0"/>
                              <w:ind w:left="110" w:firstLine="372"/>
                              <w:rPr>
                                <w:color w:val="00B0F0"/>
                                <w:szCs w:val="18"/>
                              </w:rPr>
                            </w:pPr>
                            <w:r w:rsidRPr="002C6284">
                              <w:rPr>
                                <w:color w:val="00B0F0"/>
                                <w:szCs w:val="18"/>
                              </w:rPr>
                              <w:tab/>
                            </w:r>
                            <w:r w:rsidRPr="002C6284">
                              <w:rPr>
                                <w:color w:val="00B0F0"/>
                                <w:szCs w:val="18"/>
                              </w:rPr>
                              <w:tab/>
                              <w:t>if(p&gt;=0){x0 += stepx; p-=dy}</w:t>
                            </w:r>
                          </w:p>
                          <w:p w:rsidR="00B02C80" w:rsidRPr="002C6284" w:rsidRDefault="00B02C80" w:rsidP="006E1E46">
                            <w:pPr>
                              <w:pStyle w:val="a0"/>
                              <w:ind w:left="110" w:firstLine="372"/>
                              <w:rPr>
                                <w:color w:val="00B0F0"/>
                                <w:szCs w:val="18"/>
                              </w:rPr>
                            </w:pPr>
                            <w:r w:rsidRPr="002C6284">
                              <w:rPr>
                                <w:color w:val="00B0F0"/>
                                <w:szCs w:val="18"/>
                              </w:rPr>
                              <w:tab/>
                            </w:r>
                            <w:r w:rsidRPr="002C6284">
                              <w:rPr>
                                <w:color w:val="00B0F0"/>
                                <w:szCs w:val="18"/>
                              </w:rPr>
                              <w:tab/>
                              <w:t>y0+=stepy</w:t>
                            </w:r>
                          </w:p>
                          <w:p w:rsidR="00B02C80" w:rsidRPr="002C6284" w:rsidRDefault="00B02C80" w:rsidP="006E1E46">
                            <w:pPr>
                              <w:pStyle w:val="a0"/>
                              <w:ind w:left="110" w:firstLine="372"/>
                              <w:rPr>
                                <w:color w:val="00B0F0"/>
                                <w:szCs w:val="18"/>
                              </w:rPr>
                            </w:pPr>
                            <w:r w:rsidRPr="002C6284">
                              <w:rPr>
                                <w:color w:val="00B0F0"/>
                                <w:szCs w:val="18"/>
                              </w:rPr>
                              <w:tab/>
                            </w:r>
                            <w:r w:rsidRPr="002C6284">
                              <w:rPr>
                                <w:color w:val="00B0F0"/>
                                <w:szCs w:val="18"/>
                              </w:rPr>
                              <w:tab/>
                              <w:t>p+=dx</w:t>
                            </w:r>
                          </w:p>
                          <w:p w:rsidR="00B02C80" w:rsidRPr="002C6284" w:rsidRDefault="00B02C80" w:rsidP="006E1E46">
                            <w:pPr>
                              <w:pStyle w:val="a0"/>
                              <w:ind w:left="110" w:firstLine="372"/>
                              <w:rPr>
                                <w:color w:val="00B0F0"/>
                                <w:szCs w:val="18"/>
                              </w:rPr>
                            </w:pPr>
                            <w:r w:rsidRPr="002C6284">
                              <w:rPr>
                                <w:color w:val="00B0F0"/>
                                <w:szCs w:val="18"/>
                              </w:rPr>
                              <w:tab/>
                            </w:r>
                            <w:r w:rsidRPr="002C6284">
                              <w:rPr>
                                <w:color w:val="00B0F0"/>
                                <w:szCs w:val="18"/>
                              </w:rPr>
                              <w:tab/>
                              <w:t>plot(x0, y0)</w:t>
                            </w:r>
                          </w:p>
                          <w:p w:rsidR="00B02C80" w:rsidRPr="002C6284" w:rsidRDefault="00B02C80" w:rsidP="006E1E46">
                            <w:pPr>
                              <w:pStyle w:val="a0"/>
                              <w:ind w:left="110" w:firstLine="372"/>
                              <w:rPr>
                                <w:color w:val="00B0F0"/>
                                <w:szCs w:val="18"/>
                              </w:rPr>
                            </w:pPr>
                            <w:r w:rsidRPr="002C6284">
                              <w:rPr>
                                <w:color w:val="00B0F0"/>
                                <w:szCs w:val="18"/>
                              </w:rPr>
                              <w:tab/>
                              <w:t>}</w:t>
                            </w:r>
                          </w:p>
                          <w:p w:rsidR="00B02C80" w:rsidRPr="002C6284" w:rsidRDefault="00B02C80" w:rsidP="006E1E46">
                            <w:pPr>
                              <w:pStyle w:val="a0"/>
                              <w:ind w:left="110" w:firstLine="372"/>
                              <w:rPr>
                                <w:color w:val="00B0F0"/>
                                <w:szCs w:val="18"/>
                              </w:rPr>
                            </w:pPr>
                            <w:r w:rsidRPr="002C6284">
                              <w:rPr>
                                <w:color w:val="00B0F0"/>
                                <w:szCs w:val="18"/>
                              </w:rPr>
                              <w:t>}</w:t>
                            </w:r>
                          </w:p>
                          <w:p w:rsidR="00B02C80" w:rsidRDefault="00B02C80" w:rsidP="006E1E46">
                            <w:pPr>
                              <w:pStyle w:val="a0"/>
                              <w:ind w:left="110" w:firstLine="372"/>
                              <w:rPr>
                                <w:color w:val="5B9BD5" w:themeColor="accent1"/>
                              </w:rPr>
                            </w:pPr>
                          </w:p>
                          <w:p w:rsidR="00B02C80" w:rsidRPr="00F57456" w:rsidRDefault="00B02C80" w:rsidP="006E1E46">
                            <w:pPr>
                              <w:pStyle w:val="a0"/>
                              <w:ind w:left="110" w:firstLine="372"/>
                              <w:rPr>
                                <w:color w:val="5B9BD5" w:themeColor="accen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C5A5DC" id="文本框 86" o:spid="_x0000_s1053" type="#_x0000_t202" style="position:absolute;left:0;text-align:left;margin-left:.9pt;margin-top:.05pt;width:422.75pt;height:133.4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" fillcolor="#f2f2f2 [3052]" stroked="f" strokeweight=".5pt">
                <v:textbox>
                  <w:txbxContent>
                    <w:p w:rsidR="00B02C80" w:rsidRPr="002C6284" w:rsidRDefault="00B02C80" w:rsidP="006E1E46">
                      <w:pPr>
                        <w:pStyle w:val="a0"/>
                        <w:ind w:left="110" w:firstLine="372"/>
                        <w:rPr>
                          <w:color w:val="00B0F0"/>
                          <w:szCs w:val="18"/>
                        </w:rPr>
                      </w:pPr>
                      <w:r w:rsidRPr="002C6284">
                        <w:rPr>
                          <w:color w:val="00B0F0"/>
                          <w:szCs w:val="18"/>
                        </w:rPr>
                        <w:t>}else</w:t>
                      </w:r>
                      <w:r w:rsidRPr="002C6284">
                        <w:rPr>
                          <w:rFonts w:hint="eastAsia"/>
                          <w:color w:val="00B0F0"/>
                          <w:szCs w:val="18"/>
                        </w:rPr>
                        <w:t>{</w:t>
                      </w:r>
                    </w:p>
                    <w:p w:rsidR="00B02C80" w:rsidRPr="002C6284" w:rsidRDefault="00B02C80" w:rsidP="006E1E46">
                      <w:pPr>
                        <w:pStyle w:val="a0"/>
                        <w:ind w:left="110" w:firstLine="372"/>
                        <w:rPr>
                          <w:color w:val="00B0F0"/>
                          <w:szCs w:val="18"/>
                        </w:rPr>
                      </w:pPr>
                      <w:r w:rsidRPr="002C6284">
                        <w:rPr>
                          <w:color w:val="00B0F0"/>
                          <w:szCs w:val="18"/>
                        </w:rPr>
                        <w:tab/>
                        <w:t>p = dx – dy &gt;&gt; 1</w:t>
                      </w:r>
                    </w:p>
                    <w:p w:rsidR="00B02C80" w:rsidRPr="002C6284" w:rsidRDefault="00B02C80" w:rsidP="006E1E46">
                      <w:pPr>
                        <w:pStyle w:val="a0"/>
                        <w:ind w:left="110" w:firstLine="372"/>
                        <w:rPr>
                          <w:color w:val="00B0F0"/>
                          <w:szCs w:val="18"/>
                        </w:rPr>
                      </w:pPr>
                      <w:r w:rsidRPr="002C6284">
                        <w:rPr>
                          <w:color w:val="00B0F0"/>
                          <w:szCs w:val="18"/>
                        </w:rPr>
                        <w:tab/>
                        <w:t>while(y0 != y1)</w:t>
                      </w:r>
                      <w:r w:rsidRPr="002C6284">
                        <w:rPr>
                          <w:rFonts w:hint="eastAsia"/>
                          <w:color w:val="00B0F0"/>
                          <w:szCs w:val="18"/>
                        </w:rPr>
                        <w:t>{</w:t>
                      </w:r>
                    </w:p>
                    <w:p w:rsidR="00B02C80" w:rsidRPr="002C6284" w:rsidRDefault="00B02C80" w:rsidP="006E1E46">
                      <w:pPr>
                        <w:pStyle w:val="a0"/>
                        <w:ind w:left="110" w:firstLine="372"/>
                        <w:rPr>
                          <w:color w:val="00B0F0"/>
                          <w:szCs w:val="18"/>
                        </w:rPr>
                      </w:pPr>
                      <w:r w:rsidRPr="002C6284">
                        <w:rPr>
                          <w:color w:val="00B0F0"/>
                          <w:szCs w:val="18"/>
                        </w:rPr>
                        <w:tab/>
                      </w:r>
                      <w:r w:rsidRPr="002C6284">
                        <w:rPr>
                          <w:color w:val="00B0F0"/>
                          <w:szCs w:val="18"/>
                        </w:rPr>
                        <w:tab/>
                        <w:t>if(p&gt;=0){x0 += stepx; p-=dy}</w:t>
                      </w:r>
                    </w:p>
                    <w:p w:rsidR="00B02C80" w:rsidRPr="002C6284" w:rsidRDefault="00B02C80" w:rsidP="006E1E46">
                      <w:pPr>
                        <w:pStyle w:val="a0"/>
                        <w:ind w:left="110" w:firstLine="372"/>
                        <w:rPr>
                          <w:color w:val="00B0F0"/>
                          <w:szCs w:val="18"/>
                        </w:rPr>
                      </w:pPr>
                      <w:r w:rsidRPr="002C6284">
                        <w:rPr>
                          <w:color w:val="00B0F0"/>
                          <w:szCs w:val="18"/>
                        </w:rPr>
                        <w:tab/>
                      </w:r>
                      <w:r w:rsidRPr="002C6284">
                        <w:rPr>
                          <w:color w:val="00B0F0"/>
                          <w:szCs w:val="18"/>
                        </w:rPr>
                        <w:tab/>
                        <w:t>y0+=stepy</w:t>
                      </w:r>
                    </w:p>
                    <w:p w:rsidR="00B02C80" w:rsidRPr="002C6284" w:rsidRDefault="00B02C80" w:rsidP="006E1E46">
                      <w:pPr>
                        <w:pStyle w:val="a0"/>
                        <w:ind w:left="110" w:firstLine="372"/>
                        <w:rPr>
                          <w:color w:val="00B0F0"/>
                          <w:szCs w:val="18"/>
                        </w:rPr>
                      </w:pPr>
                      <w:r w:rsidRPr="002C6284">
                        <w:rPr>
                          <w:color w:val="00B0F0"/>
                          <w:szCs w:val="18"/>
                        </w:rPr>
                        <w:tab/>
                      </w:r>
                      <w:r w:rsidRPr="002C6284">
                        <w:rPr>
                          <w:color w:val="00B0F0"/>
                          <w:szCs w:val="18"/>
                        </w:rPr>
                        <w:tab/>
                        <w:t>p+=dx</w:t>
                      </w:r>
                    </w:p>
                    <w:p w:rsidR="00B02C80" w:rsidRPr="002C6284" w:rsidRDefault="00B02C80" w:rsidP="006E1E46">
                      <w:pPr>
                        <w:pStyle w:val="a0"/>
                        <w:ind w:left="110" w:firstLine="372"/>
                        <w:rPr>
                          <w:color w:val="00B0F0"/>
                          <w:szCs w:val="18"/>
                        </w:rPr>
                      </w:pPr>
                      <w:r w:rsidRPr="002C6284">
                        <w:rPr>
                          <w:color w:val="00B0F0"/>
                          <w:szCs w:val="18"/>
                        </w:rPr>
                        <w:tab/>
                      </w:r>
                      <w:r w:rsidRPr="002C6284">
                        <w:rPr>
                          <w:color w:val="00B0F0"/>
                          <w:szCs w:val="18"/>
                        </w:rPr>
                        <w:tab/>
                        <w:t>plot(x0, y0)</w:t>
                      </w:r>
                    </w:p>
                    <w:p w:rsidR="00B02C80" w:rsidRPr="002C6284" w:rsidRDefault="00B02C80" w:rsidP="006E1E46">
                      <w:pPr>
                        <w:pStyle w:val="a0"/>
                        <w:ind w:left="110" w:firstLine="372"/>
                        <w:rPr>
                          <w:color w:val="00B0F0"/>
                          <w:szCs w:val="18"/>
                        </w:rPr>
                      </w:pPr>
                      <w:r w:rsidRPr="002C6284">
                        <w:rPr>
                          <w:color w:val="00B0F0"/>
                          <w:szCs w:val="18"/>
                        </w:rPr>
                        <w:tab/>
                        <w:t>}</w:t>
                      </w:r>
                    </w:p>
                    <w:p w:rsidR="00B02C80" w:rsidRPr="002C6284" w:rsidRDefault="00B02C80" w:rsidP="006E1E46">
                      <w:pPr>
                        <w:pStyle w:val="a0"/>
                        <w:ind w:left="110" w:firstLine="372"/>
                        <w:rPr>
                          <w:color w:val="00B0F0"/>
                          <w:szCs w:val="18"/>
                        </w:rPr>
                      </w:pPr>
                      <w:r w:rsidRPr="002C6284">
                        <w:rPr>
                          <w:color w:val="00B0F0"/>
                          <w:szCs w:val="18"/>
                        </w:rPr>
                        <w:t>}</w:t>
                      </w:r>
                    </w:p>
                    <w:p w:rsidR="00B02C80" w:rsidRDefault="00B02C80" w:rsidP="006E1E46">
                      <w:pPr>
                        <w:pStyle w:val="a0"/>
                        <w:ind w:left="110" w:firstLine="372"/>
                        <w:rPr>
                          <w:color w:val="5B9BD5" w:themeColor="accent1"/>
                        </w:rPr>
                      </w:pPr>
                    </w:p>
                    <w:p w:rsidR="00B02C80" w:rsidRPr="00F57456" w:rsidRDefault="00B02C80" w:rsidP="006E1E46">
                      <w:pPr>
                        <w:pStyle w:val="a0"/>
                        <w:ind w:left="110" w:firstLine="372"/>
                        <w:rPr>
                          <w:color w:val="5B9BD5" w:themeColor="accent1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35BAA" w:rsidRDefault="00A35BAA" w:rsidP="006E1E46"/>
    <w:p w:rsidR="00A35BAA" w:rsidRDefault="00A35BAA" w:rsidP="006E1E46"/>
    <w:p w:rsidR="00A35BAA" w:rsidRDefault="00A35BAA" w:rsidP="006E1E46"/>
    <w:p w:rsidR="00A35BAA" w:rsidRDefault="00A35BAA" w:rsidP="006E1E46"/>
    <w:p w:rsidR="00A35BAA" w:rsidRDefault="00A35BAA" w:rsidP="006E1E46"/>
    <w:p w:rsidR="00A35BAA" w:rsidRDefault="00A35BAA" w:rsidP="006E1E46"/>
    <w:p w:rsidR="006E1E46" w:rsidRDefault="006E1E46" w:rsidP="006E1E46"/>
    <w:p w:rsidR="004F16BB" w:rsidRDefault="004F16BB" w:rsidP="006E1E46"/>
    <w:p w:rsidR="00FE19E9" w:rsidRPr="009F1347" w:rsidRDefault="00FE19E9" w:rsidP="009F1347">
      <w:pPr>
        <w:pStyle w:val="a0"/>
        <w:ind w:firstLine="372"/>
      </w:pPr>
    </w:p>
    <w:p w:rsidR="00054C56" w:rsidRDefault="00054C56" w:rsidP="00054C56">
      <w:pPr>
        <w:pStyle w:val="3"/>
      </w:pPr>
      <w:r>
        <w:rPr>
          <w:rFonts w:hint="eastAsia"/>
        </w:rPr>
        <w:t>圆绘制</w:t>
      </w:r>
      <w:r>
        <w:rPr>
          <w:rFonts w:hint="eastAsia"/>
        </w:rPr>
        <w:t>-</w:t>
      </w:r>
      <w:r>
        <w:rPr>
          <w:rFonts w:hint="eastAsia"/>
        </w:rPr>
        <w:t>中点圆算法</w:t>
      </w:r>
    </w:p>
    <w:p w:rsidR="004F16BB" w:rsidRDefault="004F16BB" w:rsidP="004F16BB">
      <w:pPr>
        <w:pStyle w:val="a0"/>
        <w:ind w:firstLine="372"/>
      </w:pPr>
      <w:r>
        <w:rPr>
          <w:rFonts w:hint="eastAsia"/>
        </w:rPr>
        <w:t>对于给定半径</w:t>
      </w:r>
      <w:r>
        <w:rPr>
          <w:rFonts w:hint="eastAsia"/>
        </w:rPr>
        <w:t>r</w:t>
      </w:r>
      <w:r>
        <w:rPr>
          <w:rFonts w:hint="eastAsia"/>
        </w:rPr>
        <w:t>和圆心</w:t>
      </w:r>
      <w:r>
        <w:rPr>
          <w:rFonts w:hint="eastAsia"/>
        </w:rPr>
        <w:t>(</w:t>
      </w:r>
      <w:r>
        <w:t>xc, yc)</w:t>
      </w:r>
      <w:r>
        <w:rPr>
          <w:rFonts w:hint="eastAsia"/>
        </w:rPr>
        <w:t>，可以先计算出圆心在原点</w:t>
      </w:r>
      <w:r>
        <w:rPr>
          <w:rFonts w:hint="eastAsia"/>
        </w:rPr>
        <w:t>(</w:t>
      </w:r>
      <w:r>
        <w:t>0, 0)</w:t>
      </w:r>
      <w:r>
        <w:rPr>
          <w:rFonts w:hint="eastAsia"/>
        </w:rPr>
        <w:t>的圆的像素位置，然后通过平移得到最终的像素位置。</w:t>
      </w:r>
    </w:p>
    <w:p w:rsidR="00F35B34" w:rsidRDefault="004F16BB" w:rsidP="00F35B34">
      <w:pPr>
        <w:pStyle w:val="a0"/>
        <w:ind w:firstLine="372"/>
      </w:pPr>
      <w:r>
        <w:rPr>
          <w:rFonts w:hint="eastAsia"/>
        </w:rPr>
        <w:t>考虑到圆的对称性，我们只需计算出在</w:t>
      </w:r>
      <w:r>
        <w:rPr>
          <w:rFonts w:hint="eastAsia"/>
        </w:rPr>
        <w:t>x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x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y</w:t>
      </w:r>
      <w:r>
        <w:rPr>
          <w:rFonts w:hint="eastAsia"/>
        </w:rPr>
        <w:t>两条直线之间的坐标</w:t>
      </w:r>
      <w:r>
        <w:rPr>
          <w:rFonts w:hint="eastAsia"/>
        </w:rPr>
        <w:t>(</w:t>
      </w:r>
      <w:r>
        <w:rPr>
          <w:rFonts w:hint="eastAsia"/>
        </w:rPr>
        <w:t>一个八分圆</w:t>
      </w:r>
      <w:r>
        <w:t>)</w:t>
      </w:r>
      <w:r>
        <w:rPr>
          <w:rFonts w:hint="eastAsia"/>
        </w:rPr>
        <w:t>，通过对称性就可以得到</w:t>
      </w:r>
      <w:r w:rsidR="00507564">
        <w:rPr>
          <w:rFonts w:hint="eastAsia"/>
        </w:rPr>
        <w:t>所有的像素位置。</w:t>
      </w:r>
    </w:p>
    <w:p w:rsidR="00F35B34" w:rsidRDefault="00F35B34" w:rsidP="00F35B34">
      <w:pPr>
        <w:pStyle w:val="a0"/>
        <w:ind w:firstLineChars="0" w:firstLine="0"/>
      </w:pPr>
      <w:r>
        <w:tab/>
      </w:r>
      <w:r>
        <w:rPr>
          <w:rFonts w:hint="eastAsia"/>
        </w:rPr>
        <w:t>类似于直线绘制过程中，我们使用决策参数来确定候选点</w:t>
      </w:r>
      <w:r>
        <w:rPr>
          <w:rFonts w:hint="eastAsia"/>
        </w:rP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 xml:space="preserve">+1,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t>)</w:t>
      </w:r>
      <w:r>
        <w:rPr>
          <w:rFonts w:hint="eastAsia"/>
        </w:rPr>
        <w:t>和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+1,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</w:rPr>
          <m:t>-1)</m:t>
        </m:r>
      </m:oMath>
      <w:r>
        <w:rPr>
          <w:rFonts w:hint="eastAsia"/>
        </w:rPr>
        <w:t>中，哪一点离圆最近，决策参数</w:t>
      </w:r>
      <w:r>
        <w:rPr>
          <w:rFonts w:hint="eastAsia"/>
        </w:rPr>
        <w:t>p</w:t>
      </w:r>
      <w:r>
        <w:rPr>
          <w:rFonts w:hint="eastAsia"/>
        </w:rPr>
        <w:t>的递推公式为</w:t>
      </w:r>
    </w:p>
    <w:p w:rsidR="005C041A" w:rsidRPr="00F35B34" w:rsidRDefault="00E61CB8" w:rsidP="00F35B34">
      <w:pPr>
        <w:pStyle w:val="a0"/>
        <w:ind w:firstLineChars="0" w:firstLine="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k+1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+1        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&lt;0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+1-2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&gt;0</m:t>
                  </m:r>
                </m:e>
              </m:eqArr>
            </m:e>
          </m:d>
        </m:oMath>
      </m:oMathPara>
    </w:p>
    <w:p w:rsidR="00F35B34" w:rsidRDefault="00F35B34" w:rsidP="00F35B34">
      <w:pPr>
        <w:pStyle w:val="a0"/>
        <w:ind w:firstLineChars="0" w:firstLine="0"/>
      </w:pPr>
      <w:r>
        <w:rPr>
          <w:rFonts w:hint="eastAsia"/>
        </w:rPr>
        <w:t>初始决策参数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=1-r</m:t>
        </m:r>
      </m:oMath>
    </w:p>
    <w:p w:rsidR="00513B93" w:rsidRDefault="00513B93" w:rsidP="00F35B34">
      <w:pPr>
        <w:pStyle w:val="a0"/>
        <w:ind w:firstLineChars="0" w:firstLine="0"/>
      </w:pPr>
      <w:r>
        <w:rPr>
          <w:rFonts w:hint="eastAsia"/>
        </w:rPr>
        <w:t>这样，可以根据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p</m:t>
            </m:r>
          </m:e>
          <m:sub>
            <m:r>
              <w:rPr>
                <w:rFonts w:ascii="Cambria Math" w:hAnsi="Cambria Math" w:hint="eastAsia"/>
              </w:rPr>
              <m:t>k</m:t>
            </m:r>
          </m:sub>
        </m:sSub>
      </m:oMath>
      <w:r>
        <w:rPr>
          <w:rFonts w:hint="eastAsia"/>
        </w:rPr>
        <w:t>的值决定选择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rPr>
          <w:rFonts w:hint="eastAsia"/>
        </w:rPr>
        <w:t>还是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微软雅黑" w:eastAsia="微软雅黑" w:hAnsi="微软雅黑" w:cs="微软雅黑" w:hint="eastAsia"/>
          </w:rPr>
          <m:t>-</m:t>
        </m:r>
        <m:r>
          <w:rPr>
            <w:rFonts w:ascii="Cambria Math" w:hAnsi="Cambria Math" w:hint="eastAsia"/>
          </w:rPr>
          <m:t>1</m:t>
        </m:r>
      </m:oMath>
    </w:p>
    <w:p w:rsidR="00513B93" w:rsidRDefault="00513B93" w:rsidP="00F35B34">
      <w:pPr>
        <w:pStyle w:val="a0"/>
        <w:ind w:firstLineChars="0" w:firstLine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k+1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 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</w:rPr>
                  <m:t>&lt;0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-1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  <m:r>
                  <w:rPr>
                    <w:rFonts w:ascii="Cambria Math" w:hAnsi="Cambria Math" w:hint="eastAsia"/>
                  </w:rPr>
                  <m:t>≥</m:t>
                </m:r>
                <m:r>
                  <w:rPr>
                    <w:rFonts w:ascii="Cambria Math" w:hAnsi="Cambria Math" w:hint="eastAsia"/>
                  </w:rPr>
                  <m:t>0</m:t>
                </m:r>
              </m:e>
            </m:eqArr>
          </m:e>
        </m:d>
      </m:oMath>
    </w:p>
    <w:p w:rsidR="00E44FEE" w:rsidRDefault="00E44FEE" w:rsidP="00F35B34">
      <w:pPr>
        <w:pStyle w:val="a0"/>
        <w:ind w:firstLineChars="0"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226BF828" wp14:editId="231BCF7B">
                <wp:simplePos x="0" y="0"/>
                <wp:positionH relativeFrom="margin">
                  <wp:align>right</wp:align>
                </wp:positionH>
                <wp:positionV relativeFrom="paragraph">
                  <wp:posOffset>292735</wp:posOffset>
                </wp:positionV>
                <wp:extent cx="5556250" cy="1394460"/>
                <wp:effectExtent l="0" t="0" r="6350" b="0"/>
                <wp:wrapSquare wrapText="bothSides"/>
                <wp:docPr id="8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250" cy="139446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02C80" w:rsidRPr="009E464E" w:rsidRDefault="00B02C80">
                            <w:pPr>
                              <w:rPr>
                                <w:color w:val="00B0F0"/>
                              </w:rPr>
                            </w:pPr>
                            <w:r w:rsidRPr="009E464E">
                              <w:rPr>
                                <w:rFonts w:hint="eastAsia"/>
                                <w:color w:val="00B0F0"/>
                              </w:rPr>
                              <w:t>(</w:t>
                            </w:r>
                            <w:r w:rsidRPr="009E464E">
                              <w:rPr>
                                <w:color w:val="00B0F0"/>
                              </w:rPr>
                              <w:t>1)</w:t>
                            </w:r>
                            <w:r w:rsidRPr="009E464E">
                              <w:rPr>
                                <w:rFonts w:hint="eastAsia"/>
                                <w:color w:val="00B0F0"/>
                              </w:rPr>
                              <w:t>计算</w:t>
                            </w:r>
                            <w:r w:rsidRPr="009E464E">
                              <w:rPr>
                                <w:rFonts w:hint="eastAsia"/>
                                <w:color w:val="00B0F0"/>
                              </w:rPr>
                              <w:t>p</w:t>
                            </w:r>
                            <w:r w:rsidRPr="009E464E">
                              <w:rPr>
                                <w:color w:val="00B0F0"/>
                              </w:rPr>
                              <w:t>0 = 1-r</w:t>
                            </w:r>
                          </w:p>
                          <w:p w:rsidR="00B02C80" w:rsidRPr="009E464E" w:rsidRDefault="00B02C80">
                            <w:pPr>
                              <w:rPr>
                                <w:color w:val="00B0F0"/>
                              </w:rPr>
                            </w:pPr>
                            <w:r w:rsidRPr="009E464E">
                              <w:rPr>
                                <w:rFonts w:hint="eastAsia"/>
                                <w:color w:val="00B0F0"/>
                              </w:rPr>
                              <w:t>(</w:t>
                            </w:r>
                            <w:r w:rsidRPr="009E464E">
                              <w:rPr>
                                <w:color w:val="00B0F0"/>
                              </w:rPr>
                              <w:t>2)</w:t>
                            </w:r>
                            <w:r w:rsidRPr="009E464E">
                              <w:rPr>
                                <w:rFonts w:hint="eastAsia"/>
                                <w:color w:val="00B0F0"/>
                              </w:rPr>
                              <w:t>plot</w:t>
                            </w:r>
                            <w:r w:rsidRPr="009E464E">
                              <w:rPr>
                                <w:color w:val="00B0F0"/>
                              </w:rPr>
                              <w:t>(x0, y0)</w:t>
                            </w:r>
                          </w:p>
                          <w:p w:rsidR="00B02C80" w:rsidRPr="009E464E" w:rsidRDefault="00B02C80">
                            <w:pPr>
                              <w:rPr>
                                <w:color w:val="00B0F0"/>
                              </w:rPr>
                            </w:pPr>
                            <w:r w:rsidRPr="009E464E">
                              <w:rPr>
                                <w:color w:val="00B0F0"/>
                              </w:rPr>
                              <w:t>(3)</w:t>
                            </w:r>
                            <w:r w:rsidRPr="009E464E">
                              <w:rPr>
                                <w:color w:val="00B0F0"/>
                              </w:rPr>
                              <w:t>在</w:t>
                            </w:r>
                            <w:r w:rsidRPr="009E464E">
                              <w:rPr>
                                <w:rFonts w:hint="eastAsia"/>
                                <w:color w:val="00B0F0"/>
                              </w:rPr>
                              <w:t>x</w:t>
                            </w:r>
                            <w:r w:rsidRPr="009E464E">
                              <w:rPr>
                                <w:color w:val="00B0F0"/>
                              </w:rPr>
                              <w:t>方向</w:t>
                            </w:r>
                            <w:r w:rsidRPr="009E464E">
                              <w:rPr>
                                <w:rFonts w:hint="eastAsia"/>
                                <w:color w:val="00B0F0"/>
                              </w:rPr>
                              <w:t>进行取样，对每个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color w:val="00B0F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B0F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B0F0"/>
                                    </w:rPr>
                                    <m:t>k</m:t>
                                  </m:r>
                                </m:sub>
                              </m:sSub>
                            </m:oMath>
                            <w:r w:rsidRPr="009E464E">
                              <w:rPr>
                                <w:rFonts w:hint="eastAsia"/>
                                <w:color w:val="00B0F0"/>
                              </w:rPr>
                              <w:t>，若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B0F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B0F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B0F0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00B0F0"/>
                                </w:rPr>
                                <m:t>&lt;0</m:t>
                              </m:r>
                            </m:oMath>
                            <w:r w:rsidRPr="009E464E">
                              <w:rPr>
                                <w:rFonts w:hint="eastAsia"/>
                                <w:color w:val="00B0F0"/>
                              </w:rPr>
                              <w:t>,</w:t>
                            </w:r>
                            <w:r w:rsidRPr="009E464E">
                              <w:rPr>
                                <w:color w:val="00B0F0"/>
                              </w:rPr>
                              <w:t xml:space="preserve"> </w:t>
                            </w:r>
                            <w:r w:rsidRPr="009E464E">
                              <w:rPr>
                                <w:color w:val="00B0F0"/>
                              </w:rPr>
                              <w:t>则</w:t>
                            </w:r>
                            <w:r w:rsidRPr="009E464E">
                              <w:rPr>
                                <w:rFonts w:hint="eastAsia"/>
                                <w:color w:val="00B0F0"/>
                              </w:rPr>
                              <w:t>下一个点为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00B0F0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color w:val="00B0F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B0F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B0F0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00B0F0"/>
                                </w:rPr>
                                <m:t xml:space="preserve">+1,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B0F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B0F0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B0F0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00B0F0"/>
                                </w:rPr>
                                <m:t>)</m:t>
                              </m:r>
                            </m:oMath>
                          </w:p>
                          <w:p w:rsidR="00B02C80" w:rsidRPr="009E464E" w:rsidRDefault="00B02C80">
                            <w:pPr>
                              <w:rPr>
                                <w:color w:val="00B0F0"/>
                              </w:rPr>
                            </w:pPr>
                            <w:r w:rsidRPr="009E464E">
                              <w:rPr>
                                <w:color w:val="00B0F0"/>
                              </w:rPr>
                              <w:tab/>
                            </w:r>
                            <w:r w:rsidRPr="009E464E">
                              <w:rPr>
                                <w:color w:val="00B0F0"/>
                              </w:rPr>
                              <w:t>且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color w:val="00B0F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B0F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B0F0"/>
                                    </w:rPr>
                                    <m:t>k+1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00B0F0"/>
                                </w:rPr>
                                <m:t xml:space="preserve">=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B0F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B0F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B0F0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00B0F0"/>
                                </w:rPr>
                                <m:t>+2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B0F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B0F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B0F0"/>
                                    </w:rPr>
                                    <m:t>k+1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00B0F0"/>
                                </w:rPr>
                                <m:t>+1</m:t>
                              </m:r>
                            </m:oMath>
                          </w:p>
                          <w:p w:rsidR="00B02C80" w:rsidRPr="009E464E" w:rsidRDefault="00B02C80">
                            <w:pPr>
                              <w:rPr>
                                <w:color w:val="00B0F0"/>
                              </w:rPr>
                            </w:pPr>
                            <w:r w:rsidRPr="009E464E">
                              <w:rPr>
                                <w:color w:val="00B0F0"/>
                              </w:rPr>
                              <w:t xml:space="preserve">  </w:t>
                            </w:r>
                            <w:r w:rsidRPr="009E464E">
                              <w:rPr>
                                <w:color w:val="00B0F0"/>
                              </w:rPr>
                              <w:t>否则</w:t>
                            </w:r>
                            <w:r w:rsidRPr="009E464E">
                              <w:rPr>
                                <w:rFonts w:hint="eastAsia"/>
                                <w:color w:val="00B0F0"/>
                              </w:rPr>
                              <w:t>下一个点是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00B0F0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color w:val="00B0F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B0F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B0F0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00B0F0"/>
                                </w:rPr>
                                <m:t xml:space="preserve">+1,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color w:val="00B0F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B0F0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B0F0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00B0F0"/>
                                </w:rPr>
                                <m:t>-1)</m:t>
                              </m:r>
                            </m:oMath>
                          </w:p>
                          <w:p w:rsidR="00B02C80" w:rsidRPr="009E464E" w:rsidRDefault="00B02C80">
                            <w:pPr>
                              <w:rPr>
                                <w:color w:val="00B0F0"/>
                              </w:rPr>
                            </w:pPr>
                            <w:r w:rsidRPr="009E464E">
                              <w:rPr>
                                <w:color w:val="00B0F0"/>
                              </w:rPr>
                              <w:tab/>
                            </w:r>
                            <w:r w:rsidRPr="009E464E">
                              <w:rPr>
                                <w:color w:val="00B0F0"/>
                              </w:rPr>
                              <w:t>且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color w:val="00B0F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B0F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B0F0"/>
                                    </w:rPr>
                                    <m:t>k+1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00B0F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B0F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B0F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B0F0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00B0F0"/>
                                </w:rPr>
                                <m:t>+2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B0F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B0F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B0F0"/>
                                    </w:rPr>
                                    <m:t>k+1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00B0F0"/>
                                </w:rPr>
                                <m:t>+1-2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B0F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B0F0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B0F0"/>
                                    </w:rPr>
                                    <m:t>k+1</m:t>
                                  </m:r>
                                </m:sub>
                              </m:sSub>
                            </m:oMath>
                          </w:p>
                          <w:p w:rsidR="00B02C80" w:rsidRPr="009E464E" w:rsidRDefault="00B02C80">
                            <w:pPr>
                              <w:rPr>
                                <w:color w:val="00B0F0"/>
                              </w:rPr>
                            </w:pPr>
                            <w:r>
                              <w:rPr>
                                <w:color w:val="00B0F0"/>
                              </w:rPr>
                              <w:t xml:space="preserve">  plot(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color w:val="00B0F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B0F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B0F0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00B0F0"/>
                                </w:rPr>
                                <m:t xml:space="preserve">,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B0F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B0F0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B0F0"/>
                                    </w:rPr>
                                    <m:t>k</m:t>
                                  </m:r>
                                </m:sub>
                              </m:sSub>
                            </m:oMath>
                            <w:r>
                              <w:rPr>
                                <w:color w:val="00B0F0"/>
                              </w:rPr>
                              <w:t>)</w:t>
                            </w:r>
                            <w:r>
                              <w:rPr>
                                <w:color w:val="00B0F0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6BF828" id="_x0000_s1054" type="#_x0000_t202" style="position:absolute;left:0;text-align:left;margin-left:386.3pt;margin-top:23.05pt;width:437.5pt;height:109.8pt;z-index:25172480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" fillcolor="#f2f2f2 [3052]" stroked="f">
                <v:textbox>
                  <w:txbxContent>
                    <w:p w:rsidR="00B02C80" w:rsidRPr="009E464E" w:rsidRDefault="00B02C80">
                      <w:pPr>
                        <w:rPr>
                          <w:color w:val="00B0F0"/>
                        </w:rPr>
                      </w:pPr>
                      <w:r w:rsidRPr="009E464E">
                        <w:rPr>
                          <w:rFonts w:hint="eastAsia"/>
                          <w:color w:val="00B0F0"/>
                        </w:rPr>
                        <w:t>(</w:t>
                      </w:r>
                      <w:r w:rsidRPr="009E464E">
                        <w:rPr>
                          <w:color w:val="00B0F0"/>
                        </w:rPr>
                        <w:t>1)</w:t>
                      </w:r>
                      <w:r w:rsidRPr="009E464E">
                        <w:rPr>
                          <w:rFonts w:hint="eastAsia"/>
                          <w:color w:val="00B0F0"/>
                        </w:rPr>
                        <w:t>计算</w:t>
                      </w:r>
                      <w:r w:rsidRPr="009E464E">
                        <w:rPr>
                          <w:rFonts w:hint="eastAsia"/>
                          <w:color w:val="00B0F0"/>
                        </w:rPr>
                        <w:t>p</w:t>
                      </w:r>
                      <w:r w:rsidRPr="009E464E">
                        <w:rPr>
                          <w:color w:val="00B0F0"/>
                        </w:rPr>
                        <w:t>0 = 1-r</w:t>
                      </w:r>
                    </w:p>
                    <w:p w:rsidR="00B02C80" w:rsidRPr="009E464E" w:rsidRDefault="00B02C80">
                      <w:pPr>
                        <w:rPr>
                          <w:color w:val="00B0F0"/>
                        </w:rPr>
                      </w:pPr>
                      <w:r w:rsidRPr="009E464E">
                        <w:rPr>
                          <w:rFonts w:hint="eastAsia"/>
                          <w:color w:val="00B0F0"/>
                        </w:rPr>
                        <w:t>(</w:t>
                      </w:r>
                      <w:r w:rsidRPr="009E464E">
                        <w:rPr>
                          <w:color w:val="00B0F0"/>
                        </w:rPr>
                        <w:t>2)</w:t>
                      </w:r>
                      <w:r w:rsidRPr="009E464E">
                        <w:rPr>
                          <w:rFonts w:hint="eastAsia"/>
                          <w:color w:val="00B0F0"/>
                        </w:rPr>
                        <w:t>plot</w:t>
                      </w:r>
                      <w:r w:rsidRPr="009E464E">
                        <w:rPr>
                          <w:color w:val="00B0F0"/>
                        </w:rPr>
                        <w:t>(x0, y0)</w:t>
                      </w:r>
                    </w:p>
                    <w:p w:rsidR="00B02C80" w:rsidRPr="009E464E" w:rsidRDefault="00B02C80">
                      <w:pPr>
                        <w:rPr>
                          <w:color w:val="00B0F0"/>
                        </w:rPr>
                      </w:pPr>
                      <w:r w:rsidRPr="009E464E">
                        <w:rPr>
                          <w:color w:val="00B0F0"/>
                        </w:rPr>
                        <w:t>(3)</w:t>
                      </w:r>
                      <w:r w:rsidRPr="009E464E">
                        <w:rPr>
                          <w:color w:val="00B0F0"/>
                        </w:rPr>
                        <w:t>在</w:t>
                      </w:r>
                      <w:r w:rsidRPr="009E464E">
                        <w:rPr>
                          <w:rFonts w:hint="eastAsia"/>
                          <w:color w:val="00B0F0"/>
                        </w:rPr>
                        <w:t>x</w:t>
                      </w:r>
                      <w:r w:rsidRPr="009E464E">
                        <w:rPr>
                          <w:color w:val="00B0F0"/>
                        </w:rPr>
                        <w:t>方向</w:t>
                      </w:r>
                      <w:r w:rsidRPr="009E464E">
                        <w:rPr>
                          <w:rFonts w:hint="eastAsia"/>
                          <w:color w:val="00B0F0"/>
                        </w:rPr>
                        <w:t>进行取样，对每个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color w:val="00B0F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B0F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B0F0"/>
                              </w:rPr>
                              <m:t>k</m:t>
                            </m:r>
                          </m:sub>
                        </m:sSub>
                      </m:oMath>
                      <w:r w:rsidRPr="009E464E">
                        <w:rPr>
                          <w:rFonts w:hint="eastAsia"/>
                          <w:color w:val="00B0F0"/>
                        </w:rPr>
                        <w:t>，若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B0F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B0F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B0F0"/>
                              </w:rPr>
                              <m:t>k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B0F0"/>
                          </w:rPr>
                          <m:t>&lt;0</m:t>
                        </m:r>
                      </m:oMath>
                      <w:r w:rsidRPr="009E464E">
                        <w:rPr>
                          <w:rFonts w:hint="eastAsia"/>
                          <w:color w:val="00B0F0"/>
                        </w:rPr>
                        <w:t>,</w:t>
                      </w:r>
                      <w:r w:rsidRPr="009E464E">
                        <w:rPr>
                          <w:color w:val="00B0F0"/>
                        </w:rPr>
                        <w:t xml:space="preserve"> </w:t>
                      </w:r>
                      <w:r w:rsidRPr="009E464E">
                        <w:rPr>
                          <w:color w:val="00B0F0"/>
                        </w:rPr>
                        <w:t>则</w:t>
                      </w:r>
                      <w:r w:rsidRPr="009E464E">
                        <w:rPr>
                          <w:rFonts w:hint="eastAsia"/>
                          <w:color w:val="00B0F0"/>
                        </w:rPr>
                        <w:t>下一个点为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B0F0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color w:val="00B0F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B0F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B0F0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B0F0"/>
                          </w:rPr>
                          <m:t xml:space="preserve">+1,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B0F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B0F0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B0F0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B0F0"/>
                          </w:rPr>
                          <m:t>)</m:t>
                        </m:r>
                      </m:oMath>
                    </w:p>
                    <w:p w:rsidR="00B02C80" w:rsidRPr="009E464E" w:rsidRDefault="00B02C80">
                      <w:pPr>
                        <w:rPr>
                          <w:color w:val="00B0F0"/>
                        </w:rPr>
                      </w:pPr>
                      <w:r w:rsidRPr="009E464E">
                        <w:rPr>
                          <w:color w:val="00B0F0"/>
                        </w:rPr>
                        <w:tab/>
                      </w:r>
                      <w:r w:rsidRPr="009E464E">
                        <w:rPr>
                          <w:color w:val="00B0F0"/>
                        </w:rPr>
                        <w:t>且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color w:val="00B0F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B0F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B0F0"/>
                              </w:rPr>
                              <m:t>k+1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B0F0"/>
                          </w:rPr>
                          <m:t xml:space="preserve">=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B0F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B0F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B0F0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B0F0"/>
                          </w:rPr>
                          <m:t>+2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B0F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B0F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B0F0"/>
                              </w:rPr>
                              <m:t>k+1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B0F0"/>
                          </w:rPr>
                          <m:t>+1</m:t>
                        </m:r>
                      </m:oMath>
                    </w:p>
                    <w:p w:rsidR="00B02C80" w:rsidRPr="009E464E" w:rsidRDefault="00B02C80">
                      <w:pPr>
                        <w:rPr>
                          <w:color w:val="00B0F0"/>
                        </w:rPr>
                      </w:pPr>
                      <w:r w:rsidRPr="009E464E">
                        <w:rPr>
                          <w:color w:val="00B0F0"/>
                        </w:rPr>
                        <w:t xml:space="preserve">  </w:t>
                      </w:r>
                      <w:r w:rsidRPr="009E464E">
                        <w:rPr>
                          <w:color w:val="00B0F0"/>
                        </w:rPr>
                        <w:t>否则</w:t>
                      </w:r>
                      <w:r w:rsidRPr="009E464E">
                        <w:rPr>
                          <w:rFonts w:hint="eastAsia"/>
                          <w:color w:val="00B0F0"/>
                        </w:rPr>
                        <w:t>下一个点是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B0F0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color w:val="00B0F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B0F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B0F0"/>
                              </w:rPr>
                              <m:t>k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B0F0"/>
                          </w:rPr>
                          <m:t xml:space="preserve">+1,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color w:val="00B0F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B0F0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B0F0"/>
                              </w:rPr>
                              <m:t>k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B0F0"/>
                          </w:rPr>
                          <m:t>-1)</m:t>
                        </m:r>
                      </m:oMath>
                    </w:p>
                    <w:p w:rsidR="00B02C80" w:rsidRPr="009E464E" w:rsidRDefault="00B02C80">
                      <w:pPr>
                        <w:rPr>
                          <w:color w:val="00B0F0"/>
                        </w:rPr>
                      </w:pPr>
                      <w:r w:rsidRPr="009E464E">
                        <w:rPr>
                          <w:color w:val="00B0F0"/>
                        </w:rPr>
                        <w:tab/>
                      </w:r>
                      <w:r w:rsidRPr="009E464E">
                        <w:rPr>
                          <w:color w:val="00B0F0"/>
                        </w:rPr>
                        <w:t>且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color w:val="00B0F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B0F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B0F0"/>
                              </w:rPr>
                              <m:t>k+1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B0F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B0F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B0F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B0F0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B0F0"/>
                          </w:rPr>
                          <m:t>+2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B0F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B0F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B0F0"/>
                              </w:rPr>
                              <m:t>k+1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B0F0"/>
                          </w:rPr>
                          <m:t>+1-2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B0F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B0F0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B0F0"/>
                              </w:rPr>
                              <m:t>k+1</m:t>
                            </m:r>
                          </m:sub>
                        </m:sSub>
                      </m:oMath>
                    </w:p>
                    <w:p w:rsidR="00B02C80" w:rsidRPr="009E464E" w:rsidRDefault="00B02C80">
                      <w:pPr>
                        <w:rPr>
                          <w:color w:val="00B0F0"/>
                        </w:rPr>
                      </w:pPr>
                      <w:r>
                        <w:rPr>
                          <w:color w:val="00B0F0"/>
                        </w:rPr>
                        <w:t xml:space="preserve">  plot(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color w:val="00B0F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B0F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B0F0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00B0F0"/>
                          </w:rPr>
                          <m:t xml:space="preserve">,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B0F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B0F0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B0F0"/>
                              </w:rPr>
                              <m:t>k</m:t>
                            </m:r>
                          </m:sub>
                        </m:sSub>
                      </m:oMath>
                      <w:r>
                        <w:rPr>
                          <w:color w:val="00B0F0"/>
                        </w:rPr>
                        <w:t>)</w:t>
                      </w:r>
                      <w:r>
                        <w:rPr>
                          <w:color w:val="00B0F0"/>
                        </w:rPr>
                        <w:br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hint="eastAsia"/>
        </w:rPr>
        <w:t>绘制过程伪代码如下</w:t>
      </w:r>
    </w:p>
    <w:p w:rsidR="00E44FEE" w:rsidRDefault="0071353B" w:rsidP="00F35B34">
      <w:pPr>
        <w:pStyle w:val="a0"/>
        <w:ind w:firstLineChars="0" w:firstLine="0"/>
      </w:pPr>
      <w:r>
        <w:rPr>
          <w:rFonts w:hint="eastAsia"/>
        </w:rPr>
        <w:t>其中，子程序</w:t>
      </w:r>
      <w:r>
        <w:rPr>
          <w:rFonts w:hint="eastAsia"/>
        </w:rPr>
        <w:t>plot</w:t>
      </w:r>
      <w:r>
        <w:rPr>
          <w:rFonts w:hint="eastAsia"/>
        </w:rPr>
        <w:t>用于根据对称性，对每个八分圆上的点进行绘制，且进行平移得到最终像素坐标。</w:t>
      </w:r>
    </w:p>
    <w:p w:rsidR="00EF7AC9" w:rsidRDefault="002C6284" w:rsidP="00F35B34">
      <w:pPr>
        <w:pStyle w:val="a0"/>
        <w:ind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137551</wp:posOffset>
                </wp:positionV>
                <wp:extent cx="5562600" cy="1430215"/>
                <wp:effectExtent l="0" t="0" r="0" b="0"/>
                <wp:wrapNone/>
                <wp:docPr id="88" name="文本框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2600" cy="143021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02C80" w:rsidRPr="002C6284" w:rsidRDefault="00B02C80">
                            <w:pPr>
                              <w:rPr>
                                <w:color w:val="00B0F0"/>
                              </w:rPr>
                            </w:pPr>
                            <w:r w:rsidRPr="002C6284">
                              <w:rPr>
                                <w:rFonts w:hint="eastAsia"/>
                                <w:color w:val="00B0F0"/>
                              </w:rPr>
                              <w:t>plot</w:t>
                            </w:r>
                            <w:r w:rsidRPr="002C6284">
                              <w:rPr>
                                <w:color w:val="00B0F0"/>
                              </w:rPr>
                              <w:t>(x, y)</w:t>
                            </w:r>
                          </w:p>
                          <w:p w:rsidR="00B02C80" w:rsidRPr="002C6284" w:rsidRDefault="00B02C80">
                            <w:pPr>
                              <w:rPr>
                                <w:color w:val="00B0F0"/>
                              </w:rPr>
                            </w:pPr>
                            <w:r w:rsidRPr="002C6284">
                              <w:rPr>
                                <w:color w:val="00B0F0"/>
                              </w:rPr>
                              <w:t>{</w:t>
                            </w:r>
                          </w:p>
                          <w:p w:rsidR="00B02C80" w:rsidRPr="002C6284" w:rsidRDefault="00B02C80">
                            <w:pPr>
                              <w:rPr>
                                <w:color w:val="00B0F0"/>
                              </w:rPr>
                            </w:pPr>
                            <w:r w:rsidRPr="002C6284">
                              <w:rPr>
                                <w:color w:val="00B0F0"/>
                              </w:rPr>
                              <w:tab/>
                              <w:t>draw(xc+x, yc+y)  draw(xc+x,yc-y)</w:t>
                            </w:r>
                          </w:p>
                          <w:p w:rsidR="00B02C80" w:rsidRPr="002C6284" w:rsidRDefault="00B02C80">
                            <w:pPr>
                              <w:rPr>
                                <w:color w:val="00B0F0"/>
                              </w:rPr>
                            </w:pPr>
                            <w:r w:rsidRPr="002C6284">
                              <w:rPr>
                                <w:color w:val="00B0F0"/>
                              </w:rPr>
                              <w:tab/>
                              <w:t>draw(xc-x, yc+y)  draw(xc-x,yc-y)</w:t>
                            </w:r>
                          </w:p>
                          <w:p w:rsidR="00B02C80" w:rsidRPr="002C6284" w:rsidRDefault="00B02C80">
                            <w:pPr>
                              <w:rPr>
                                <w:color w:val="00B0F0"/>
                              </w:rPr>
                            </w:pPr>
                            <w:r w:rsidRPr="002C6284">
                              <w:rPr>
                                <w:color w:val="00B0F0"/>
                              </w:rPr>
                              <w:tab/>
                              <w:t>draw(xc+y,yc+x)  draw(xc-y, yc+x)</w:t>
                            </w:r>
                          </w:p>
                          <w:p w:rsidR="00B02C80" w:rsidRPr="002C6284" w:rsidRDefault="00B02C80">
                            <w:pPr>
                              <w:rPr>
                                <w:color w:val="00B0F0"/>
                              </w:rPr>
                            </w:pPr>
                            <w:r w:rsidRPr="002C6284">
                              <w:rPr>
                                <w:color w:val="00B0F0"/>
                              </w:rPr>
                              <w:tab/>
                              <w:t>draw(xc+y, yc-x)  draw(xc-y, yc-x)</w:t>
                            </w:r>
                          </w:p>
                          <w:p w:rsidR="00B02C80" w:rsidRPr="002C6284" w:rsidRDefault="00B02C80">
                            <w:pPr>
                              <w:rPr>
                                <w:color w:val="00B0F0"/>
                              </w:rPr>
                            </w:pPr>
                            <w:r w:rsidRPr="002C6284">
                              <w:rPr>
                                <w:color w:val="00B0F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88" o:spid="_x0000_s1055" type="#_x0000_t202" style="position:absolute;left:0;text-align:left;margin-left:386.8pt;margin-top:10.85pt;width:438pt;height:112.6pt;z-index:2517258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" fillcolor="#f2f2f2 [3052]" stroked="f" strokeweight=".5pt">
                <v:textbox>
                  <w:txbxContent>
                    <w:p w:rsidR="00B02C80" w:rsidRPr="002C6284" w:rsidRDefault="00B02C80">
                      <w:pPr>
                        <w:rPr>
                          <w:color w:val="00B0F0"/>
                        </w:rPr>
                      </w:pPr>
                      <w:r w:rsidRPr="002C6284">
                        <w:rPr>
                          <w:rFonts w:hint="eastAsia"/>
                          <w:color w:val="00B0F0"/>
                        </w:rPr>
                        <w:t>plot</w:t>
                      </w:r>
                      <w:r w:rsidRPr="002C6284">
                        <w:rPr>
                          <w:color w:val="00B0F0"/>
                        </w:rPr>
                        <w:t>(x, y)</w:t>
                      </w:r>
                    </w:p>
                    <w:p w:rsidR="00B02C80" w:rsidRPr="002C6284" w:rsidRDefault="00B02C80">
                      <w:pPr>
                        <w:rPr>
                          <w:color w:val="00B0F0"/>
                        </w:rPr>
                      </w:pPr>
                      <w:r w:rsidRPr="002C6284">
                        <w:rPr>
                          <w:color w:val="00B0F0"/>
                        </w:rPr>
                        <w:t>{</w:t>
                      </w:r>
                    </w:p>
                    <w:p w:rsidR="00B02C80" w:rsidRPr="002C6284" w:rsidRDefault="00B02C80">
                      <w:pPr>
                        <w:rPr>
                          <w:color w:val="00B0F0"/>
                        </w:rPr>
                      </w:pPr>
                      <w:r w:rsidRPr="002C6284">
                        <w:rPr>
                          <w:color w:val="00B0F0"/>
                        </w:rPr>
                        <w:tab/>
                        <w:t>draw(xc+x, yc+y)  draw(xc+x,yc-y)</w:t>
                      </w:r>
                    </w:p>
                    <w:p w:rsidR="00B02C80" w:rsidRPr="002C6284" w:rsidRDefault="00B02C80">
                      <w:pPr>
                        <w:rPr>
                          <w:color w:val="00B0F0"/>
                        </w:rPr>
                      </w:pPr>
                      <w:r w:rsidRPr="002C6284">
                        <w:rPr>
                          <w:color w:val="00B0F0"/>
                        </w:rPr>
                        <w:tab/>
                        <w:t>draw(xc-x, yc+y)  draw(xc-x,yc-y)</w:t>
                      </w:r>
                    </w:p>
                    <w:p w:rsidR="00B02C80" w:rsidRPr="002C6284" w:rsidRDefault="00B02C80">
                      <w:pPr>
                        <w:rPr>
                          <w:color w:val="00B0F0"/>
                        </w:rPr>
                      </w:pPr>
                      <w:r w:rsidRPr="002C6284">
                        <w:rPr>
                          <w:color w:val="00B0F0"/>
                        </w:rPr>
                        <w:tab/>
                        <w:t>draw(xc+y,yc+x)  draw(xc-y, yc+x)</w:t>
                      </w:r>
                    </w:p>
                    <w:p w:rsidR="00B02C80" w:rsidRPr="002C6284" w:rsidRDefault="00B02C80">
                      <w:pPr>
                        <w:rPr>
                          <w:color w:val="00B0F0"/>
                        </w:rPr>
                      </w:pPr>
                      <w:r w:rsidRPr="002C6284">
                        <w:rPr>
                          <w:color w:val="00B0F0"/>
                        </w:rPr>
                        <w:tab/>
                        <w:t>draw(xc+y, yc-x)  draw(xc-y, yc-x)</w:t>
                      </w:r>
                    </w:p>
                    <w:p w:rsidR="00B02C80" w:rsidRPr="002C6284" w:rsidRDefault="00B02C80">
                      <w:pPr>
                        <w:rPr>
                          <w:color w:val="00B0F0"/>
                        </w:rPr>
                      </w:pPr>
                      <w:r w:rsidRPr="002C6284">
                        <w:rPr>
                          <w:color w:val="00B0F0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44FEE" w:rsidRDefault="00E44FEE" w:rsidP="00F35B34">
      <w:pPr>
        <w:pStyle w:val="a0"/>
        <w:ind w:firstLineChars="0" w:firstLine="0"/>
      </w:pPr>
    </w:p>
    <w:p w:rsidR="00E44FEE" w:rsidRDefault="00E44FEE" w:rsidP="00F35B34">
      <w:pPr>
        <w:pStyle w:val="a0"/>
        <w:ind w:firstLineChars="0" w:firstLine="0"/>
      </w:pPr>
    </w:p>
    <w:p w:rsidR="00E44FEE" w:rsidRDefault="00E44FEE" w:rsidP="00F35B34">
      <w:pPr>
        <w:pStyle w:val="a0"/>
        <w:ind w:firstLineChars="0" w:firstLine="0"/>
      </w:pPr>
    </w:p>
    <w:p w:rsidR="00E44FEE" w:rsidRDefault="00E44FEE" w:rsidP="00F35B34">
      <w:pPr>
        <w:pStyle w:val="a0"/>
        <w:ind w:firstLineChars="0" w:firstLine="0"/>
      </w:pPr>
    </w:p>
    <w:p w:rsidR="00E44FEE" w:rsidRDefault="00E44FEE" w:rsidP="00F35B34">
      <w:pPr>
        <w:pStyle w:val="a0"/>
        <w:ind w:firstLineChars="0" w:firstLine="0"/>
      </w:pPr>
    </w:p>
    <w:p w:rsidR="00E44FEE" w:rsidRDefault="00E44FEE" w:rsidP="00F35B34">
      <w:pPr>
        <w:pStyle w:val="a0"/>
        <w:ind w:firstLineChars="0" w:firstLine="0"/>
      </w:pPr>
    </w:p>
    <w:p w:rsidR="00E44FEE" w:rsidRPr="00F35B34" w:rsidRDefault="00E44FEE" w:rsidP="00F35B34">
      <w:pPr>
        <w:pStyle w:val="a0"/>
        <w:ind w:firstLineChars="0" w:firstLine="0"/>
      </w:pPr>
    </w:p>
    <w:p w:rsidR="00054C56" w:rsidRDefault="00054C56" w:rsidP="00054C56">
      <w:pPr>
        <w:pStyle w:val="3"/>
      </w:pPr>
      <w:r>
        <w:rPr>
          <w:rFonts w:hint="eastAsia"/>
        </w:rPr>
        <w:lastRenderedPageBreak/>
        <w:t>椭圆绘制</w:t>
      </w:r>
      <w:r>
        <w:rPr>
          <w:rFonts w:hint="eastAsia"/>
        </w:rPr>
        <w:t>-</w:t>
      </w:r>
      <w:r>
        <w:rPr>
          <w:rFonts w:hint="eastAsia"/>
        </w:rPr>
        <w:t>中点椭圆算法</w:t>
      </w:r>
    </w:p>
    <w:p w:rsidR="00DC1FFC" w:rsidRDefault="00DC1FFC" w:rsidP="00DC1FFC">
      <w:pPr>
        <w:pStyle w:val="a0"/>
        <w:ind w:firstLine="372"/>
      </w:pPr>
      <w:r>
        <w:rPr>
          <w:rFonts w:hint="eastAsia"/>
        </w:rPr>
        <w:t>类似于中点圆算法，将椭圆平移到原点</w:t>
      </w:r>
      <w:r>
        <w:rPr>
          <w:rFonts w:hint="eastAsia"/>
        </w:rPr>
        <w:t>(0</w:t>
      </w:r>
      <w:r>
        <w:rPr>
          <w:rFonts w:hint="eastAsia"/>
        </w:rPr>
        <w:t>，</w:t>
      </w:r>
      <w:r>
        <w:rPr>
          <w:rFonts w:hint="eastAsia"/>
        </w:rPr>
        <w:t>0</w:t>
      </w:r>
      <w:r>
        <w:t>)</w:t>
      </w:r>
      <w:r>
        <w:rPr>
          <w:rFonts w:hint="eastAsia"/>
        </w:rPr>
        <w:t>，计算出像素坐标，然后再平移回去。且考虑对称性，只计算第一象限的像素即可。</w:t>
      </w:r>
    </w:p>
    <w:p w:rsidR="00DC1FFC" w:rsidRDefault="00DC1FFC" w:rsidP="00DC1FFC">
      <w:pPr>
        <w:pStyle w:val="a0"/>
        <w:ind w:firstLine="372"/>
      </w:pPr>
      <w:r>
        <w:rPr>
          <w:rFonts w:hint="eastAsia"/>
        </w:rPr>
        <w:t>依据椭圆切线斜率对第一象限进行划分，斜率绝对值小于</w:t>
      </w:r>
      <w:r>
        <w:rPr>
          <w:rFonts w:hint="eastAsia"/>
        </w:rPr>
        <w:t>1</w:t>
      </w:r>
      <w:r>
        <w:rPr>
          <w:rFonts w:hint="eastAsia"/>
        </w:rPr>
        <w:t>的区域在</w:t>
      </w:r>
      <w:r>
        <w:rPr>
          <w:rFonts w:hint="eastAsia"/>
        </w:rPr>
        <w:t>x</w:t>
      </w:r>
      <w:r>
        <w:rPr>
          <w:rFonts w:hint="eastAsia"/>
        </w:rPr>
        <w:t>方向取单位步长，在斜率绝对值大于</w:t>
      </w:r>
      <w:r>
        <w:rPr>
          <w:rFonts w:hint="eastAsia"/>
        </w:rPr>
        <w:t>1</w:t>
      </w:r>
      <w:r>
        <w:rPr>
          <w:rFonts w:hint="eastAsia"/>
        </w:rPr>
        <w:t>区域在</w:t>
      </w:r>
      <w:r>
        <w:rPr>
          <w:rFonts w:hint="eastAsia"/>
        </w:rPr>
        <w:t>y</w:t>
      </w:r>
      <w:r>
        <w:rPr>
          <w:rFonts w:hint="eastAsia"/>
        </w:rPr>
        <w:t>方向取单位步长。</w:t>
      </w:r>
    </w:p>
    <w:p w:rsidR="00DC1FFC" w:rsidRDefault="004E7B52" w:rsidP="00DC1FFC">
      <w:pPr>
        <w:pStyle w:val="a0"/>
        <w:ind w:firstLine="372"/>
      </w:pPr>
      <w:r>
        <w:rPr>
          <w:noProof/>
        </w:rPr>
        <mc:AlternateContent>
          <mc:Choice Requires="wpc">
            <w:drawing>
              <wp:inline distT="0" distB="0" distL="0" distR="0">
                <wp:extent cx="3557905" cy="2110105"/>
                <wp:effectExtent l="0" t="0" r="0" b="4445"/>
                <wp:docPr id="53" name="画布 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58" name="直接箭头连接符 58"/>
                        <wps:cNvCnPr/>
                        <wps:spPr>
                          <a:xfrm>
                            <a:off x="580293" y="1172308"/>
                            <a:ext cx="2162907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" name="直接箭头连接符 67"/>
                        <wps:cNvCnPr/>
                        <wps:spPr>
                          <a:xfrm flipV="1">
                            <a:off x="1588477" y="152400"/>
                            <a:ext cx="58616" cy="189913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" name="椭圆 68"/>
                        <wps:cNvSpPr/>
                        <wps:spPr>
                          <a:xfrm>
                            <a:off x="1259920" y="586155"/>
                            <a:ext cx="733004" cy="1107830"/>
                          </a:xfrm>
                          <a:prstGeom prst="ellips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直接连接符 69"/>
                        <wps:cNvCnPr/>
                        <wps:spPr>
                          <a:xfrm>
                            <a:off x="1389185" y="252047"/>
                            <a:ext cx="1166446" cy="109024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" name="直接连接符 70"/>
                        <wps:cNvCnPr/>
                        <wps:spPr>
                          <a:xfrm flipH="1">
                            <a:off x="1623506" y="650631"/>
                            <a:ext cx="187710" cy="52167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" name="文本框 71"/>
                        <wps:cNvSpPr txBox="1"/>
                        <wps:spPr>
                          <a:xfrm>
                            <a:off x="1570633" y="633047"/>
                            <a:ext cx="469184" cy="35169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B02C80" w:rsidRDefault="00B02C80">
                              <w:r>
                                <w:rPr>
                                  <w:rFonts w:hint="eastAsi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文本框 71"/>
                        <wps:cNvSpPr txBox="1"/>
                        <wps:spPr>
                          <a:xfrm>
                            <a:off x="1715723" y="903215"/>
                            <a:ext cx="468630" cy="3511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B02C80" w:rsidRDefault="00B02C80" w:rsidP="004E7B52">
                              <w:pPr>
                                <w:pStyle w:val="afe"/>
                                <w:overflowPunct w:val="0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Times New Roman" w:hAnsi="Times New Roman"/>
                                  <w:kern w:val="2"/>
                                  <w:sz w:val="18"/>
                                  <w:szCs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文本框 71"/>
                        <wps:cNvSpPr txBox="1"/>
                        <wps:spPr>
                          <a:xfrm>
                            <a:off x="2448416" y="1342293"/>
                            <a:ext cx="467995" cy="3511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B02C80" w:rsidRDefault="00B02C80" w:rsidP="004E7B52">
                              <w:pPr>
                                <w:pStyle w:val="afe"/>
                                <w:overflowPunct w:val="0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Times New Roman" w:hAnsi="Times New Roman"/>
                                  <w:kern w:val="2"/>
                                  <w:sz w:val="18"/>
                                  <w:szCs w:val="18"/>
                                </w:rPr>
                                <w:t>k=-1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53" o:spid="_x0000_s1056" editas="canvas" style="width:280.15pt;height:166.15pt;mso-position-horizontal-relative:char;mso-position-vertical-relative:line" coordsize="35579,211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">
                <v:shape id="_x0000_s1057" type="#_x0000_t75" style="position:absolute;width:35579;height:21101;visibility:visible;mso-wrap-style:square">
                  <v:fill o:detectmouseclick="t"/>
                  <v:path o:connecttype="none"/>
                </v:shape>
                <v:shape id="直接箭头连接符 58" o:spid="_x0000_s1058" type="#_x0000_t32" style="position:absolute;left:5802;top:11723;width:2163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" strokecolor="#5b9bd5 [3204]" strokeweight=".5pt">
                  <v:stroke endarrow="block" joinstyle="miter"/>
                </v:shape>
                <v:shape id="直接箭头连接符 67" o:spid="_x0000_s1059" type="#_x0000_t32" style="position:absolute;left:15884;top:1524;width:586;height:1899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" strokecolor="#5b9bd5 [3204]" strokeweight=".5pt">
                  <v:stroke endarrow="block" joinstyle="miter"/>
                </v:shape>
                <v:oval id="椭圆 68" o:spid="_x0000_s1060" style="position:absolute;left:12599;top:5861;width:7330;height:110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" filled="f" strokecolor="#1f4d78 [1604]" strokeweight="1pt">
                  <v:stroke joinstyle="miter"/>
                </v:oval>
                <v:line id="直接连接符 69" o:spid="_x0000_s1061" style="position:absolute;visibility:visible;mso-wrap-style:square" from="13891,2520" to="25556,134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" strokecolor="#5b9bd5 [3204]" strokeweight=".5pt">
                  <v:stroke joinstyle="miter"/>
                </v:line>
                <v:line id="直接连接符 70" o:spid="_x0000_s1062" style="position:absolute;flip:x;visibility:visible;mso-wrap-style:square" from="16235,6506" to="18112,117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" strokecolor="#5b9bd5 [3204]" strokeweight=".5pt">
                  <v:stroke joinstyle="miter"/>
                </v:line>
                <v:shape id="文本框 71" o:spid="_x0000_s1063" type="#_x0000_t202" style="position:absolute;left:15706;top:6330;width:4692;height:3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" filled="f" stroked="f" strokeweight=".5pt">
                  <v:textbox>
                    <w:txbxContent>
                      <w:p w:rsidR="00B02C80" w:rsidRDefault="00B02C80">
                        <w:r>
                          <w:rPr>
                            <w:rFonts w:hint="eastAsia"/>
                          </w:rPr>
                          <w:t>1</w:t>
                        </w:r>
                      </w:p>
                    </w:txbxContent>
                  </v:textbox>
                </v:shape>
                <v:shape id="文本框 71" o:spid="_x0000_s1064" type="#_x0000_t202" style="position:absolute;left:17157;top:9032;width:4686;height:35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" filled="f" stroked="f" strokeweight=".5pt">
                  <v:textbox>
                    <w:txbxContent>
                      <w:p w:rsidR="00B02C80" w:rsidRDefault="00B02C80" w:rsidP="004E7B52">
                        <w:pPr>
                          <w:pStyle w:val="afe"/>
                          <w:overflowPunct w:val="0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Times New Roman" w:hAnsi="Times New Roman"/>
                            <w:kern w:val="2"/>
                            <w:sz w:val="18"/>
                            <w:szCs w:val="18"/>
                          </w:rPr>
                          <w:t>2</w:t>
                        </w:r>
                      </w:p>
                    </w:txbxContent>
                  </v:textbox>
                </v:shape>
                <v:shape id="文本框 71" o:spid="_x0000_s1065" type="#_x0000_t202" style="position:absolute;left:24484;top:13422;width:4680;height:3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" filled="f" stroked="f" strokeweight=".5pt">
                  <v:textbox>
                    <w:txbxContent>
                      <w:p w:rsidR="00B02C80" w:rsidRDefault="00B02C80" w:rsidP="004E7B52">
                        <w:pPr>
                          <w:pStyle w:val="afe"/>
                          <w:overflowPunct w:val="0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Times New Roman" w:hAnsi="Times New Roman"/>
                            <w:kern w:val="2"/>
                            <w:sz w:val="18"/>
                            <w:szCs w:val="18"/>
                          </w:rPr>
                          <w:t>k=-1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4E7B52" w:rsidRDefault="00CD7056" w:rsidP="000658B5">
      <w:pPr>
        <w:pStyle w:val="a0"/>
        <w:ind w:firstLineChars="107" w:firstLine="199"/>
      </w:pPr>
      <w:r>
        <w:rPr>
          <w:rFonts w:hint="eastAsia"/>
        </w:rPr>
        <w:t>在区域</w:t>
      </w:r>
      <w:r>
        <w:rPr>
          <w:rFonts w:hint="eastAsia"/>
        </w:rPr>
        <w:t>1</w:t>
      </w:r>
      <w:r>
        <w:rPr>
          <w:rFonts w:hint="eastAsia"/>
        </w:rPr>
        <w:t>，决策参数的递推式如下</w:t>
      </w:r>
    </w:p>
    <w:p w:rsidR="00CD7056" w:rsidRPr="00CD7056" w:rsidRDefault="00E61CB8" w:rsidP="00DC1FFC">
      <w:pPr>
        <w:pStyle w:val="a0"/>
        <w:ind w:firstLine="372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  <m:r>
                <w:rPr>
                  <w:rFonts w:ascii="Cambria Math" w:hAnsi="Cambria Math" w:hint="eastAsia"/>
                </w:rPr>
                <m:t>1</m:t>
              </m:r>
            </m:e>
            <m:sub>
              <m:r>
                <w:rPr>
                  <w:rFonts w:ascii="Cambria Math" w:hAnsi="Cambria Math"/>
                </w:rPr>
                <m:t>k+1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  <m:r>
                        <w:rPr>
                          <w:rFonts w:ascii="Cambria Math" w:hAnsi="Cambria Math" w:hint="eastAsia"/>
                        </w:rPr>
                        <m:t>1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 xml:space="preserve">          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p1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&lt;0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  <m:r>
                        <w:rPr>
                          <w:rFonts w:ascii="Cambria Math" w:hAnsi="Cambria Math" w:hint="eastAsia"/>
                        </w:rPr>
                        <m:t>1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p1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hint="eastAsia"/>
                    </w:rPr>
                    <m:t>≥</m:t>
                  </m:r>
                  <m:r>
                    <w:rPr>
                      <w:rFonts w:ascii="Cambria Math" w:hAnsi="Cambria Math" w:hint="eastAsia"/>
                    </w:rPr>
                    <m:t>0</m:t>
                  </m:r>
                </m:e>
              </m:eqArr>
            </m:e>
          </m:d>
        </m:oMath>
      </m:oMathPara>
    </w:p>
    <w:p w:rsidR="00CD7056" w:rsidRDefault="00CD7056" w:rsidP="000658B5">
      <w:pPr>
        <w:pStyle w:val="a0"/>
        <w:ind w:firstLineChars="107" w:firstLine="199"/>
      </w:pPr>
      <w:r>
        <w:rPr>
          <w:rFonts w:hint="eastAsia"/>
        </w:rPr>
        <w:t>初始值</w:t>
      </w:r>
    </w:p>
    <w:p w:rsidR="00CD7056" w:rsidRDefault="00E61CB8" w:rsidP="00DC1FFC">
      <w:pPr>
        <w:pStyle w:val="a0"/>
        <w:ind w:firstLine="372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p1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                       </m:t>
          </m:r>
        </m:oMath>
      </m:oMathPara>
    </w:p>
    <w:p w:rsidR="00CD7056" w:rsidRDefault="00CD7056" w:rsidP="000658B5">
      <w:pPr>
        <w:pStyle w:val="a0"/>
        <w:ind w:firstLineChars="107" w:firstLine="199"/>
      </w:pPr>
      <w:r>
        <w:rPr>
          <w:rFonts w:hint="eastAsia"/>
        </w:rPr>
        <w:t>且根据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  <m:r>
              <w:rPr>
                <w:rFonts w:ascii="Cambria Math" w:hAnsi="Cambria Math" w:hint="eastAsia"/>
              </w:rPr>
              <m:t>1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rPr>
          <w:rFonts w:hint="eastAsia"/>
        </w:rPr>
        <w:t>的符号，可以确定下一个</w:t>
      </w:r>
      <w:r>
        <w:rPr>
          <w:rFonts w:hint="eastAsia"/>
        </w:rPr>
        <w:t>y</w:t>
      </w:r>
      <w:r>
        <w:rPr>
          <w:rFonts w:hint="eastAsia"/>
        </w:rPr>
        <w:t>的值</w:t>
      </w:r>
    </w:p>
    <w:p w:rsidR="00CD7056" w:rsidRDefault="00CD7056" w:rsidP="00CD7056">
      <w:pPr>
        <w:pStyle w:val="a0"/>
        <w:ind w:firstLine="372"/>
      </w:pP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 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y</m:t>
            </m:r>
          </m:e>
          <m:sub>
            <m:r>
              <w:rPr>
                <w:rFonts w:ascii="Cambria Math" w:hAnsi="Cambria Math" w:hint="eastAsia"/>
              </w:rPr>
              <m:t>k+1</m:t>
            </m:r>
          </m:sub>
        </m:sSub>
        <m:r>
          <w:rPr>
            <w:rFonts w:ascii="Cambria Math" w:hAnsi="Cambria Math" w:hint="eastAsia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 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p1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</w:rPr>
                  <m:t>&lt;0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-1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p1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  <m:r>
                  <w:rPr>
                    <w:rFonts w:ascii="Cambria Math" w:hAnsi="Cambria Math" w:hint="eastAsia"/>
                  </w:rPr>
                  <m:t>≥</m:t>
                </m:r>
                <m:r>
                  <w:rPr>
                    <w:rFonts w:ascii="Cambria Math" w:hAnsi="Cambria Math" w:hint="eastAsia"/>
                  </w:rPr>
                  <m:t>0</m:t>
                </m:r>
              </m:e>
            </m:eqArr>
          </m:e>
        </m:d>
      </m:oMath>
    </w:p>
    <w:p w:rsidR="00CD7056" w:rsidRDefault="00CD7056" w:rsidP="000658B5">
      <w:pPr>
        <w:pStyle w:val="a0"/>
        <w:ind w:firstLineChars="107" w:firstLine="199"/>
      </w:pPr>
      <w:r>
        <w:rPr>
          <w:rFonts w:hint="eastAsia"/>
        </w:rPr>
        <w:t>在区域</w:t>
      </w:r>
      <w:r>
        <w:t>2</w:t>
      </w:r>
      <w:r>
        <w:rPr>
          <w:rFonts w:hint="eastAsia"/>
        </w:rPr>
        <w:t>，决策参数的递推式如下</w:t>
      </w:r>
    </w:p>
    <w:p w:rsidR="00CD7056" w:rsidRPr="00CD7056" w:rsidRDefault="00E61CB8" w:rsidP="00CD7056">
      <w:pPr>
        <w:pStyle w:val="a0"/>
        <w:ind w:firstLine="372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p2</m:t>
              </m:r>
            </m:e>
            <m:sub>
              <m:r>
                <w:rPr>
                  <w:rFonts w:ascii="Cambria Math" w:hAnsi="Cambria Math"/>
                </w:rPr>
                <m:t>k+1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p2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 xml:space="preserve">          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p2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&gt;0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p2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p2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hint="eastAsia"/>
                    </w:rPr>
                    <m:t>≥</m:t>
                  </m:r>
                  <m:r>
                    <w:rPr>
                      <w:rFonts w:ascii="Cambria Math" w:hAnsi="Cambria Math" w:hint="eastAsia"/>
                    </w:rPr>
                    <m:t>0</m:t>
                  </m:r>
                </m:e>
              </m:eqArr>
            </m:e>
          </m:d>
        </m:oMath>
      </m:oMathPara>
    </w:p>
    <w:p w:rsidR="00CD7056" w:rsidRDefault="00CD7056" w:rsidP="000658B5">
      <w:pPr>
        <w:pStyle w:val="a0"/>
        <w:ind w:firstLineChars="107" w:firstLine="199"/>
      </w:pPr>
      <w:r>
        <w:rPr>
          <w:rFonts w:hint="eastAsia"/>
        </w:rPr>
        <w:t>初始值</w:t>
      </w:r>
    </w:p>
    <w:p w:rsidR="00CD7056" w:rsidRDefault="00E61CB8" w:rsidP="00CD7056">
      <w:pPr>
        <w:pStyle w:val="a0"/>
        <w:ind w:firstLine="372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p2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-1)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       </m:t>
          </m:r>
        </m:oMath>
      </m:oMathPara>
    </w:p>
    <w:p w:rsidR="00CD7056" w:rsidRDefault="00CD7056" w:rsidP="000658B5">
      <w:pPr>
        <w:pStyle w:val="a0"/>
        <w:ind w:firstLineChars="107" w:firstLine="199"/>
      </w:pPr>
      <w:r>
        <w:rPr>
          <w:rFonts w:hint="eastAsia"/>
        </w:rPr>
        <w:t>且根据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p2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rPr>
          <w:rFonts w:hint="eastAsia"/>
        </w:rPr>
        <w:t>的符号，可以确定下一个</w:t>
      </w:r>
      <w:r>
        <w:rPr>
          <w:rFonts w:hint="eastAsia"/>
        </w:rPr>
        <w:t>y</w:t>
      </w:r>
      <w:r>
        <w:rPr>
          <w:rFonts w:hint="eastAsia"/>
        </w:rPr>
        <w:t>的值</w:t>
      </w:r>
    </w:p>
    <w:p w:rsidR="00CD7056" w:rsidRDefault="00CD7056" w:rsidP="00CD7056">
      <w:pPr>
        <w:pStyle w:val="a0"/>
        <w:ind w:firstLine="372"/>
      </w:pP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 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k+1</m:t>
            </m:r>
          </m:sub>
        </m:sSub>
        <m:r>
          <w:rPr>
            <w:rFonts w:ascii="Cambria Math" w:hAnsi="Cambria Math" w:hint="eastAsia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 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p1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</w:rPr>
                  <m:t>&gt;0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-1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p1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  <m:r>
                  <w:rPr>
                    <w:rFonts w:ascii="Cambria Math" w:hAnsi="Cambria Math" w:hint="eastAsia"/>
                  </w:rPr>
                  <m:t>≤</m:t>
                </m:r>
                <m:r>
                  <w:rPr>
                    <w:rFonts w:ascii="Cambria Math" w:hAnsi="Cambria Math" w:hint="eastAsia"/>
                  </w:rPr>
                  <m:t>0</m:t>
                </m:r>
              </m:e>
            </m:eqArr>
          </m:e>
        </m:d>
      </m:oMath>
    </w:p>
    <w:p w:rsidR="003F1135" w:rsidRDefault="000F2943" w:rsidP="00D32FBA">
      <w:pPr>
        <w:pStyle w:val="a0"/>
        <w:ind w:firstLineChars="107" w:firstLine="199"/>
      </w:pPr>
      <w:r>
        <w:rPr>
          <w:rFonts w:hint="eastAsia"/>
        </w:rPr>
        <w:t>且为了加快计算速度，应提前计算平方项，作为常数使用。</w:t>
      </w:r>
      <w:r w:rsidR="003F1135">
        <w:rPr>
          <w:rFonts w:hint="eastAsia"/>
        </w:rPr>
        <w:t>绘制过程类似于中点圆算法，分开对区域</w:t>
      </w:r>
      <w:r w:rsidR="003F1135">
        <w:rPr>
          <w:rFonts w:hint="eastAsia"/>
        </w:rPr>
        <w:t>1</w:t>
      </w:r>
      <w:r w:rsidR="003F1135">
        <w:rPr>
          <w:rFonts w:hint="eastAsia"/>
        </w:rPr>
        <w:t>和区域</w:t>
      </w:r>
      <w:r w:rsidR="003F1135">
        <w:rPr>
          <w:rFonts w:hint="eastAsia"/>
        </w:rPr>
        <w:t>2</w:t>
      </w:r>
      <w:r w:rsidR="00477754">
        <w:rPr>
          <w:rFonts w:hint="eastAsia"/>
        </w:rPr>
        <w:t>进行处理</w:t>
      </w:r>
      <w:r w:rsidR="00477754">
        <w:rPr>
          <w:rFonts w:hint="eastAsia"/>
        </w:rPr>
        <w:t>.</w:t>
      </w:r>
    </w:p>
    <w:p w:rsidR="00D32FBA" w:rsidRPr="002C6284" w:rsidRDefault="00D32FBA" w:rsidP="00D32FBA">
      <w:pPr>
        <w:pStyle w:val="a0"/>
        <w:ind w:firstLineChars="107" w:firstLine="199"/>
      </w:pPr>
    </w:p>
    <w:p w:rsidR="00054C56" w:rsidRDefault="00054C56" w:rsidP="00054C56">
      <w:pPr>
        <w:pStyle w:val="3"/>
      </w:pPr>
      <w:r>
        <w:rPr>
          <w:rFonts w:hint="eastAsia"/>
        </w:rPr>
        <w:t>矩形和多边形</w:t>
      </w:r>
    </w:p>
    <w:p w:rsidR="00D32FBA" w:rsidRDefault="00276D33" w:rsidP="00D32FBA">
      <w:pPr>
        <w:pStyle w:val="a0"/>
        <w:ind w:firstLine="372"/>
      </w:pPr>
      <w:r>
        <w:rPr>
          <w:rFonts w:hint="eastAsia"/>
        </w:rPr>
        <w:t>矩形多多边形的绘制是利用直线绘制完成的，系统存储其顶点，绘制时，在顶点之间按序绘制线段即可。</w:t>
      </w:r>
      <w:r w:rsidR="007214DD">
        <w:rPr>
          <w:rFonts w:hint="eastAsia"/>
        </w:rPr>
        <w:t>不同点是它们的表示不同，矩形采用左上角和右下角表示</w:t>
      </w:r>
      <w:r w:rsidR="007214DD">
        <w:rPr>
          <w:rFonts w:hint="eastAsia"/>
        </w:rPr>
        <w:t>(</w:t>
      </w:r>
      <w:r w:rsidR="007214DD">
        <w:rPr>
          <w:rFonts w:hint="eastAsia"/>
        </w:rPr>
        <w:t>这就造成了系统只能表示标准矩形，旋转时只能旋转</w:t>
      </w:r>
      <w:r w:rsidR="007214DD">
        <w:rPr>
          <w:rFonts w:hint="eastAsia"/>
        </w:rPr>
        <w:t>90</w:t>
      </w:r>
      <w:r w:rsidR="007214DD">
        <w:rPr>
          <w:rFonts w:hint="eastAsia"/>
        </w:rPr>
        <w:t>度的倍数</w:t>
      </w:r>
      <w:r w:rsidR="007214DD">
        <w:t>)</w:t>
      </w:r>
      <w:r w:rsidR="007214DD">
        <w:rPr>
          <w:rFonts w:hint="eastAsia"/>
        </w:rPr>
        <w:t>，而多边形保存顶点表。</w:t>
      </w:r>
    </w:p>
    <w:p w:rsidR="007214DD" w:rsidRPr="00D32FBA" w:rsidRDefault="007214DD" w:rsidP="00FF4445">
      <w:pPr>
        <w:pStyle w:val="a0"/>
        <w:ind w:firstLineChars="0" w:firstLine="0"/>
      </w:pPr>
    </w:p>
    <w:p w:rsidR="00054C56" w:rsidRDefault="00054C56" w:rsidP="00054C56">
      <w:pPr>
        <w:pStyle w:val="3"/>
      </w:pPr>
      <w:r>
        <w:rPr>
          <w:rFonts w:hint="eastAsia"/>
        </w:rPr>
        <w:lastRenderedPageBreak/>
        <w:t>Bezier</w:t>
      </w:r>
      <w:r>
        <w:rPr>
          <w:rFonts w:hint="eastAsia"/>
        </w:rPr>
        <w:t>曲线</w:t>
      </w:r>
    </w:p>
    <w:p w:rsidR="00FF4445" w:rsidRDefault="00CF5308" w:rsidP="00C74336">
      <w:pPr>
        <w:pStyle w:val="a0"/>
        <w:ind w:firstLineChars="300" w:firstLine="558"/>
      </w:pPr>
      <w:r>
        <w:rPr>
          <w:rFonts w:hint="eastAsia"/>
        </w:rPr>
        <w:t>给定</w:t>
      </w:r>
      <w:r>
        <w:rPr>
          <w:rFonts w:hint="eastAsia"/>
        </w:rPr>
        <w:t>n+1</w:t>
      </w:r>
      <w:r>
        <w:rPr>
          <w:rFonts w:hint="eastAsia"/>
        </w:rPr>
        <w:t>个控制点，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 w:hint="eastAsia"/>
              </w:rPr>
              <m:t>k</m:t>
            </m:r>
          </m:sub>
        </m:sSub>
        <m:r>
          <w:rPr>
            <w:rFonts w:ascii="Cambria Math" w:hAnsi="Cambria Math"/>
          </w:rPr>
          <m:t>=(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k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 w:hint="eastAsia"/>
              </w:rPr>
              <m:t>k</m:t>
            </m:r>
          </m:sub>
        </m:sSub>
        <m:r>
          <w:rPr>
            <w:rFonts w:ascii="Cambria Math" w:hAnsi="Cambria Math"/>
          </w:rPr>
          <m:t>)</m:t>
        </m:r>
      </m:oMath>
      <w:r w:rsidR="00AC5CC7">
        <w:rPr>
          <w:rFonts w:hint="eastAsia"/>
        </w:rPr>
        <w:t>,</w:t>
      </w:r>
      <w:r w:rsidR="00AC5CC7">
        <w:t xml:space="preserve"> </w:t>
      </w:r>
      <w:r w:rsidR="00AC5CC7">
        <w:rPr>
          <w:rFonts w:hint="eastAsia"/>
        </w:rPr>
        <w:t>0</w:t>
      </w:r>
      <w:r w:rsidR="00AC5CC7">
        <w:rPr>
          <w:rFonts w:hint="eastAsia"/>
        </w:rPr>
        <w:t>≤</w:t>
      </w:r>
      <w:r w:rsidR="00AC5CC7">
        <w:rPr>
          <w:rFonts w:hint="eastAsia"/>
        </w:rPr>
        <w:t>k</w:t>
      </w:r>
      <w:r w:rsidR="00AC5CC7">
        <w:rPr>
          <w:rFonts w:hint="eastAsia"/>
        </w:rPr>
        <w:t>≤</w:t>
      </w:r>
      <w:r w:rsidR="00AC5CC7">
        <w:rPr>
          <w:rFonts w:hint="eastAsia"/>
        </w:rPr>
        <w:t>n</w:t>
      </w:r>
      <w:r w:rsidR="00AC5CC7">
        <w:rPr>
          <w:rFonts w:hint="eastAsia"/>
        </w:rPr>
        <w:t>，输出</w:t>
      </w:r>
      <w:r w:rsidR="00AC5CC7">
        <w:rPr>
          <w:rFonts w:hint="eastAsia"/>
        </w:rPr>
        <w:t>n</w:t>
      </w:r>
      <w:r w:rsidR="00AC5CC7">
        <w:rPr>
          <w:rFonts w:hint="eastAsia"/>
        </w:rPr>
        <w:t>阶贝塞尔曲线上的点。</w:t>
      </w:r>
    </w:p>
    <w:p w:rsidR="008475B0" w:rsidRDefault="004314F0" w:rsidP="007214DD">
      <w:pPr>
        <w:pStyle w:val="a0"/>
        <w:ind w:firstLine="372"/>
      </w:pPr>
      <w:r>
        <w:rPr>
          <w:rFonts w:hint="eastAsia"/>
        </w:rPr>
        <w:t>曲线上点的坐标可以表示为</w:t>
      </w:r>
    </w:p>
    <w:p w:rsidR="004314F0" w:rsidRPr="008475B0" w:rsidRDefault="00E61CB8" w:rsidP="007214DD">
      <w:pPr>
        <w:pStyle w:val="a0"/>
        <w:ind w:firstLine="372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</m:d>
                  <m:r>
                    <w:rPr>
                      <w:rFonts w:ascii="Cambria Math" w:hAnsi="Cambria Math"/>
                    </w:rPr>
                    <m:t>=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k=0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BEZ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k,n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(u)</m:t>
                      </m:r>
                    </m:e>
                  </m:nary>
                </m:e>
                <m:e>
                  <m:r>
                    <w:rPr>
                      <w:rFonts w:ascii="Cambria Math" w:hAnsi="Cambria Math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</m:d>
                  <m:r>
                    <w:rPr>
                      <w:rFonts w:ascii="Cambria Math" w:hAnsi="Cambria Math"/>
                    </w:rPr>
                    <m:t>=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k=0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BEZ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k,n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(u)</m:t>
                      </m:r>
                    </m:e>
                  </m:nary>
                </m:e>
              </m:eqArr>
              <m:r>
                <w:rPr>
                  <w:rFonts w:ascii="Cambria Math" w:hAnsi="Cambria Math"/>
                </w:rPr>
                <m:t xml:space="preserve">  0</m:t>
              </m:r>
              <m:r>
                <w:rPr>
                  <w:rFonts w:ascii="Cambria Math" w:hAnsi="Cambria Math" w:hint="eastAsia"/>
                </w:rPr>
                <m:t>≤</m:t>
              </m:r>
              <m:r>
                <w:rPr>
                  <w:rFonts w:ascii="Cambria Math" w:hAnsi="Cambria Math" w:hint="eastAsia"/>
                </w:rPr>
                <m:t>u</m:t>
              </m:r>
              <m:r>
                <w:rPr>
                  <w:rFonts w:ascii="Cambria Math" w:hAnsi="Cambria Math" w:hint="eastAsia"/>
                </w:rPr>
                <m:t>≤</m:t>
              </m:r>
              <m:r>
                <w:rPr>
                  <w:rFonts w:ascii="Cambria Math" w:hAnsi="Cambria Math" w:hint="eastAsia"/>
                </w:rPr>
                <m:t>1</m:t>
              </m:r>
            </m:e>
          </m:d>
        </m:oMath>
      </m:oMathPara>
    </w:p>
    <w:p w:rsidR="008475B0" w:rsidRDefault="008475B0" w:rsidP="007214DD">
      <w:pPr>
        <w:pStyle w:val="a0"/>
        <w:ind w:firstLine="372"/>
      </w:pPr>
      <w:r>
        <w:rPr>
          <w:rFonts w:hint="eastAsia"/>
        </w:rPr>
        <w:t>其中，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BEZ</m:t>
            </m:r>
          </m:e>
          <m:sub>
            <m:r>
              <w:rPr>
                <w:rFonts w:ascii="Cambria Math" w:hAnsi="Cambria Math"/>
              </w:rPr>
              <m:t>k,n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u</m:t>
            </m:r>
          </m:e>
        </m:d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n!</m:t>
            </m:r>
          </m:num>
          <m:den>
            <m:r>
              <w:rPr>
                <w:rFonts w:ascii="Cambria Math" w:hAnsi="Cambria Math"/>
              </w:rPr>
              <m:t>k!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n-k</m:t>
                </m:r>
              </m:e>
            </m:d>
            <m:r>
              <w:rPr>
                <w:rFonts w:ascii="Cambria Math" w:hAnsi="Cambria Math"/>
              </w:rPr>
              <m:t>!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(1-u)</m:t>
            </m:r>
          </m:e>
          <m:sup>
            <m:r>
              <w:rPr>
                <w:rFonts w:ascii="Cambria Math" w:hAnsi="Cambria Math"/>
              </w:rPr>
              <m:t>n-k</m:t>
            </m:r>
          </m:sup>
        </m:sSup>
      </m:oMath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如果直接计算该式子，计算量将相当大，我们可以采用迭代式地计算</w:t>
      </w:r>
    </w:p>
    <w:p w:rsidR="008475B0" w:rsidRPr="008475B0" w:rsidRDefault="00E61CB8" w:rsidP="007214DD">
      <w:pPr>
        <w:pStyle w:val="a0"/>
        <w:ind w:firstLine="372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BEZ</m:t>
              </m:r>
            </m:e>
            <m:sub>
              <m:r>
                <w:rPr>
                  <w:rFonts w:ascii="Cambria Math" w:hAnsi="Cambria Math"/>
                </w:rPr>
                <m:t>k,n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u</m:t>
              </m:r>
            </m:e>
          </m:d>
          <m:r>
            <w:rPr>
              <w:rFonts w:ascii="Cambria Math" w:hAnsi="Cambria Math" w:hint="eastAsia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1-u</m:t>
              </m:r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BEZ</m:t>
              </m:r>
            </m:e>
            <m:sub>
              <m:r>
                <w:rPr>
                  <w:rFonts w:ascii="Cambria Math" w:hAnsi="Cambria Math"/>
                </w:rPr>
                <m:t>k,n-1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u</m:t>
              </m:r>
            </m:e>
          </m:d>
          <m:r>
            <w:rPr>
              <w:rFonts w:ascii="Cambria Math" w:hAnsi="Cambria Math"/>
            </w:rPr>
            <m:t>+u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BEZ</m:t>
              </m:r>
            </m:e>
            <m:sub>
              <m:r>
                <w:rPr>
                  <w:rFonts w:ascii="Cambria Math" w:hAnsi="Cambria Math"/>
                </w:rPr>
                <m:t>k-1,n-1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u</m:t>
              </m:r>
            </m:e>
          </m:d>
          <m:r>
            <w:rPr>
              <w:rFonts w:ascii="Cambria Math" w:hAnsi="Cambria Math"/>
            </w:rPr>
            <m:t>, n&gt;k</m:t>
          </m:r>
          <m:r>
            <w:rPr>
              <w:rFonts w:ascii="Cambria Math" w:hAnsi="Cambria Math" w:hint="eastAsia"/>
            </w:rPr>
            <m:t>≥</m:t>
          </m:r>
          <m:r>
            <w:rPr>
              <w:rFonts w:ascii="Cambria Math" w:hAnsi="Cambria Math" w:hint="eastAsia"/>
            </w:rPr>
            <m:t>1</m:t>
          </m:r>
        </m:oMath>
      </m:oMathPara>
    </w:p>
    <w:p w:rsidR="008475B0" w:rsidRPr="008475B0" w:rsidRDefault="008475B0" w:rsidP="00083FC9">
      <w:pPr>
        <w:pStyle w:val="a0"/>
        <w:tabs>
          <w:tab w:val="clear" w:pos="357"/>
        </w:tabs>
        <w:ind w:firstLineChars="0" w:firstLine="0"/>
      </w:pPr>
    </w:p>
    <w:p w:rsidR="000F2EFF" w:rsidRPr="007214DD" w:rsidRDefault="000F2EFF" w:rsidP="007214DD">
      <w:pPr>
        <w:pStyle w:val="a0"/>
        <w:ind w:firstLine="372"/>
      </w:pPr>
    </w:p>
    <w:p w:rsidR="00054C56" w:rsidRDefault="00054C56" w:rsidP="00054C56">
      <w:pPr>
        <w:pStyle w:val="2"/>
        <w:spacing w:before="71" w:after="71"/>
      </w:pPr>
      <w:r>
        <w:rPr>
          <w:rFonts w:hint="eastAsia"/>
        </w:rPr>
        <w:t>图形填充</w:t>
      </w:r>
    </w:p>
    <w:p w:rsidR="00054C56" w:rsidRDefault="00CD4631" w:rsidP="00054C56">
      <w:pPr>
        <w:pStyle w:val="3"/>
      </w:pPr>
      <w:r>
        <w:rPr>
          <w:rFonts w:hint="eastAsia"/>
        </w:rPr>
        <w:t>圆的填充</w:t>
      </w:r>
    </w:p>
    <w:p w:rsidR="00F6095F" w:rsidRDefault="0018741A" w:rsidP="00420D78">
      <w:pPr>
        <w:pStyle w:val="a0"/>
        <w:ind w:firstLine="372"/>
      </w:pPr>
      <w:r>
        <w:rPr>
          <w:rFonts w:hint="eastAsia"/>
        </w:rPr>
        <w:t>采用扫描填充，直接处理，对每条平行</w:t>
      </w:r>
      <w:r>
        <w:rPr>
          <w:rFonts w:hint="eastAsia"/>
        </w:rPr>
        <w:t>x</w:t>
      </w:r>
      <w:r>
        <w:rPr>
          <w:rFonts w:hint="eastAsia"/>
        </w:rPr>
        <w:t>轴的扫描线，计算其与圆两侧的交点，填充交点之间的线段即可。</w:t>
      </w:r>
      <w:r w:rsidR="00364754">
        <w:rPr>
          <w:rFonts w:hint="eastAsia"/>
        </w:rPr>
        <w:t>扫描线</w:t>
      </w:r>
      <w:r w:rsidR="00364754">
        <w:rPr>
          <w:rFonts w:hint="eastAsia"/>
        </w:rPr>
        <w:t>y</w:t>
      </w:r>
      <w:r w:rsidR="00364754">
        <w:rPr>
          <w:rFonts w:hint="eastAsia"/>
        </w:rPr>
        <w:t>与圆两侧的交点可用勾股定理求出</w:t>
      </w:r>
      <w:r w:rsidR="00420D78">
        <w:rPr>
          <w:rFonts w:hint="eastAsia"/>
        </w:rPr>
        <w:t>。</w:t>
      </w:r>
    </w:p>
    <w:p w:rsidR="00420D78" w:rsidRDefault="0047768A" w:rsidP="00420D78">
      <w:pPr>
        <w:pStyle w:val="a0"/>
        <w:ind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DBA6CB8" wp14:editId="13E992F5">
                <wp:simplePos x="0" y="0"/>
                <wp:positionH relativeFrom="margin">
                  <wp:posOffset>1518376</wp:posOffset>
                </wp:positionH>
                <wp:positionV relativeFrom="paragraph">
                  <wp:posOffset>489313</wp:posOffset>
                </wp:positionV>
                <wp:extent cx="293915" cy="288290"/>
                <wp:effectExtent l="0" t="0" r="0" b="0"/>
                <wp:wrapNone/>
                <wp:docPr id="101" name="文本框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915" cy="2882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02C80" w:rsidRDefault="00B02C80" w:rsidP="00420D78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BA6CB8" id="文本框 101" o:spid="_x0000_s1066" type="#_x0000_t202" style="position:absolute;left:0;text-align:left;margin-left:119.55pt;margin-top:38.55pt;width:23.15pt;height:22.7pt;z-index:2517299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" filled="f" stroked="f" strokeweight=".5pt">
                <v:textbox>
                  <w:txbxContent>
                    <w:p w:rsidR="00B02C80" w:rsidRDefault="00B02C80" w:rsidP="00420D78">
                      <w:r>
                        <w:t>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92D69D3" wp14:editId="6E41A38F">
                <wp:simplePos x="0" y="0"/>
                <wp:positionH relativeFrom="margin">
                  <wp:posOffset>756285</wp:posOffset>
                </wp:positionH>
                <wp:positionV relativeFrom="paragraph">
                  <wp:posOffset>483779</wp:posOffset>
                </wp:positionV>
                <wp:extent cx="293915" cy="288290"/>
                <wp:effectExtent l="0" t="0" r="0" b="0"/>
                <wp:wrapNone/>
                <wp:docPr id="99" name="文本框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915" cy="2882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02C80" w:rsidRDefault="00B02C80" w:rsidP="00420D78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2D69D3" id="文本框 99" o:spid="_x0000_s1067" type="#_x0000_t202" style="position:absolute;left:0;text-align:left;margin-left:59.55pt;margin-top:38.1pt;width:23.15pt;height:22.7pt;z-index:2517278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" filled="f" stroked="f" strokeweight=".5pt">
                <v:textbox>
                  <w:txbxContent>
                    <w:p w:rsidR="00B02C80" w:rsidRDefault="00B02C80" w:rsidP="00420D78">
                      <w: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20D78">
        <w:rPr>
          <w:rFonts w:hint="eastAsia"/>
          <w:noProof/>
        </w:rPr>
        <mc:AlternateContent>
          <mc:Choice Requires="wpc">
            <w:drawing>
              <wp:inline distT="0" distB="0" distL="0" distR="0" wp14:anchorId="30FDC84E" wp14:editId="12FA3207">
                <wp:extent cx="3200400" cy="1491252"/>
                <wp:effectExtent l="0" t="0" r="0" b="90170"/>
                <wp:docPr id="73" name="画布 7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77" name="直接箭头连接符 77"/>
                        <wps:cNvCnPr/>
                        <wps:spPr>
                          <a:xfrm>
                            <a:off x="571500" y="1480456"/>
                            <a:ext cx="1687286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" name="直接箭头连接符 90"/>
                        <wps:cNvCnPr/>
                        <wps:spPr>
                          <a:xfrm flipV="1">
                            <a:off x="576943" y="54428"/>
                            <a:ext cx="16329" cy="143147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" name="椭圆 91"/>
                        <wps:cNvSpPr/>
                        <wps:spPr>
                          <a:xfrm>
                            <a:off x="870857" y="478970"/>
                            <a:ext cx="805543" cy="794658"/>
                          </a:xfrm>
                          <a:prstGeom prst="ellips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椭圆 92"/>
                        <wps:cNvSpPr/>
                        <wps:spPr>
                          <a:xfrm>
                            <a:off x="1251857" y="859971"/>
                            <a:ext cx="45719" cy="4571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直接箭头连接符 93"/>
                        <wps:cNvCnPr/>
                        <wps:spPr>
                          <a:xfrm>
                            <a:off x="342900" y="653142"/>
                            <a:ext cx="1703615" cy="2177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" name="直接连接符 96"/>
                        <wps:cNvCnPr>
                          <a:endCxn id="92" idx="4"/>
                        </wps:cNvCnPr>
                        <wps:spPr>
                          <a:xfrm>
                            <a:off x="1273629" y="664028"/>
                            <a:ext cx="1088" cy="24166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" name="直接连接符 97"/>
                        <wps:cNvCnPr>
                          <a:stCxn id="92" idx="4"/>
                        </wps:cNvCnPr>
                        <wps:spPr>
                          <a:xfrm flipV="1">
                            <a:off x="1274717" y="674914"/>
                            <a:ext cx="363583" cy="23077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" name="文本框 98"/>
                        <wps:cNvSpPr txBox="1"/>
                        <wps:spPr>
                          <a:xfrm>
                            <a:off x="963386" y="810985"/>
                            <a:ext cx="604157" cy="28847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B02C80" w:rsidRDefault="00B02C80">
                              <w:r>
                                <w:rPr>
                                  <w:rFonts w:hint="eastAsia"/>
                                </w:rPr>
                                <w:t>C</w:t>
                              </w:r>
                              <w:r>
                                <w:t>(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sub>
                                </m:sSub>
                              </m:oMath>
                              <w: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文本框 98"/>
                        <wps:cNvSpPr txBox="1"/>
                        <wps:spPr>
                          <a:xfrm>
                            <a:off x="1981586" y="533786"/>
                            <a:ext cx="647315" cy="2882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B02C80" w:rsidRDefault="00B02C80" w:rsidP="00420D78">
                              <w:pPr>
                                <w:pStyle w:val="afe"/>
                                <w:overflowPunct w:val="0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Times New Roman" w:hAnsi="Times New Roman"/>
                                  <w:kern w:val="2"/>
                                  <w:sz w:val="18"/>
                                  <w:szCs w:val="18"/>
                                </w:rPr>
                                <w:t>扫描线</w:t>
                              </w:r>
                              <w:r>
                                <w:rPr>
                                  <w:rFonts w:ascii="Times New Roman" w:hAnsi="Times New Roman" w:hint="eastAsia"/>
                                  <w:kern w:val="2"/>
                                  <w:sz w:val="18"/>
                                  <w:szCs w:val="18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0FDC84E" id="画布 73" o:spid="_x0000_s1068" editas="canvas" style="width:252pt;height:117.4pt;mso-position-horizontal-relative:char;mso-position-vertical-relative:line" coordsize="32004,149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">
                <v:shape id="_x0000_s1069" type="#_x0000_t75" style="position:absolute;width:32004;height:14909;visibility:visible;mso-wrap-style:square">
                  <v:fill o:detectmouseclick="t"/>
                  <v:path o:connecttype="none"/>
                </v:shape>
                <v:shape id="直接箭头连接符 77" o:spid="_x0000_s1070" type="#_x0000_t32" style="position:absolute;left:5715;top:14804;width:1687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" strokecolor="#5b9bd5 [3204]" strokeweight=".5pt">
                  <v:stroke endarrow="block" joinstyle="miter"/>
                </v:shape>
                <v:shape id="直接箭头连接符 90" o:spid="_x0000_s1071" type="#_x0000_t32" style="position:absolute;left:5769;top:544;width:163;height:1431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" strokecolor="#5b9bd5 [3204]" strokeweight=".5pt">
                  <v:stroke endarrow="block" joinstyle="miter"/>
                </v:shape>
                <v:oval id="椭圆 91" o:spid="_x0000_s1072" style="position:absolute;left:8708;top:4789;width:8056;height:79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" filled="f" strokecolor="#1f4d78 [1604]" strokeweight="1pt">
                  <v:stroke joinstyle="miter"/>
                </v:oval>
                <v:oval id="椭圆 92" o:spid="_x0000_s1073" style="position:absolute;left:12518;top:8599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" fillcolor="#5b9bd5 [3204]" strokecolor="#1f4d78 [1604]" strokeweight="1pt">
                  <v:stroke joinstyle="miter"/>
                </v:oval>
                <v:shape id="直接箭头连接符 93" o:spid="_x0000_s1074" type="#_x0000_t32" style="position:absolute;left:3429;top:6531;width:17036;height:21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" strokecolor="#5b9bd5 [3204]" strokeweight=".5pt">
                  <v:stroke endarrow="block" joinstyle="miter"/>
                </v:shape>
                <v:line id="直接连接符 96" o:spid="_x0000_s1075" style="position:absolute;visibility:visible;mso-wrap-style:square" from="12736,6640" to="12747,9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" strokecolor="#5b9bd5 [3204]" strokeweight=".5pt">
                  <v:stroke joinstyle="miter"/>
                </v:line>
                <v:line id="直接连接符 97" o:spid="_x0000_s1076" style="position:absolute;flip:y;visibility:visible;mso-wrap-style:square" from="12747,6749" to="16383,9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" strokecolor="#5b9bd5 [3204]" strokeweight=".5pt">
                  <v:stroke joinstyle="miter"/>
                </v:line>
                <v:shape id="文本框 98" o:spid="_x0000_s1077" type="#_x0000_t202" style="position:absolute;left:9633;top:8109;width:6042;height:2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" filled="f" stroked="f" strokeweight=".5pt">
                  <v:textbox>
                    <w:txbxContent>
                      <w:p w:rsidR="00B02C80" w:rsidRDefault="00B02C80">
                        <w:r>
                          <w:rPr>
                            <w:rFonts w:hint="eastAsia"/>
                          </w:rPr>
                          <w:t>C</w:t>
                        </w:r>
                        <w:r>
                          <w:t>(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oMath>
                        <w:r>
                          <w:t>)</w:t>
                        </w:r>
                      </w:p>
                    </w:txbxContent>
                  </v:textbox>
                </v:shape>
                <v:shape id="文本框 98" o:spid="_x0000_s1078" type="#_x0000_t202" style="position:absolute;left:19815;top:5337;width:6474;height:2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" filled="f" stroked="f" strokeweight=".5pt">
                  <v:textbox>
                    <w:txbxContent>
                      <w:p w:rsidR="00B02C80" w:rsidRDefault="00B02C80" w:rsidP="00420D78">
                        <w:pPr>
                          <w:pStyle w:val="afe"/>
                          <w:overflowPunct w:val="0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Times New Roman" w:hAnsi="Times New Roman"/>
                            <w:kern w:val="2"/>
                            <w:sz w:val="18"/>
                            <w:szCs w:val="18"/>
                          </w:rPr>
                          <w:t>扫描线</w:t>
                        </w:r>
                        <w:r>
                          <w:rPr>
                            <w:rFonts w:ascii="Times New Roman" w:hAnsi="Times New Roman" w:hint="eastAsia"/>
                            <w:kern w:val="2"/>
                            <w:sz w:val="18"/>
                            <w:szCs w:val="18"/>
                          </w:rPr>
                          <w:t>y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364754" w:rsidRDefault="00420D78" w:rsidP="00364754">
      <w:pPr>
        <w:pStyle w:val="a0"/>
        <w:ind w:firstLineChars="0" w:firstLine="0"/>
      </w:pPr>
      <w:r>
        <w:rPr>
          <w:rFonts w:hint="eastAsia"/>
        </w:rPr>
        <w:t>则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(y-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(y-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e>
            </m:eqArr>
          </m:e>
        </m:d>
      </m:oMath>
      <w:r>
        <w:t xml:space="preserve">  , </w:t>
      </w:r>
      <w:r>
        <w:rPr>
          <w:rFonts w:hint="eastAsia"/>
        </w:rPr>
        <w:t>因此，扫描线</w:t>
      </w:r>
      <w:r>
        <w:rPr>
          <w:rFonts w:hint="eastAsia"/>
        </w:rPr>
        <w:t>y</w:t>
      </w:r>
      <w:r>
        <w:rPr>
          <w:rFonts w:hint="eastAsia"/>
        </w:rPr>
        <w:t>上地填充范围为</w:t>
      </w:r>
      <w:r>
        <w:rPr>
          <w:rFonts w:hint="eastAsia"/>
        </w:rPr>
        <w:t>[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>
        <w:t xml:space="preserve">]     </w:t>
      </w:r>
      <w:r w:rsidR="00364754">
        <w:t xml:space="preserve">     </w:t>
      </w:r>
    </w:p>
    <w:p w:rsidR="00C56294" w:rsidRDefault="0047768A" w:rsidP="0018741A">
      <w:pPr>
        <w:pStyle w:val="a0"/>
        <w:ind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1504950" wp14:editId="70195A2D">
                <wp:simplePos x="0" y="0"/>
                <wp:positionH relativeFrom="margin">
                  <wp:align>left</wp:align>
                </wp:positionH>
                <wp:positionV relativeFrom="paragraph">
                  <wp:posOffset>156754</wp:posOffset>
                </wp:positionV>
                <wp:extent cx="5573032" cy="1892300"/>
                <wp:effectExtent l="0" t="0" r="8890" b="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3032" cy="1892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02C80" w:rsidRPr="00F6095F" w:rsidRDefault="00B02C80" w:rsidP="00C56294">
                            <w:pPr>
                              <w:pStyle w:val="a0"/>
                              <w:ind w:left="110" w:firstLine="372"/>
                              <w:rPr>
                                <w:color w:val="00B0F0"/>
                              </w:rPr>
                            </w:pPr>
                            <w:r w:rsidRPr="00F6095F">
                              <w:rPr>
                                <w:color w:val="00B0F0"/>
                              </w:rPr>
                              <w:t>center: P(cx, cy)</w:t>
                            </w:r>
                          </w:p>
                          <w:p w:rsidR="00B02C80" w:rsidRPr="00F6095F" w:rsidRDefault="00B02C80" w:rsidP="00C56294">
                            <w:pPr>
                              <w:pStyle w:val="a0"/>
                              <w:ind w:left="110" w:firstLine="372"/>
                              <w:rPr>
                                <w:color w:val="00B0F0"/>
                              </w:rPr>
                            </w:pPr>
                            <w:r w:rsidRPr="00F6095F">
                              <w:rPr>
                                <w:color w:val="00B0F0"/>
                              </w:rPr>
                              <w:t>radius: r</w:t>
                            </w:r>
                          </w:p>
                          <w:p w:rsidR="00B02C80" w:rsidRPr="00F6095F" w:rsidRDefault="00B02C80" w:rsidP="00C56294">
                            <w:pPr>
                              <w:pStyle w:val="a0"/>
                              <w:ind w:left="110" w:firstLine="372"/>
                              <w:rPr>
                                <w:color w:val="00B0F0"/>
                              </w:rPr>
                            </w:pPr>
                            <w:r w:rsidRPr="00F6095F">
                              <w:rPr>
                                <w:color w:val="00B0F0"/>
                              </w:rPr>
                              <w:t>for y from cy to cy + r – 1:</w:t>
                            </w:r>
                          </w:p>
                          <w:p w:rsidR="00B02C80" w:rsidRPr="00F6095F" w:rsidRDefault="00B02C80" w:rsidP="00C56294">
                            <w:pPr>
                              <w:pStyle w:val="a0"/>
                              <w:ind w:left="110" w:firstLine="372"/>
                              <w:rPr>
                                <w:color w:val="00B0F0"/>
                              </w:rPr>
                            </w:pPr>
                            <w:r w:rsidRPr="00F6095F">
                              <w:rPr>
                                <w:color w:val="00B0F0"/>
                              </w:rPr>
                              <w:tab/>
                              <w:t>dy = y – cy</w:t>
                            </w:r>
                          </w:p>
                          <w:p w:rsidR="00B02C80" w:rsidRPr="00F6095F" w:rsidRDefault="00B02C80" w:rsidP="00C56294">
                            <w:pPr>
                              <w:pStyle w:val="a0"/>
                              <w:ind w:left="110" w:firstLine="372"/>
                              <w:rPr>
                                <w:color w:val="00B0F0"/>
                              </w:rPr>
                            </w:pPr>
                            <w:r w:rsidRPr="00F6095F">
                              <w:rPr>
                                <w:color w:val="00B0F0"/>
                              </w:rPr>
                              <w:tab/>
                              <w:t>dx = sqrt(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color w:val="00B0F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00B0F0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00B0F0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color w:val="00B0F0"/>
                                </w:rPr>
                                <m:t xml:space="preserve">-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B0F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00B0F0"/>
                                    </w:rPr>
                                    <m:t>dy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00B0F0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 w:rsidRPr="00F6095F">
                              <w:rPr>
                                <w:color w:val="00B0F0"/>
                              </w:rPr>
                              <w:t>)</w:t>
                            </w:r>
                          </w:p>
                          <w:p w:rsidR="00B02C80" w:rsidRPr="00F6095F" w:rsidRDefault="00B02C80" w:rsidP="00C56294">
                            <w:pPr>
                              <w:pStyle w:val="a0"/>
                              <w:ind w:left="110" w:firstLine="372"/>
                              <w:rPr>
                                <w:color w:val="00B0F0"/>
                              </w:rPr>
                            </w:pPr>
                            <w:r w:rsidRPr="00F6095F">
                              <w:rPr>
                                <w:color w:val="00B0F0"/>
                              </w:rPr>
                              <w:tab/>
                              <w:t>left = cx – dx</w:t>
                            </w:r>
                          </w:p>
                          <w:p w:rsidR="00B02C80" w:rsidRPr="00F6095F" w:rsidRDefault="00B02C80" w:rsidP="00C56294">
                            <w:pPr>
                              <w:pStyle w:val="a0"/>
                              <w:ind w:left="110" w:firstLine="372"/>
                              <w:rPr>
                                <w:color w:val="00B0F0"/>
                              </w:rPr>
                            </w:pPr>
                            <w:r w:rsidRPr="00F6095F">
                              <w:rPr>
                                <w:color w:val="00B0F0"/>
                              </w:rPr>
                              <w:tab/>
                              <w:t>right = cx + dx</w:t>
                            </w:r>
                          </w:p>
                          <w:p w:rsidR="00B02C80" w:rsidRPr="00F6095F" w:rsidRDefault="00B02C80" w:rsidP="00C56294">
                            <w:pPr>
                              <w:pStyle w:val="a0"/>
                              <w:ind w:left="110" w:firstLine="372"/>
                              <w:rPr>
                                <w:color w:val="00B0F0"/>
                              </w:rPr>
                            </w:pPr>
                            <w:r w:rsidRPr="00F6095F">
                              <w:rPr>
                                <w:color w:val="00B0F0"/>
                              </w:rPr>
                              <w:tab/>
                              <w:t>for x from left + 1 to right – 1:</w:t>
                            </w:r>
                          </w:p>
                          <w:p w:rsidR="00B02C80" w:rsidRPr="00F6095F" w:rsidRDefault="00B02C80" w:rsidP="00C56294">
                            <w:pPr>
                              <w:pStyle w:val="a0"/>
                              <w:ind w:left="110" w:firstLine="372"/>
                              <w:rPr>
                                <w:color w:val="00B0F0"/>
                              </w:rPr>
                            </w:pPr>
                            <w:r w:rsidRPr="00F6095F">
                              <w:rPr>
                                <w:color w:val="00B0F0"/>
                              </w:rPr>
                              <w:tab/>
                            </w:r>
                            <w:r w:rsidRPr="00F6095F">
                              <w:rPr>
                                <w:color w:val="00B0F0"/>
                              </w:rPr>
                              <w:tab/>
                              <w:t>fillPoint(x, y)</w:t>
                            </w:r>
                          </w:p>
                          <w:p w:rsidR="00B02C80" w:rsidRPr="00F6095F" w:rsidRDefault="00B02C80" w:rsidP="00C56294">
                            <w:pPr>
                              <w:pStyle w:val="a0"/>
                              <w:ind w:left="110" w:firstLine="372"/>
                              <w:rPr>
                                <w:color w:val="00B0F0"/>
                              </w:rPr>
                            </w:pPr>
                            <w:r w:rsidRPr="00F6095F">
                              <w:rPr>
                                <w:color w:val="00B0F0"/>
                              </w:rPr>
                              <w:tab/>
                            </w:r>
                            <w:r w:rsidRPr="00F6095F">
                              <w:rPr>
                                <w:color w:val="00B0F0"/>
                              </w:rPr>
                              <w:tab/>
                              <w:t>fillPoint(x, 2 * cy - 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504950" id="_x0000_s1079" type="#_x0000_t202" style="position:absolute;left:0;text-align:left;margin-left:0;margin-top:12.35pt;width:438.8pt;height:149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" fillcolor="#f2f2f2 [3052]" stroked="f" strokeweight=".5pt">
                <v:textbox>
                  <w:txbxContent>
                    <w:p w:rsidR="00B02C80" w:rsidRPr="00F6095F" w:rsidRDefault="00B02C80" w:rsidP="00C56294">
                      <w:pPr>
                        <w:pStyle w:val="a0"/>
                        <w:ind w:left="110" w:firstLine="372"/>
                        <w:rPr>
                          <w:color w:val="00B0F0"/>
                        </w:rPr>
                      </w:pPr>
                      <w:r w:rsidRPr="00F6095F">
                        <w:rPr>
                          <w:color w:val="00B0F0"/>
                        </w:rPr>
                        <w:t>center: P(cx, cy)</w:t>
                      </w:r>
                    </w:p>
                    <w:p w:rsidR="00B02C80" w:rsidRPr="00F6095F" w:rsidRDefault="00B02C80" w:rsidP="00C56294">
                      <w:pPr>
                        <w:pStyle w:val="a0"/>
                        <w:ind w:left="110" w:firstLine="372"/>
                        <w:rPr>
                          <w:color w:val="00B0F0"/>
                        </w:rPr>
                      </w:pPr>
                      <w:r w:rsidRPr="00F6095F">
                        <w:rPr>
                          <w:color w:val="00B0F0"/>
                        </w:rPr>
                        <w:t>radius: r</w:t>
                      </w:r>
                    </w:p>
                    <w:p w:rsidR="00B02C80" w:rsidRPr="00F6095F" w:rsidRDefault="00B02C80" w:rsidP="00C56294">
                      <w:pPr>
                        <w:pStyle w:val="a0"/>
                        <w:ind w:left="110" w:firstLine="372"/>
                        <w:rPr>
                          <w:color w:val="00B0F0"/>
                        </w:rPr>
                      </w:pPr>
                      <w:r w:rsidRPr="00F6095F">
                        <w:rPr>
                          <w:color w:val="00B0F0"/>
                        </w:rPr>
                        <w:t>for y from cy to cy + r – 1:</w:t>
                      </w:r>
                    </w:p>
                    <w:p w:rsidR="00B02C80" w:rsidRPr="00F6095F" w:rsidRDefault="00B02C80" w:rsidP="00C56294">
                      <w:pPr>
                        <w:pStyle w:val="a0"/>
                        <w:ind w:left="110" w:firstLine="372"/>
                        <w:rPr>
                          <w:color w:val="00B0F0"/>
                        </w:rPr>
                      </w:pPr>
                      <w:r w:rsidRPr="00F6095F">
                        <w:rPr>
                          <w:color w:val="00B0F0"/>
                        </w:rPr>
                        <w:tab/>
                        <w:t>dy = y – cy</w:t>
                      </w:r>
                    </w:p>
                    <w:p w:rsidR="00B02C80" w:rsidRPr="00F6095F" w:rsidRDefault="00B02C80" w:rsidP="00C56294">
                      <w:pPr>
                        <w:pStyle w:val="a0"/>
                        <w:ind w:left="110" w:firstLine="372"/>
                        <w:rPr>
                          <w:color w:val="00B0F0"/>
                        </w:rPr>
                      </w:pPr>
                      <w:r w:rsidRPr="00F6095F">
                        <w:rPr>
                          <w:color w:val="00B0F0"/>
                        </w:rPr>
                        <w:tab/>
                        <w:t>dx = sqrt(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color w:val="00B0F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B0F0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B0F0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B0F0"/>
                          </w:rPr>
                          <m:t xml:space="preserve">- 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B0F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B0F0"/>
                              </w:rPr>
                              <m:t>dy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B0F0"/>
                              </w:rPr>
                              <m:t>2</m:t>
                            </m:r>
                          </m:sup>
                        </m:sSup>
                      </m:oMath>
                      <w:r w:rsidRPr="00F6095F">
                        <w:rPr>
                          <w:color w:val="00B0F0"/>
                        </w:rPr>
                        <w:t>)</w:t>
                      </w:r>
                    </w:p>
                    <w:p w:rsidR="00B02C80" w:rsidRPr="00F6095F" w:rsidRDefault="00B02C80" w:rsidP="00C56294">
                      <w:pPr>
                        <w:pStyle w:val="a0"/>
                        <w:ind w:left="110" w:firstLine="372"/>
                        <w:rPr>
                          <w:color w:val="00B0F0"/>
                        </w:rPr>
                      </w:pPr>
                      <w:r w:rsidRPr="00F6095F">
                        <w:rPr>
                          <w:color w:val="00B0F0"/>
                        </w:rPr>
                        <w:tab/>
                        <w:t>left = cx – dx</w:t>
                      </w:r>
                    </w:p>
                    <w:p w:rsidR="00B02C80" w:rsidRPr="00F6095F" w:rsidRDefault="00B02C80" w:rsidP="00C56294">
                      <w:pPr>
                        <w:pStyle w:val="a0"/>
                        <w:ind w:left="110" w:firstLine="372"/>
                        <w:rPr>
                          <w:color w:val="00B0F0"/>
                        </w:rPr>
                      </w:pPr>
                      <w:r w:rsidRPr="00F6095F">
                        <w:rPr>
                          <w:color w:val="00B0F0"/>
                        </w:rPr>
                        <w:tab/>
                        <w:t>right = cx + dx</w:t>
                      </w:r>
                    </w:p>
                    <w:p w:rsidR="00B02C80" w:rsidRPr="00F6095F" w:rsidRDefault="00B02C80" w:rsidP="00C56294">
                      <w:pPr>
                        <w:pStyle w:val="a0"/>
                        <w:ind w:left="110" w:firstLine="372"/>
                        <w:rPr>
                          <w:color w:val="00B0F0"/>
                        </w:rPr>
                      </w:pPr>
                      <w:r w:rsidRPr="00F6095F">
                        <w:rPr>
                          <w:color w:val="00B0F0"/>
                        </w:rPr>
                        <w:tab/>
                        <w:t>for x from left + 1 to right – 1:</w:t>
                      </w:r>
                    </w:p>
                    <w:p w:rsidR="00B02C80" w:rsidRPr="00F6095F" w:rsidRDefault="00B02C80" w:rsidP="00C56294">
                      <w:pPr>
                        <w:pStyle w:val="a0"/>
                        <w:ind w:left="110" w:firstLine="372"/>
                        <w:rPr>
                          <w:color w:val="00B0F0"/>
                        </w:rPr>
                      </w:pPr>
                      <w:r w:rsidRPr="00F6095F">
                        <w:rPr>
                          <w:color w:val="00B0F0"/>
                        </w:rPr>
                        <w:tab/>
                      </w:r>
                      <w:r w:rsidRPr="00F6095F">
                        <w:rPr>
                          <w:color w:val="00B0F0"/>
                        </w:rPr>
                        <w:tab/>
                        <w:t>fillPoint(x, y)</w:t>
                      </w:r>
                    </w:p>
                    <w:p w:rsidR="00B02C80" w:rsidRPr="00F6095F" w:rsidRDefault="00B02C80" w:rsidP="00C56294">
                      <w:pPr>
                        <w:pStyle w:val="a0"/>
                        <w:ind w:left="110" w:firstLine="372"/>
                        <w:rPr>
                          <w:color w:val="00B0F0"/>
                        </w:rPr>
                      </w:pPr>
                      <w:r w:rsidRPr="00F6095F">
                        <w:rPr>
                          <w:color w:val="00B0F0"/>
                        </w:rPr>
                        <w:tab/>
                      </w:r>
                      <w:r w:rsidRPr="00F6095F">
                        <w:rPr>
                          <w:color w:val="00B0F0"/>
                        </w:rPr>
                        <w:tab/>
                        <w:t>fillPoint(x, 2 * cy - y)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64754">
        <w:rPr>
          <w:noProof/>
        </w:rPr>
        <w:drawing>
          <wp:inline distT="0" distB="0" distL="0" distR="0" wp14:anchorId="3C7494D4" wp14:editId="5F7E5F2E">
            <wp:extent cx="1758950" cy="136144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4BD80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0455" cy="137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294" w:rsidRDefault="00C56294" w:rsidP="0018741A">
      <w:pPr>
        <w:pStyle w:val="a0"/>
        <w:ind w:firstLineChars="0" w:firstLine="0"/>
      </w:pPr>
    </w:p>
    <w:p w:rsidR="00C56294" w:rsidRDefault="00C56294" w:rsidP="0018741A">
      <w:pPr>
        <w:pStyle w:val="a0"/>
        <w:ind w:firstLineChars="0" w:firstLine="0"/>
      </w:pPr>
    </w:p>
    <w:p w:rsidR="0090221C" w:rsidRPr="0018741A" w:rsidRDefault="0090221C" w:rsidP="0018741A">
      <w:pPr>
        <w:pStyle w:val="a0"/>
        <w:ind w:firstLineChars="0" w:firstLine="0"/>
      </w:pPr>
    </w:p>
    <w:p w:rsidR="00CD4631" w:rsidRDefault="00CD4631" w:rsidP="00CD4631">
      <w:pPr>
        <w:pStyle w:val="3"/>
      </w:pPr>
      <w:r>
        <w:rPr>
          <w:rFonts w:hint="eastAsia"/>
        </w:rPr>
        <w:lastRenderedPageBreak/>
        <w:t>矩形填充</w:t>
      </w:r>
    </w:p>
    <w:p w:rsidR="0090221C" w:rsidRDefault="00321CB6" w:rsidP="0090221C">
      <w:pPr>
        <w:pStyle w:val="a0"/>
        <w:ind w:firstLine="372"/>
      </w:pPr>
      <w:r>
        <w:rPr>
          <w:rFonts w:hint="eastAsia"/>
        </w:rPr>
        <w:t>矩形填充比较简单，直接对四条边内部区域进行填充即可</w:t>
      </w:r>
    </w:p>
    <w:p w:rsidR="00321CB6" w:rsidRDefault="00321CB6" w:rsidP="00321CB6">
      <w:pPr>
        <w:pStyle w:val="a0"/>
        <w:ind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2D6876A" wp14:editId="5B15E5D7">
                <wp:simplePos x="0" y="0"/>
                <wp:positionH relativeFrom="margin">
                  <wp:align>right</wp:align>
                </wp:positionH>
                <wp:positionV relativeFrom="paragraph">
                  <wp:posOffset>15603</wp:posOffset>
                </wp:positionV>
                <wp:extent cx="5578929" cy="762000"/>
                <wp:effectExtent l="0" t="0" r="3175" b="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8929" cy="762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02C80" w:rsidRPr="003D0220" w:rsidRDefault="00B02C80">
                            <w:pPr>
                              <w:rPr>
                                <w:color w:val="00B0F0"/>
                              </w:rPr>
                            </w:pPr>
                            <w:r w:rsidRPr="003D0220">
                              <w:rPr>
                                <w:color w:val="00B0F0"/>
                              </w:rPr>
                              <w:t>for x from xmin to xmax:</w:t>
                            </w:r>
                          </w:p>
                          <w:p w:rsidR="00B02C80" w:rsidRPr="003D0220" w:rsidRDefault="00B02C80">
                            <w:pPr>
                              <w:rPr>
                                <w:color w:val="00B0F0"/>
                              </w:rPr>
                            </w:pPr>
                            <w:r w:rsidRPr="003D0220">
                              <w:rPr>
                                <w:color w:val="00B0F0"/>
                              </w:rPr>
                              <w:tab/>
                              <w:t>for y from ymin to ymax:</w:t>
                            </w:r>
                          </w:p>
                          <w:p w:rsidR="00B02C80" w:rsidRPr="003D0220" w:rsidRDefault="00B02C80">
                            <w:pPr>
                              <w:rPr>
                                <w:color w:val="00B0F0"/>
                              </w:rPr>
                            </w:pPr>
                            <w:r w:rsidRPr="003D0220">
                              <w:rPr>
                                <w:color w:val="00B0F0"/>
                              </w:rPr>
                              <w:tab/>
                            </w:r>
                            <w:r w:rsidRPr="003D0220">
                              <w:rPr>
                                <w:color w:val="00B0F0"/>
                              </w:rPr>
                              <w:tab/>
                              <w:t>fillPoint(x, 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D6876A" id="文本框 12" o:spid="_x0000_s1080" type="#_x0000_t202" style="position:absolute;left:0;text-align:left;margin-left:388.1pt;margin-top:1.25pt;width:439.3pt;height:60pt;z-index:251664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" fillcolor="#f2f2f2 [3052]" stroked="f" strokeweight=".5pt">
                <v:textbox>
                  <w:txbxContent>
                    <w:p w:rsidR="00B02C80" w:rsidRPr="003D0220" w:rsidRDefault="00B02C80">
                      <w:pPr>
                        <w:rPr>
                          <w:color w:val="00B0F0"/>
                        </w:rPr>
                      </w:pPr>
                      <w:r w:rsidRPr="003D0220">
                        <w:rPr>
                          <w:color w:val="00B0F0"/>
                        </w:rPr>
                        <w:t>for x from xmin to xmax:</w:t>
                      </w:r>
                    </w:p>
                    <w:p w:rsidR="00B02C80" w:rsidRPr="003D0220" w:rsidRDefault="00B02C80">
                      <w:pPr>
                        <w:rPr>
                          <w:color w:val="00B0F0"/>
                        </w:rPr>
                      </w:pPr>
                      <w:r w:rsidRPr="003D0220">
                        <w:rPr>
                          <w:color w:val="00B0F0"/>
                        </w:rPr>
                        <w:tab/>
                        <w:t>for y from ymin to ymax:</w:t>
                      </w:r>
                    </w:p>
                    <w:p w:rsidR="00B02C80" w:rsidRPr="003D0220" w:rsidRDefault="00B02C80">
                      <w:pPr>
                        <w:rPr>
                          <w:color w:val="00B0F0"/>
                        </w:rPr>
                      </w:pPr>
                      <w:r w:rsidRPr="003D0220">
                        <w:rPr>
                          <w:color w:val="00B0F0"/>
                        </w:rPr>
                        <w:tab/>
                      </w:r>
                      <w:r w:rsidRPr="003D0220">
                        <w:rPr>
                          <w:color w:val="00B0F0"/>
                        </w:rPr>
                        <w:tab/>
                        <w:t>fillPoint(x, y)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21CB6" w:rsidRDefault="00321CB6" w:rsidP="0090221C">
      <w:pPr>
        <w:pStyle w:val="a0"/>
        <w:ind w:firstLine="372"/>
      </w:pPr>
    </w:p>
    <w:p w:rsidR="00321CB6" w:rsidRDefault="00321CB6" w:rsidP="0090221C">
      <w:pPr>
        <w:pStyle w:val="a0"/>
        <w:ind w:firstLine="372"/>
      </w:pPr>
    </w:p>
    <w:p w:rsidR="00321CB6" w:rsidRDefault="00321CB6" w:rsidP="0090221C">
      <w:pPr>
        <w:pStyle w:val="a0"/>
        <w:ind w:firstLine="372"/>
      </w:pPr>
    </w:p>
    <w:p w:rsidR="00321CB6" w:rsidRDefault="00321CB6" w:rsidP="0090221C">
      <w:pPr>
        <w:pStyle w:val="a0"/>
        <w:ind w:firstLine="372"/>
      </w:pPr>
    </w:p>
    <w:p w:rsidR="0090221C" w:rsidRPr="0090221C" w:rsidRDefault="0090221C" w:rsidP="0090221C">
      <w:pPr>
        <w:pStyle w:val="a0"/>
        <w:ind w:firstLine="372"/>
      </w:pPr>
    </w:p>
    <w:p w:rsidR="00CD4631" w:rsidRDefault="00CD4631" w:rsidP="00CD4631">
      <w:pPr>
        <w:pStyle w:val="3"/>
      </w:pPr>
      <w:r>
        <w:rPr>
          <w:rFonts w:hint="eastAsia"/>
        </w:rPr>
        <w:t>一般多边形的填充</w:t>
      </w:r>
      <w:r w:rsidR="004B6B0D">
        <w:rPr>
          <w:rFonts w:hint="eastAsia"/>
        </w:rPr>
        <w:t>(</w:t>
      </w:r>
      <w:r w:rsidR="004B6B0D">
        <w:rPr>
          <w:rFonts w:hint="eastAsia"/>
        </w:rPr>
        <w:t>扫描填充算法</w:t>
      </w:r>
      <w:r w:rsidR="004B6B0D">
        <w:t>)</w:t>
      </w:r>
    </w:p>
    <w:p w:rsidR="00321CB6" w:rsidRDefault="004B6B0D" w:rsidP="00E45DE0">
      <w:pPr>
        <w:pStyle w:val="a0"/>
        <w:ind w:firstLineChars="107" w:firstLine="199"/>
      </w:pPr>
      <w:r>
        <w:rPr>
          <w:rFonts w:hint="eastAsia"/>
        </w:rPr>
        <w:t>通过构建有序边表和活化边表，求出各条扫描线上的填充范围，实现了多边形的扫描填充算法。</w:t>
      </w:r>
    </w:p>
    <w:p w:rsidR="00DA122B" w:rsidRDefault="00DA122B" w:rsidP="00E45DE0">
      <w:pPr>
        <w:pStyle w:val="a0"/>
        <w:ind w:firstLineChars="107" w:firstLine="199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133350</wp:posOffset>
                </wp:positionH>
                <wp:positionV relativeFrom="paragraph">
                  <wp:posOffset>164465</wp:posOffset>
                </wp:positionV>
                <wp:extent cx="5135880" cy="1226820"/>
                <wp:effectExtent l="0" t="0" r="7620" b="0"/>
                <wp:wrapNone/>
                <wp:docPr id="48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5880" cy="1226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02C80" w:rsidRPr="00BF5BDE" w:rsidRDefault="00B02C80">
                            <w:r w:rsidRPr="00BF5BDE">
                              <w:t>struct Edge</w:t>
                            </w:r>
                          </w:p>
                          <w:p w:rsidR="00B02C80" w:rsidRPr="00BF5BDE" w:rsidRDefault="00B02C80">
                            <w:r w:rsidRPr="00BF5BDE">
                              <w:t>{</w:t>
                            </w:r>
                          </w:p>
                          <w:p w:rsidR="00B02C80" w:rsidRPr="00BF5BDE" w:rsidRDefault="00B02C80">
                            <w:r w:rsidRPr="00BF5BDE">
                              <w:tab/>
                              <w:t>double x;</w:t>
                            </w:r>
                            <w:r w:rsidRPr="00BF5BDE">
                              <w:tab/>
                            </w:r>
                            <w:r w:rsidRPr="00BF5BDE">
                              <w:tab/>
                            </w:r>
                            <w:r w:rsidRPr="00BF5BDE">
                              <w:tab/>
                              <w:t>//</w:t>
                            </w:r>
                            <w:r w:rsidRPr="00BF5BDE">
                              <w:t>起始点横坐标</w:t>
                            </w:r>
                          </w:p>
                          <w:p w:rsidR="00B02C80" w:rsidRPr="00BF5BDE" w:rsidRDefault="00B02C80">
                            <w:r w:rsidRPr="00BF5BDE">
                              <w:tab/>
                              <w:t>double dx;</w:t>
                            </w:r>
                            <w:r w:rsidRPr="00BF5BDE">
                              <w:tab/>
                            </w:r>
                            <w:r w:rsidRPr="00BF5BDE">
                              <w:tab/>
                            </w:r>
                            <w:r w:rsidRPr="00BF5BDE">
                              <w:tab/>
                              <w:t>//y</w:t>
                            </w:r>
                            <w:r w:rsidRPr="00BF5BDE">
                              <w:t>每增加</w:t>
                            </w:r>
                            <w:r w:rsidRPr="00BF5BDE">
                              <w:t>1</w:t>
                            </w:r>
                            <w:r w:rsidRPr="00BF5BDE">
                              <w:t>，</w:t>
                            </w:r>
                            <w:r w:rsidRPr="00BF5BDE">
                              <w:t>x</w:t>
                            </w:r>
                            <w:r w:rsidRPr="00BF5BDE">
                              <w:t>地增加量</w:t>
                            </w:r>
                          </w:p>
                          <w:p w:rsidR="00B02C80" w:rsidRPr="00BF5BDE" w:rsidRDefault="00B02C80">
                            <w:r w:rsidRPr="00BF5BDE">
                              <w:tab/>
                              <w:t>int y_upper;</w:t>
                            </w:r>
                            <w:r w:rsidRPr="00BF5BDE">
                              <w:tab/>
                            </w:r>
                            <w:r w:rsidRPr="00BF5BDE">
                              <w:tab/>
                              <w:t>//</w:t>
                            </w:r>
                            <w:r w:rsidRPr="00BF5BDE">
                              <w:t>该边地最高点</w:t>
                            </w:r>
                          </w:p>
                          <w:p w:rsidR="00B02C80" w:rsidRPr="00BF5BDE" w:rsidRDefault="00B02C80">
                            <w:r w:rsidRPr="00BF5BDE"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48" o:spid="_x0000_s1081" type="#_x0000_t202" style="position:absolute;left:0;text-align:left;margin-left:10.5pt;margin-top:12.95pt;width:404.4pt;height:96.6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" fillcolor="white [3201]" stroked="f" strokeweight=".5pt">
                <v:textbox>
                  <w:txbxContent>
                    <w:p w:rsidR="00B02C80" w:rsidRPr="00BF5BDE" w:rsidRDefault="00B02C80">
                      <w:r w:rsidRPr="00BF5BDE">
                        <w:t>struct Edge</w:t>
                      </w:r>
                    </w:p>
                    <w:p w:rsidR="00B02C80" w:rsidRPr="00BF5BDE" w:rsidRDefault="00B02C80">
                      <w:r w:rsidRPr="00BF5BDE">
                        <w:t>{</w:t>
                      </w:r>
                    </w:p>
                    <w:p w:rsidR="00B02C80" w:rsidRPr="00BF5BDE" w:rsidRDefault="00B02C80">
                      <w:r w:rsidRPr="00BF5BDE">
                        <w:tab/>
                        <w:t>double x;</w:t>
                      </w:r>
                      <w:r w:rsidRPr="00BF5BDE">
                        <w:tab/>
                      </w:r>
                      <w:r w:rsidRPr="00BF5BDE">
                        <w:tab/>
                      </w:r>
                      <w:r w:rsidRPr="00BF5BDE">
                        <w:tab/>
                        <w:t>//</w:t>
                      </w:r>
                      <w:r w:rsidRPr="00BF5BDE">
                        <w:t>起始点横坐标</w:t>
                      </w:r>
                    </w:p>
                    <w:p w:rsidR="00B02C80" w:rsidRPr="00BF5BDE" w:rsidRDefault="00B02C80">
                      <w:r w:rsidRPr="00BF5BDE">
                        <w:tab/>
                        <w:t>double dx;</w:t>
                      </w:r>
                      <w:r w:rsidRPr="00BF5BDE">
                        <w:tab/>
                      </w:r>
                      <w:r w:rsidRPr="00BF5BDE">
                        <w:tab/>
                      </w:r>
                      <w:r w:rsidRPr="00BF5BDE">
                        <w:tab/>
                        <w:t>//y</w:t>
                      </w:r>
                      <w:r w:rsidRPr="00BF5BDE">
                        <w:t>每增加</w:t>
                      </w:r>
                      <w:r w:rsidRPr="00BF5BDE">
                        <w:t>1</w:t>
                      </w:r>
                      <w:r w:rsidRPr="00BF5BDE">
                        <w:t>，</w:t>
                      </w:r>
                      <w:r w:rsidRPr="00BF5BDE">
                        <w:t>x</w:t>
                      </w:r>
                      <w:r w:rsidRPr="00BF5BDE">
                        <w:t>地增加量</w:t>
                      </w:r>
                    </w:p>
                    <w:p w:rsidR="00B02C80" w:rsidRPr="00BF5BDE" w:rsidRDefault="00B02C80">
                      <w:r w:rsidRPr="00BF5BDE">
                        <w:tab/>
                        <w:t>int y_upper;</w:t>
                      </w:r>
                      <w:r w:rsidRPr="00BF5BDE">
                        <w:tab/>
                      </w:r>
                      <w:r w:rsidRPr="00BF5BDE">
                        <w:tab/>
                        <w:t>//</w:t>
                      </w:r>
                      <w:r w:rsidRPr="00BF5BDE">
                        <w:t>该边地最高点</w:t>
                      </w:r>
                    </w:p>
                    <w:p w:rsidR="00B02C80" w:rsidRPr="00BF5BDE" w:rsidRDefault="00B02C80">
                      <w:r w:rsidRPr="00BF5BDE"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边表的数据结构如下：</w:t>
      </w:r>
    </w:p>
    <w:p w:rsidR="00DA122B" w:rsidRPr="00321CB6" w:rsidRDefault="00DA122B" w:rsidP="00E45DE0">
      <w:pPr>
        <w:pStyle w:val="a0"/>
        <w:ind w:firstLineChars="107" w:firstLine="199"/>
      </w:pPr>
    </w:p>
    <w:p w:rsidR="00DC5C62" w:rsidRDefault="00DC5C62" w:rsidP="00DC5C62">
      <w:pPr>
        <w:pStyle w:val="a0"/>
        <w:ind w:firstLine="372"/>
      </w:pPr>
    </w:p>
    <w:p w:rsidR="00DA122B" w:rsidRDefault="00DA122B" w:rsidP="00DC5C62">
      <w:pPr>
        <w:pStyle w:val="a0"/>
        <w:ind w:firstLine="372"/>
      </w:pPr>
    </w:p>
    <w:p w:rsidR="00DA122B" w:rsidRDefault="00DA122B" w:rsidP="00DC5C62">
      <w:pPr>
        <w:pStyle w:val="a0"/>
        <w:ind w:firstLine="372"/>
      </w:pPr>
    </w:p>
    <w:p w:rsidR="00DA122B" w:rsidRDefault="00DA122B" w:rsidP="00DC5C62">
      <w:pPr>
        <w:pStyle w:val="a0"/>
        <w:ind w:firstLine="372"/>
      </w:pPr>
    </w:p>
    <w:p w:rsidR="00DA122B" w:rsidRDefault="00DA122B" w:rsidP="00DC5C62">
      <w:pPr>
        <w:pStyle w:val="a0"/>
        <w:ind w:firstLine="372"/>
      </w:pPr>
    </w:p>
    <w:p w:rsidR="00DA122B" w:rsidRDefault="00DA122B" w:rsidP="00DC5C62">
      <w:pPr>
        <w:pStyle w:val="a0"/>
        <w:ind w:firstLine="372"/>
      </w:pPr>
    </w:p>
    <w:p w:rsidR="00BF5BDE" w:rsidRDefault="00BF5BDE" w:rsidP="00BF5BDE">
      <w:pPr>
        <w:pStyle w:val="a0"/>
        <w:ind w:firstLine="372"/>
      </w:pPr>
      <w:r>
        <w:rPr>
          <w:rFonts w:hint="eastAsia"/>
        </w:rPr>
        <w:t>主要步骤如下，</w:t>
      </w:r>
    </w:p>
    <w:p w:rsidR="00BF5BDE" w:rsidRDefault="00BF5BDE" w:rsidP="00BF5BDE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生成有序边表</w:t>
      </w:r>
    </w:p>
    <w:p w:rsidR="00927043" w:rsidRDefault="00927043" w:rsidP="00927043">
      <w:pPr>
        <w:pStyle w:val="a0"/>
        <w:ind w:left="732" w:firstLineChars="0" w:firstLine="0"/>
      </w:pPr>
      <w:r>
        <w:rPr>
          <w:rFonts w:hint="eastAsia"/>
        </w:rPr>
        <w:t>扫描多边形中所有边，若是非水平边，计算相应的</w:t>
      </w:r>
      <w:r>
        <w:rPr>
          <w:rFonts w:hint="eastAsia"/>
        </w:rPr>
        <w:t>x</w:t>
      </w:r>
      <w:r>
        <w:rPr>
          <w:rFonts w:hint="eastAsia"/>
        </w:rPr>
        <w:t>，</w:t>
      </w:r>
      <w:r>
        <w:rPr>
          <w:rFonts w:hint="eastAsia"/>
        </w:rPr>
        <w:t>dx</w:t>
      </w:r>
      <w:r>
        <w:rPr>
          <w:rFonts w:hint="eastAsia"/>
        </w:rPr>
        <w:t>和</w:t>
      </w:r>
      <w:r>
        <w:rPr>
          <w:rFonts w:hint="eastAsia"/>
        </w:rPr>
        <w:t>y_</w:t>
      </w:r>
      <w:r>
        <w:t>upper</w:t>
      </w:r>
      <w:r>
        <w:rPr>
          <w:rFonts w:hint="eastAsia"/>
        </w:rPr>
        <w:t>填入有序边表中</w:t>
      </w:r>
    </w:p>
    <w:p w:rsidR="00BF5BDE" w:rsidRDefault="00BF5BDE" w:rsidP="00BF5BDE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用有序边表构造活化边表</w:t>
      </w:r>
    </w:p>
    <w:p w:rsidR="00927043" w:rsidRDefault="00927043" w:rsidP="00927043">
      <w:pPr>
        <w:pStyle w:val="a0"/>
        <w:ind w:left="732" w:firstLineChars="0" w:firstLine="0"/>
      </w:pPr>
      <w:r>
        <w:rPr>
          <w:rFonts w:hint="eastAsia"/>
        </w:rPr>
        <w:t>扫描当前扫描线及以下的有序边表，将</w:t>
      </w:r>
      <w:r>
        <w:rPr>
          <w:rFonts w:hint="eastAsia"/>
        </w:rPr>
        <w:t>y</w:t>
      </w:r>
      <w:r>
        <w:t>_upper</w:t>
      </w:r>
      <w:r>
        <w:rPr>
          <w:rFonts w:hint="eastAsia"/>
        </w:rPr>
        <w:t>大于等于当前</w:t>
      </w:r>
      <w:r>
        <w:rPr>
          <w:rFonts w:hint="eastAsia"/>
        </w:rPr>
        <w:t>y</w:t>
      </w:r>
      <w:r>
        <w:rPr>
          <w:rFonts w:hint="eastAsia"/>
        </w:rPr>
        <w:t>值的</w:t>
      </w:r>
      <w:r>
        <w:rPr>
          <w:rFonts w:hint="eastAsia"/>
        </w:rPr>
        <w:t>Edge</w:t>
      </w:r>
      <w:r>
        <w:rPr>
          <w:rFonts w:hint="eastAsia"/>
        </w:rPr>
        <w:t>加入到本扫描线对应的活化边表中，其中起始点横坐标需要重新计算，然后根据</w:t>
      </w:r>
      <w:r>
        <w:rPr>
          <w:rFonts w:hint="eastAsia"/>
        </w:rPr>
        <w:t>x</w:t>
      </w:r>
      <w:r>
        <w:rPr>
          <w:rFonts w:hint="eastAsia"/>
        </w:rPr>
        <w:t>对活化边表从小到大排序</w:t>
      </w:r>
    </w:p>
    <w:p w:rsidR="00BF5BDE" w:rsidRDefault="00BF5BDE" w:rsidP="00BF5BDE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根据活化边表计算各扫描线填充范围</w:t>
      </w:r>
    </w:p>
    <w:p w:rsidR="00927043" w:rsidRDefault="00927043" w:rsidP="00927043">
      <w:pPr>
        <w:pStyle w:val="a0"/>
        <w:ind w:left="732" w:firstLineChars="0" w:firstLine="0"/>
      </w:pPr>
      <w:r>
        <w:rPr>
          <w:rFonts w:hint="eastAsia"/>
        </w:rPr>
        <w:t>遍历活化边表中的</w:t>
      </w:r>
      <w:r>
        <w:t>E</w:t>
      </w:r>
      <w:r>
        <w:rPr>
          <w:rFonts w:hint="eastAsia"/>
        </w:rPr>
        <w:t>dge</w:t>
      </w:r>
      <w:r>
        <w:rPr>
          <w:rFonts w:hint="eastAsia"/>
        </w:rPr>
        <w:t>项，两两配对，对中间区域进行填充</w:t>
      </w:r>
    </w:p>
    <w:p w:rsidR="00CD00FB" w:rsidRDefault="00CD00FB" w:rsidP="00927043">
      <w:pPr>
        <w:pStyle w:val="a0"/>
        <w:ind w:left="732" w:firstLineChars="0" w:firstLine="0"/>
      </w:pPr>
    </w:p>
    <w:p w:rsidR="00DA122B" w:rsidRPr="00DC5C62" w:rsidRDefault="00DA122B" w:rsidP="00DC5C62">
      <w:pPr>
        <w:pStyle w:val="a0"/>
        <w:ind w:firstLine="372"/>
      </w:pPr>
    </w:p>
    <w:p w:rsidR="00054C56" w:rsidRDefault="00054C56" w:rsidP="00054C56">
      <w:pPr>
        <w:pStyle w:val="2"/>
        <w:spacing w:before="71" w:after="71"/>
      </w:pPr>
      <w:r>
        <w:rPr>
          <w:rFonts w:hint="eastAsia"/>
        </w:rPr>
        <w:t>几何变换</w:t>
      </w:r>
    </w:p>
    <w:p w:rsidR="006E72F8" w:rsidRDefault="006E72F8" w:rsidP="006E72F8">
      <w:pPr>
        <w:pStyle w:val="a0"/>
        <w:ind w:firstLine="372"/>
      </w:pPr>
      <w:r>
        <w:rPr>
          <w:rFonts w:hint="eastAsia"/>
        </w:rPr>
        <w:t>实现基本的几何变换，包括平移、旋转和缩放，</w:t>
      </w:r>
      <w:r w:rsidR="00F9289B">
        <w:rPr>
          <w:rFonts w:hint="eastAsia"/>
        </w:rPr>
        <w:t>只需实现对点的变换，其余几何图形可根据几何特征基于点进行变换。</w:t>
      </w:r>
    </w:p>
    <w:p w:rsidR="00DC5C62" w:rsidRPr="006E72F8" w:rsidRDefault="00DC5C62" w:rsidP="006E72F8">
      <w:pPr>
        <w:pStyle w:val="a0"/>
        <w:ind w:firstLine="372"/>
      </w:pPr>
      <w:r>
        <w:rPr>
          <w:rFonts w:hint="eastAsia"/>
        </w:rPr>
        <w:t>设点</w:t>
      </w:r>
      <w:r>
        <w:rPr>
          <w:rFonts w:hint="eastAsia"/>
        </w:rPr>
        <w:t>P</w:t>
      </w:r>
      <w:r>
        <w:t>(x, y) ,</w:t>
      </w:r>
    </w:p>
    <w:p w:rsidR="00054C56" w:rsidRDefault="00054C56" w:rsidP="00054C56">
      <w:pPr>
        <w:pStyle w:val="3"/>
      </w:pPr>
      <w:r>
        <w:rPr>
          <w:rFonts w:hint="eastAsia"/>
        </w:rPr>
        <w:t>平移</w:t>
      </w:r>
    </w:p>
    <w:p w:rsidR="00234557" w:rsidRDefault="008068AC" w:rsidP="008068AC">
      <w:pPr>
        <w:pStyle w:val="a0"/>
        <w:ind w:firstLineChars="0" w:firstLine="0"/>
      </w:pPr>
      <w:r>
        <w:tab/>
      </w:r>
      <w:r w:rsidR="00DC5C62">
        <w:rPr>
          <w:rFonts w:hint="eastAsia"/>
        </w:rPr>
        <w:t>设平移向量为</w:t>
      </w:r>
      <w:r w:rsidR="00DC5C62">
        <w:rPr>
          <w:rFonts w:hint="eastAsia"/>
        </w:rPr>
        <w:t>t</w:t>
      </w:r>
      <w:r w:rsidR="00DC5C62">
        <w:t xml:space="preserve"> =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,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DC5C62">
        <w:t xml:space="preserve">), </w:t>
      </w:r>
      <w:r w:rsidR="00DC5C62">
        <w:rPr>
          <w:rFonts w:hint="eastAsia"/>
        </w:rPr>
        <w:t>则</w:t>
      </w:r>
      <w:r w:rsidR="00DC5C62">
        <w:rPr>
          <w:rFonts w:hint="eastAsia"/>
        </w:rPr>
        <w:t>P</w:t>
      </w:r>
      <w:r w:rsidR="00DC5C62">
        <w:rPr>
          <w:rFonts w:hint="eastAsia"/>
        </w:rPr>
        <w:t>平移后的坐标为</w:t>
      </w:r>
      <w:r w:rsidR="00DC5C62">
        <w:rPr>
          <w:rFonts w:hint="eastAsia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 xml:space="preserve">x1=x+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</m:e>
              <m:e>
                <m:r>
                  <w:rPr>
                    <w:rFonts w:ascii="Cambria Math" w:hAnsi="Cambria Math"/>
                  </w:rPr>
                  <m:t xml:space="preserve">y1=y+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</m:e>
            </m:eqArr>
          </m:e>
        </m:d>
      </m:oMath>
    </w:p>
    <w:p w:rsidR="00234557" w:rsidRDefault="00234557" w:rsidP="00DC5C62">
      <w:pPr>
        <w:pStyle w:val="a0"/>
        <w:ind w:firstLine="372"/>
      </w:pPr>
      <w:r>
        <w:rPr>
          <w:rFonts w:hint="eastAsia"/>
        </w:rPr>
        <w:t>基于点的平移，实现基本几何形状的平移</w:t>
      </w:r>
    </w:p>
    <w:tbl>
      <w:tblPr>
        <w:tblStyle w:val="afa"/>
        <w:tblW w:w="0" w:type="auto"/>
        <w:tblInd w:w="421" w:type="dxa"/>
        <w:tblLook w:val="04A0" w:firstRow="1" w:lastRow="0" w:firstColumn="1" w:lastColumn="0" w:noHBand="0" w:noVBand="1"/>
      </w:tblPr>
      <w:tblGrid>
        <w:gridCol w:w="1696"/>
        <w:gridCol w:w="5528"/>
      </w:tblGrid>
      <w:tr w:rsidR="00DC5C62" w:rsidTr="00234557">
        <w:tc>
          <w:tcPr>
            <w:tcW w:w="1696" w:type="dxa"/>
          </w:tcPr>
          <w:p w:rsidR="00DC5C62" w:rsidRDefault="00DC5C62" w:rsidP="00DC5C62">
            <w:pPr>
              <w:pStyle w:val="a0"/>
              <w:ind w:firstLineChars="0" w:firstLine="0"/>
            </w:pPr>
            <w:r>
              <w:rPr>
                <w:rFonts w:hint="eastAsia"/>
              </w:rPr>
              <w:t>几何图形</w:t>
            </w:r>
          </w:p>
        </w:tc>
        <w:tc>
          <w:tcPr>
            <w:tcW w:w="5528" w:type="dxa"/>
          </w:tcPr>
          <w:p w:rsidR="00DC5C62" w:rsidRDefault="00DC5C62" w:rsidP="00DC5C62">
            <w:pPr>
              <w:pStyle w:val="a0"/>
              <w:ind w:firstLineChars="0" w:firstLine="0"/>
            </w:pPr>
            <w:r>
              <w:rPr>
                <w:rFonts w:hint="eastAsia"/>
              </w:rPr>
              <w:t>平移方式</w:t>
            </w:r>
          </w:p>
        </w:tc>
      </w:tr>
      <w:tr w:rsidR="00DC5C62" w:rsidTr="00234557">
        <w:tc>
          <w:tcPr>
            <w:tcW w:w="1696" w:type="dxa"/>
          </w:tcPr>
          <w:p w:rsidR="00DC5C62" w:rsidRDefault="00DC5C62" w:rsidP="00DC5C62">
            <w:pPr>
              <w:pStyle w:val="a0"/>
              <w:ind w:firstLineChars="0" w:firstLine="0"/>
            </w:pPr>
            <w:r>
              <w:rPr>
                <w:rFonts w:hint="eastAsia"/>
              </w:rPr>
              <w:t>直线</w:t>
            </w:r>
          </w:p>
        </w:tc>
        <w:tc>
          <w:tcPr>
            <w:tcW w:w="5528" w:type="dxa"/>
          </w:tcPr>
          <w:p w:rsidR="00DC5C62" w:rsidRDefault="00234557" w:rsidP="00DC5C62">
            <w:pPr>
              <w:pStyle w:val="a0"/>
              <w:ind w:firstLineChars="0" w:firstLine="0"/>
            </w:pPr>
            <w:r>
              <w:rPr>
                <w:rFonts w:hint="eastAsia"/>
              </w:rPr>
              <w:t>分别平移线段端点</w:t>
            </w:r>
          </w:p>
        </w:tc>
      </w:tr>
      <w:tr w:rsidR="00DC5C62" w:rsidTr="00234557">
        <w:tc>
          <w:tcPr>
            <w:tcW w:w="1696" w:type="dxa"/>
          </w:tcPr>
          <w:p w:rsidR="00DC5C62" w:rsidRDefault="00DC5C62" w:rsidP="00DC5C62">
            <w:pPr>
              <w:pStyle w:val="a0"/>
              <w:ind w:firstLineChars="0" w:firstLine="0"/>
            </w:pPr>
            <w:r>
              <w:rPr>
                <w:rFonts w:hint="eastAsia"/>
              </w:rPr>
              <w:t>圆</w:t>
            </w:r>
          </w:p>
        </w:tc>
        <w:tc>
          <w:tcPr>
            <w:tcW w:w="5528" w:type="dxa"/>
          </w:tcPr>
          <w:p w:rsidR="00DC5C62" w:rsidRDefault="00234557" w:rsidP="00DC5C62">
            <w:pPr>
              <w:pStyle w:val="a0"/>
              <w:ind w:firstLineChars="0" w:firstLine="0"/>
            </w:pPr>
            <w:r>
              <w:rPr>
                <w:rFonts w:hint="eastAsia"/>
              </w:rPr>
              <w:t>平移圆心</w:t>
            </w:r>
          </w:p>
        </w:tc>
      </w:tr>
      <w:tr w:rsidR="00DC5C62" w:rsidTr="00234557">
        <w:tc>
          <w:tcPr>
            <w:tcW w:w="1696" w:type="dxa"/>
          </w:tcPr>
          <w:p w:rsidR="00DC5C62" w:rsidRDefault="00DC5C62" w:rsidP="00DC5C62">
            <w:pPr>
              <w:pStyle w:val="a0"/>
              <w:ind w:firstLineChars="0" w:firstLine="0"/>
            </w:pPr>
            <w:r>
              <w:rPr>
                <w:rFonts w:hint="eastAsia"/>
              </w:rPr>
              <w:t>椭圆</w:t>
            </w:r>
          </w:p>
        </w:tc>
        <w:tc>
          <w:tcPr>
            <w:tcW w:w="5528" w:type="dxa"/>
          </w:tcPr>
          <w:p w:rsidR="00DC5C62" w:rsidRDefault="00234557" w:rsidP="00DC5C62">
            <w:pPr>
              <w:pStyle w:val="a0"/>
              <w:ind w:firstLineChars="0" w:firstLine="0"/>
            </w:pPr>
            <w:r>
              <w:rPr>
                <w:rFonts w:hint="eastAsia"/>
              </w:rPr>
              <w:t>平移椭圆外接矩形左上角和右下角端点</w:t>
            </w:r>
          </w:p>
        </w:tc>
      </w:tr>
      <w:tr w:rsidR="00DC5C62" w:rsidTr="00234557">
        <w:tc>
          <w:tcPr>
            <w:tcW w:w="1696" w:type="dxa"/>
          </w:tcPr>
          <w:p w:rsidR="00DC5C62" w:rsidRDefault="00DC5C62" w:rsidP="00DC5C62">
            <w:pPr>
              <w:pStyle w:val="a0"/>
              <w:ind w:firstLineChars="0" w:firstLine="0"/>
            </w:pPr>
            <w:r>
              <w:rPr>
                <w:rFonts w:hint="eastAsia"/>
              </w:rPr>
              <w:t>矩形</w:t>
            </w:r>
          </w:p>
        </w:tc>
        <w:tc>
          <w:tcPr>
            <w:tcW w:w="5528" w:type="dxa"/>
          </w:tcPr>
          <w:p w:rsidR="00DC5C62" w:rsidRDefault="00234557" w:rsidP="00DC5C62">
            <w:pPr>
              <w:pStyle w:val="a0"/>
              <w:ind w:firstLineChars="0" w:firstLine="0"/>
            </w:pPr>
            <w:r>
              <w:rPr>
                <w:rFonts w:hint="eastAsia"/>
              </w:rPr>
              <w:t>平移左上角和右下角</w:t>
            </w:r>
          </w:p>
        </w:tc>
      </w:tr>
      <w:tr w:rsidR="00DC5C62" w:rsidTr="00234557">
        <w:tc>
          <w:tcPr>
            <w:tcW w:w="1696" w:type="dxa"/>
          </w:tcPr>
          <w:p w:rsidR="00DC5C62" w:rsidRDefault="00DC5C62" w:rsidP="00DC5C62">
            <w:pPr>
              <w:pStyle w:val="a0"/>
              <w:ind w:firstLineChars="0" w:firstLine="0"/>
            </w:pPr>
            <w:r>
              <w:rPr>
                <w:rFonts w:hint="eastAsia"/>
              </w:rPr>
              <w:t>多边形</w:t>
            </w:r>
          </w:p>
        </w:tc>
        <w:tc>
          <w:tcPr>
            <w:tcW w:w="5528" w:type="dxa"/>
          </w:tcPr>
          <w:p w:rsidR="00DC5C62" w:rsidRDefault="00234557" w:rsidP="00DC5C62">
            <w:pPr>
              <w:pStyle w:val="a0"/>
              <w:ind w:firstLineChars="0" w:firstLine="0"/>
            </w:pPr>
            <w:r>
              <w:rPr>
                <w:rFonts w:hint="eastAsia"/>
              </w:rPr>
              <w:t>分别平移每个顶点</w:t>
            </w:r>
          </w:p>
        </w:tc>
      </w:tr>
      <w:tr w:rsidR="00DC5C62" w:rsidTr="00234557">
        <w:tc>
          <w:tcPr>
            <w:tcW w:w="1696" w:type="dxa"/>
          </w:tcPr>
          <w:p w:rsidR="00DC5C62" w:rsidRDefault="00DC5C62" w:rsidP="00DC5C62">
            <w:pPr>
              <w:pStyle w:val="a0"/>
              <w:ind w:firstLineChars="0" w:firstLine="0"/>
            </w:pPr>
            <w:r>
              <w:rPr>
                <w:rFonts w:hint="eastAsia"/>
              </w:rPr>
              <w:t>曲线</w:t>
            </w:r>
          </w:p>
        </w:tc>
        <w:tc>
          <w:tcPr>
            <w:tcW w:w="5528" w:type="dxa"/>
          </w:tcPr>
          <w:p w:rsidR="00DC5C62" w:rsidRDefault="00234557" w:rsidP="00DC5C62">
            <w:pPr>
              <w:pStyle w:val="a0"/>
              <w:ind w:firstLineChars="0" w:firstLine="0"/>
            </w:pPr>
            <w:r>
              <w:rPr>
                <w:rFonts w:hint="eastAsia"/>
              </w:rPr>
              <w:t>分别平移每个控制点</w:t>
            </w:r>
          </w:p>
        </w:tc>
      </w:tr>
    </w:tbl>
    <w:p w:rsidR="00054C56" w:rsidRDefault="00054C56" w:rsidP="00054C56">
      <w:pPr>
        <w:pStyle w:val="3"/>
      </w:pPr>
      <w:r>
        <w:rPr>
          <w:rFonts w:hint="eastAsia"/>
        </w:rPr>
        <w:lastRenderedPageBreak/>
        <w:t>旋转</w:t>
      </w:r>
    </w:p>
    <w:p w:rsidR="00B02CE7" w:rsidRPr="00B02CE7" w:rsidRDefault="00B02CE7" w:rsidP="00B92739">
      <w:pPr>
        <w:pStyle w:val="a0"/>
        <w:ind w:firstLineChars="100" w:firstLine="186"/>
      </w:pPr>
      <w:r>
        <w:rPr>
          <w:rFonts w:hint="eastAsia"/>
        </w:rPr>
        <w:t>设旋转基准点为</w:t>
      </w:r>
      <w:r>
        <w:rPr>
          <w:rFonts w:hint="eastAsia"/>
        </w:rPr>
        <w:t>C</w:t>
      </w:r>
      <w:r>
        <w:t xml:space="preserve"> =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),  </w:t>
      </w:r>
      <w:r>
        <w:rPr>
          <w:rFonts w:hint="eastAsia"/>
        </w:rPr>
        <w:t>旋转角为α，则</w:t>
      </w:r>
      <w:r>
        <w:t>P</w:t>
      </w:r>
      <w:r>
        <w:rPr>
          <w:rFonts w:hint="eastAsia"/>
        </w:rPr>
        <w:t>旋转后的坐标可表示为</w:t>
      </w:r>
    </w:p>
    <w:p w:rsidR="00B02CE7" w:rsidRPr="00B92739" w:rsidRDefault="00E61CB8" w:rsidP="00B02CE7">
      <w:pPr>
        <w:pStyle w:val="a0"/>
        <w:ind w:firstLineChars="0" w:firstLine="0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w:rPr>
                      <w:rFonts w:ascii="Cambria Math" w:hAnsi="Cambria Math" w:hint="eastAsia"/>
                    </w:rPr>
                    <m:t>x</m:t>
                  </m:r>
                  <m:r>
                    <w:rPr>
                      <w:rFonts w:ascii="Cambria Math" w:hAnsi="Cambria Math"/>
                    </w:rPr>
                    <m:t xml:space="preserve">1=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 w:hint="eastAsia"/>
                        </w:rPr>
                        <m:t>α</m:t>
                      </m:r>
                    </m:e>
                  </m:func>
                  <m:r>
                    <w:rPr>
                      <w:rFonts w:ascii="Cambria Math" w:hAnsi="Cambria Math"/>
                    </w:rPr>
                    <m:t>-(y-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 w:hint="eastAsia"/>
                        </w:rPr>
                        <m:t>α</m:t>
                      </m:r>
                    </m:e>
                  </m:func>
                </m:e>
                <m:e>
                  <m:r>
                    <w:rPr>
                      <w:rFonts w:ascii="Cambria Math" w:hAnsi="Cambria Math"/>
                    </w:rPr>
                    <m:t xml:space="preserve">y1=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 w:hint="eastAsia"/>
                        </w:rPr>
                        <m:t>α</m:t>
                      </m:r>
                    </m:e>
                  </m:func>
                  <m:r>
                    <w:rPr>
                      <w:rFonts w:ascii="Cambria Math" w:hAnsi="Cambria Math"/>
                    </w:rPr>
                    <m:t>+(y-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 w:hint="eastAsia"/>
                        </w:rPr>
                        <m:t>α</m:t>
                      </m:r>
                    </m:e>
                  </m:func>
                </m:e>
              </m:eqArr>
            </m:e>
          </m:d>
        </m:oMath>
      </m:oMathPara>
    </w:p>
    <w:p w:rsidR="00B92739" w:rsidRDefault="00B92739" w:rsidP="00B92739">
      <w:pPr>
        <w:pStyle w:val="a0"/>
        <w:ind w:firstLineChars="107" w:firstLine="199"/>
      </w:pPr>
      <w:r>
        <w:rPr>
          <w:rFonts w:hint="eastAsia"/>
        </w:rPr>
        <w:t>基于点的旋转，实现基本几何形状的旋转</w:t>
      </w:r>
    </w:p>
    <w:tbl>
      <w:tblPr>
        <w:tblStyle w:val="afa"/>
        <w:tblW w:w="0" w:type="auto"/>
        <w:tblInd w:w="279" w:type="dxa"/>
        <w:tblLook w:val="04A0" w:firstRow="1" w:lastRow="0" w:firstColumn="1" w:lastColumn="0" w:noHBand="0" w:noVBand="1"/>
      </w:tblPr>
      <w:tblGrid>
        <w:gridCol w:w="1559"/>
        <w:gridCol w:w="2552"/>
        <w:gridCol w:w="3260"/>
      </w:tblGrid>
      <w:tr w:rsidR="00B92739" w:rsidTr="00B92739">
        <w:tc>
          <w:tcPr>
            <w:tcW w:w="1559" w:type="dxa"/>
          </w:tcPr>
          <w:p w:rsidR="00B92739" w:rsidRDefault="00B92739" w:rsidP="0063197C">
            <w:pPr>
              <w:pStyle w:val="a0"/>
              <w:ind w:firstLineChars="0" w:firstLine="0"/>
            </w:pPr>
            <w:r>
              <w:rPr>
                <w:rFonts w:hint="eastAsia"/>
              </w:rPr>
              <w:t>几何图形</w:t>
            </w:r>
          </w:p>
        </w:tc>
        <w:tc>
          <w:tcPr>
            <w:tcW w:w="2552" w:type="dxa"/>
          </w:tcPr>
          <w:p w:rsidR="00B92739" w:rsidRDefault="00B92739" w:rsidP="0063197C">
            <w:pPr>
              <w:pStyle w:val="a0"/>
              <w:ind w:firstLineChars="0" w:firstLine="0"/>
            </w:pPr>
            <w:r>
              <w:rPr>
                <w:rFonts w:hint="eastAsia"/>
              </w:rPr>
              <w:t>旋转中心</w:t>
            </w:r>
          </w:p>
        </w:tc>
        <w:tc>
          <w:tcPr>
            <w:tcW w:w="3260" w:type="dxa"/>
          </w:tcPr>
          <w:p w:rsidR="00B92739" w:rsidRDefault="00B92739" w:rsidP="0063197C">
            <w:pPr>
              <w:pStyle w:val="a0"/>
              <w:ind w:firstLineChars="0" w:firstLine="0"/>
            </w:pPr>
            <w:r>
              <w:rPr>
                <w:rFonts w:hint="eastAsia"/>
              </w:rPr>
              <w:t>旋转方式</w:t>
            </w:r>
          </w:p>
        </w:tc>
      </w:tr>
      <w:tr w:rsidR="00B92739" w:rsidTr="00B92739">
        <w:tc>
          <w:tcPr>
            <w:tcW w:w="1559" w:type="dxa"/>
          </w:tcPr>
          <w:p w:rsidR="00B92739" w:rsidRDefault="00B92739" w:rsidP="0063197C">
            <w:pPr>
              <w:pStyle w:val="a0"/>
              <w:ind w:firstLineChars="0" w:firstLine="0"/>
            </w:pPr>
            <w:r>
              <w:rPr>
                <w:rFonts w:hint="eastAsia"/>
              </w:rPr>
              <w:t>直线</w:t>
            </w:r>
          </w:p>
        </w:tc>
        <w:tc>
          <w:tcPr>
            <w:tcW w:w="2552" w:type="dxa"/>
          </w:tcPr>
          <w:p w:rsidR="00B92739" w:rsidRDefault="00B92739" w:rsidP="0063197C">
            <w:pPr>
              <w:pStyle w:val="a0"/>
              <w:ind w:firstLineChars="0" w:firstLine="0"/>
            </w:pPr>
            <w:r>
              <w:rPr>
                <w:rFonts w:hint="eastAsia"/>
              </w:rPr>
              <w:t>线段中点</w:t>
            </w:r>
          </w:p>
        </w:tc>
        <w:tc>
          <w:tcPr>
            <w:tcW w:w="3260" w:type="dxa"/>
          </w:tcPr>
          <w:p w:rsidR="00B92739" w:rsidRDefault="00B92739" w:rsidP="0063197C">
            <w:pPr>
              <w:pStyle w:val="a0"/>
              <w:ind w:firstLineChars="0" w:firstLine="0"/>
            </w:pPr>
            <w:r>
              <w:rPr>
                <w:rFonts w:hint="eastAsia"/>
              </w:rPr>
              <w:t>分别旋转线段端点</w:t>
            </w:r>
          </w:p>
        </w:tc>
      </w:tr>
      <w:tr w:rsidR="00B92739" w:rsidTr="00B92739">
        <w:tc>
          <w:tcPr>
            <w:tcW w:w="1559" w:type="dxa"/>
          </w:tcPr>
          <w:p w:rsidR="00B92739" w:rsidRDefault="00B92739" w:rsidP="0063197C">
            <w:pPr>
              <w:pStyle w:val="a0"/>
              <w:ind w:firstLineChars="0" w:firstLine="0"/>
            </w:pPr>
            <w:r>
              <w:rPr>
                <w:rFonts w:hint="eastAsia"/>
              </w:rPr>
              <w:t>圆</w:t>
            </w:r>
          </w:p>
        </w:tc>
        <w:tc>
          <w:tcPr>
            <w:tcW w:w="2552" w:type="dxa"/>
          </w:tcPr>
          <w:p w:rsidR="00B92739" w:rsidRDefault="00B92739" w:rsidP="0063197C">
            <w:pPr>
              <w:pStyle w:val="a0"/>
              <w:ind w:firstLineChars="0" w:firstLine="0"/>
            </w:pPr>
            <w:r>
              <w:rPr>
                <w:rFonts w:hint="eastAsia"/>
              </w:rPr>
              <w:t>--</w:t>
            </w:r>
          </w:p>
        </w:tc>
        <w:tc>
          <w:tcPr>
            <w:tcW w:w="3260" w:type="dxa"/>
          </w:tcPr>
          <w:p w:rsidR="00B92739" w:rsidRDefault="00B92739" w:rsidP="0063197C">
            <w:pPr>
              <w:pStyle w:val="a0"/>
              <w:ind w:firstLineChars="0" w:firstLine="0"/>
            </w:pPr>
            <w:r>
              <w:rPr>
                <w:rFonts w:hint="eastAsia"/>
              </w:rPr>
              <w:t>do</w:t>
            </w:r>
            <w:r>
              <w:t xml:space="preserve"> </w:t>
            </w:r>
            <w:r>
              <w:rPr>
                <w:rFonts w:hint="eastAsia"/>
              </w:rPr>
              <w:t>nothing</w:t>
            </w:r>
          </w:p>
        </w:tc>
      </w:tr>
      <w:tr w:rsidR="00B92739" w:rsidTr="00B92739">
        <w:tc>
          <w:tcPr>
            <w:tcW w:w="1559" w:type="dxa"/>
          </w:tcPr>
          <w:p w:rsidR="00B92739" w:rsidRDefault="00B92739" w:rsidP="0063197C">
            <w:pPr>
              <w:pStyle w:val="a0"/>
              <w:ind w:firstLineChars="0" w:firstLine="0"/>
            </w:pPr>
            <w:r>
              <w:rPr>
                <w:rFonts w:hint="eastAsia"/>
              </w:rPr>
              <w:t>椭圆</w:t>
            </w:r>
          </w:p>
        </w:tc>
        <w:tc>
          <w:tcPr>
            <w:tcW w:w="2552" w:type="dxa"/>
          </w:tcPr>
          <w:p w:rsidR="00B92739" w:rsidRDefault="00B92739" w:rsidP="0063197C">
            <w:pPr>
              <w:pStyle w:val="a0"/>
              <w:ind w:firstLineChars="0" w:firstLine="0"/>
            </w:pPr>
            <w:r>
              <w:rPr>
                <w:rFonts w:hint="eastAsia"/>
              </w:rPr>
              <w:t>椭圆中心</w:t>
            </w:r>
          </w:p>
        </w:tc>
        <w:tc>
          <w:tcPr>
            <w:tcW w:w="3260" w:type="dxa"/>
          </w:tcPr>
          <w:p w:rsidR="00B92739" w:rsidRDefault="00B92739" w:rsidP="0063197C">
            <w:pPr>
              <w:pStyle w:val="a0"/>
              <w:ind w:firstLineChars="0" w:firstLine="0"/>
            </w:pPr>
            <w:r>
              <w:rPr>
                <w:rFonts w:hint="eastAsia"/>
              </w:rPr>
              <w:t>旋转椭圆外接矩形的顶点</w:t>
            </w:r>
          </w:p>
        </w:tc>
      </w:tr>
      <w:tr w:rsidR="00B92739" w:rsidTr="00B92739">
        <w:tc>
          <w:tcPr>
            <w:tcW w:w="1559" w:type="dxa"/>
          </w:tcPr>
          <w:p w:rsidR="00B92739" w:rsidRDefault="00B92739" w:rsidP="0063197C">
            <w:pPr>
              <w:pStyle w:val="a0"/>
              <w:ind w:firstLineChars="0" w:firstLine="0"/>
            </w:pPr>
            <w:r>
              <w:rPr>
                <w:rFonts w:hint="eastAsia"/>
              </w:rPr>
              <w:t>矩形</w:t>
            </w:r>
          </w:p>
        </w:tc>
        <w:tc>
          <w:tcPr>
            <w:tcW w:w="2552" w:type="dxa"/>
          </w:tcPr>
          <w:p w:rsidR="00B92739" w:rsidRDefault="00B92739" w:rsidP="0063197C">
            <w:pPr>
              <w:pStyle w:val="a0"/>
              <w:ind w:firstLineChars="0" w:firstLine="0"/>
            </w:pPr>
            <w:r>
              <w:rPr>
                <w:rFonts w:hint="eastAsia"/>
              </w:rPr>
              <w:t>矩形中心</w:t>
            </w:r>
          </w:p>
        </w:tc>
        <w:tc>
          <w:tcPr>
            <w:tcW w:w="3260" w:type="dxa"/>
          </w:tcPr>
          <w:p w:rsidR="00B92739" w:rsidRDefault="00B92739" w:rsidP="0063197C">
            <w:pPr>
              <w:pStyle w:val="a0"/>
              <w:ind w:firstLineChars="0" w:firstLine="0"/>
            </w:pPr>
            <w:r>
              <w:rPr>
                <w:rFonts w:hint="eastAsia"/>
              </w:rPr>
              <w:t>旋转左上角和右下角的顶点</w:t>
            </w:r>
          </w:p>
        </w:tc>
      </w:tr>
      <w:tr w:rsidR="00B92739" w:rsidTr="00B92739">
        <w:tc>
          <w:tcPr>
            <w:tcW w:w="1559" w:type="dxa"/>
          </w:tcPr>
          <w:p w:rsidR="00B92739" w:rsidRDefault="00B92739" w:rsidP="0063197C">
            <w:pPr>
              <w:pStyle w:val="a0"/>
              <w:ind w:firstLineChars="0" w:firstLine="0"/>
            </w:pPr>
            <w:r>
              <w:rPr>
                <w:rFonts w:hint="eastAsia"/>
              </w:rPr>
              <w:t>多边形</w:t>
            </w:r>
          </w:p>
        </w:tc>
        <w:tc>
          <w:tcPr>
            <w:tcW w:w="2552" w:type="dxa"/>
          </w:tcPr>
          <w:p w:rsidR="00B92739" w:rsidRDefault="00B92739" w:rsidP="0063197C">
            <w:pPr>
              <w:pStyle w:val="a0"/>
              <w:ind w:firstLineChars="0" w:firstLine="0"/>
            </w:pPr>
            <w:r>
              <w:rPr>
                <w:rFonts w:hint="eastAsia"/>
              </w:rPr>
              <w:t>所有顶点的中心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取平均</w:t>
            </w:r>
            <w:r>
              <w:t>)</w:t>
            </w:r>
          </w:p>
        </w:tc>
        <w:tc>
          <w:tcPr>
            <w:tcW w:w="3260" w:type="dxa"/>
          </w:tcPr>
          <w:p w:rsidR="00B92739" w:rsidRDefault="00B92739" w:rsidP="0063197C">
            <w:pPr>
              <w:pStyle w:val="a0"/>
              <w:ind w:firstLineChars="0" w:firstLine="0"/>
            </w:pPr>
            <w:r>
              <w:rPr>
                <w:rFonts w:hint="eastAsia"/>
              </w:rPr>
              <w:t>分别旋转每个顶点</w:t>
            </w:r>
          </w:p>
        </w:tc>
      </w:tr>
      <w:tr w:rsidR="00B92739" w:rsidTr="00B92739">
        <w:tc>
          <w:tcPr>
            <w:tcW w:w="1559" w:type="dxa"/>
          </w:tcPr>
          <w:p w:rsidR="00B92739" w:rsidRDefault="00B92739" w:rsidP="0063197C">
            <w:pPr>
              <w:pStyle w:val="a0"/>
              <w:ind w:firstLineChars="0" w:firstLine="0"/>
            </w:pPr>
            <w:r>
              <w:rPr>
                <w:rFonts w:hint="eastAsia"/>
              </w:rPr>
              <w:t>曲线</w:t>
            </w:r>
          </w:p>
        </w:tc>
        <w:tc>
          <w:tcPr>
            <w:tcW w:w="2552" w:type="dxa"/>
          </w:tcPr>
          <w:p w:rsidR="00B92739" w:rsidRDefault="00B92739" w:rsidP="0063197C">
            <w:pPr>
              <w:pStyle w:val="a0"/>
              <w:ind w:firstLineChars="0" w:firstLine="0"/>
            </w:pPr>
            <w:r>
              <w:rPr>
                <w:rFonts w:hint="eastAsia"/>
              </w:rPr>
              <w:t>所有控制点的中心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取平均</w:t>
            </w:r>
            <w:r>
              <w:t>)</w:t>
            </w:r>
          </w:p>
        </w:tc>
        <w:tc>
          <w:tcPr>
            <w:tcW w:w="3260" w:type="dxa"/>
          </w:tcPr>
          <w:p w:rsidR="00B92739" w:rsidRDefault="00B92739" w:rsidP="0063197C">
            <w:pPr>
              <w:pStyle w:val="a0"/>
              <w:ind w:firstLineChars="0" w:firstLine="0"/>
            </w:pPr>
            <w:r>
              <w:rPr>
                <w:rFonts w:hint="eastAsia"/>
              </w:rPr>
              <w:t>分别旋转每个控制点</w:t>
            </w:r>
          </w:p>
        </w:tc>
      </w:tr>
    </w:tbl>
    <w:p w:rsidR="00B02CE7" w:rsidRDefault="00B02CE7" w:rsidP="00B02CE7">
      <w:pPr>
        <w:pStyle w:val="a0"/>
        <w:ind w:firstLineChars="0" w:firstLine="0"/>
      </w:pPr>
    </w:p>
    <w:p w:rsidR="00B02CE7" w:rsidRPr="00B02CE7" w:rsidRDefault="00B02CE7" w:rsidP="00B02CE7">
      <w:pPr>
        <w:pStyle w:val="a0"/>
        <w:ind w:firstLineChars="0" w:firstLine="0"/>
      </w:pPr>
    </w:p>
    <w:p w:rsidR="00054C56" w:rsidRDefault="00054C56" w:rsidP="00054C56">
      <w:pPr>
        <w:pStyle w:val="3"/>
      </w:pPr>
      <w:r>
        <w:rPr>
          <w:rFonts w:hint="eastAsia"/>
        </w:rPr>
        <w:t>缩放</w:t>
      </w:r>
    </w:p>
    <w:p w:rsidR="00855578" w:rsidRPr="00B02CE7" w:rsidRDefault="00855578" w:rsidP="00855578">
      <w:pPr>
        <w:pStyle w:val="a0"/>
        <w:ind w:firstLineChars="100" w:firstLine="186"/>
      </w:pPr>
      <w:r>
        <w:rPr>
          <w:rFonts w:hint="eastAsia"/>
        </w:rPr>
        <w:t>设缩放基准点为</w:t>
      </w:r>
      <w:r>
        <w:rPr>
          <w:rFonts w:hint="eastAsia"/>
        </w:rPr>
        <w:t>C</w:t>
      </w:r>
      <w:r>
        <w:t xml:space="preserve"> =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),  </w:t>
      </w:r>
      <w:r>
        <w:rPr>
          <w:rFonts w:hint="eastAsia"/>
        </w:rPr>
        <w:t>缩放系数大小为</w:t>
      </w:r>
      <w:r>
        <w:rPr>
          <w:rFonts w:hint="eastAsia"/>
        </w:rPr>
        <w:t>s</w:t>
      </w:r>
      <w:r>
        <w:rPr>
          <w:rFonts w:hint="eastAsia"/>
        </w:rPr>
        <w:t>，则</w:t>
      </w:r>
      <w:r>
        <w:t>P</w:t>
      </w:r>
      <w:r>
        <w:rPr>
          <w:rFonts w:hint="eastAsia"/>
        </w:rPr>
        <w:t>旋转后的坐标可表示为</w:t>
      </w:r>
    </w:p>
    <w:p w:rsidR="00855578" w:rsidRPr="00B92739" w:rsidRDefault="00E61CB8" w:rsidP="00855578">
      <w:pPr>
        <w:pStyle w:val="a0"/>
        <w:ind w:firstLineChars="0" w:firstLine="0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w:rPr>
                      <w:rFonts w:ascii="Cambria Math" w:hAnsi="Cambria Math" w:hint="eastAsia"/>
                    </w:rPr>
                    <m:t>x</m:t>
                  </m:r>
                  <m:r>
                    <w:rPr>
                      <w:rFonts w:ascii="Cambria Math" w:hAnsi="Cambria Math"/>
                    </w:rPr>
                    <m:t xml:space="preserve">1= </m:t>
                  </m:r>
                  <m:r>
                    <w:rPr>
                      <w:rFonts w:ascii="Cambria Math" w:hAnsi="Cambria Math" w:hint="eastAsia"/>
                    </w:rPr>
                    <m:t>x</m:t>
                  </m:r>
                  <m:r>
                    <w:rPr>
                      <w:rFonts w:ascii="Cambria Math" w:hAnsi="Cambria Math"/>
                    </w:rPr>
                    <m:t>s+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(1-s)</m:t>
                  </m:r>
                </m:e>
                <m:e>
                  <m:r>
                    <w:rPr>
                      <w:rFonts w:ascii="Cambria Math" w:hAnsi="Cambria Math"/>
                    </w:rPr>
                    <m:t>y1=ys+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(1-s)</m:t>
                  </m:r>
                </m:e>
              </m:eqArr>
            </m:e>
          </m:d>
        </m:oMath>
      </m:oMathPara>
    </w:p>
    <w:p w:rsidR="00855578" w:rsidRDefault="00855578" w:rsidP="00855578">
      <w:pPr>
        <w:pStyle w:val="a0"/>
        <w:ind w:firstLineChars="107" w:firstLine="199"/>
      </w:pPr>
      <w:r>
        <w:rPr>
          <w:rFonts w:hint="eastAsia"/>
        </w:rPr>
        <w:t>基于控制点的缩放也可以实现基本几何形状的缩放，其基准点的选取和旋转一样，都是选择“中心”</w:t>
      </w:r>
    </w:p>
    <w:p w:rsidR="00805A19" w:rsidRPr="00805A19" w:rsidRDefault="00805A19" w:rsidP="00805A19">
      <w:pPr>
        <w:pStyle w:val="a0"/>
        <w:ind w:firstLine="372"/>
      </w:pPr>
    </w:p>
    <w:p w:rsidR="00054C56" w:rsidRDefault="00CD4631" w:rsidP="00054C56">
      <w:pPr>
        <w:pStyle w:val="2"/>
        <w:spacing w:before="71" w:after="71"/>
      </w:pPr>
      <w:r>
        <w:rPr>
          <w:rFonts w:hint="eastAsia"/>
        </w:rPr>
        <w:t>裁剪</w:t>
      </w:r>
    </w:p>
    <w:p w:rsidR="00584965" w:rsidRDefault="00E31885" w:rsidP="00E31885">
      <w:pPr>
        <w:pStyle w:val="a0"/>
        <w:ind w:firstLine="372"/>
      </w:pPr>
      <w:r>
        <w:rPr>
          <w:rFonts w:hint="eastAsia"/>
        </w:rPr>
        <w:t>设裁剪窗口是一个标准位置的矩形</w:t>
      </w:r>
    </w:p>
    <w:p w:rsidR="00E31885" w:rsidRDefault="00584965" w:rsidP="00C04962">
      <w:pPr>
        <w:pStyle w:val="a0"/>
        <w:ind w:firstLine="372"/>
      </w:pPr>
      <w:r>
        <w:tab/>
      </w:r>
      <w:r>
        <w:tab/>
      </w:r>
      <w:r w:rsidR="00E31885">
        <w:rPr>
          <w:rFonts w:hint="eastAsia"/>
        </w:rPr>
        <w:t>W</w:t>
      </w:r>
      <w:r w:rsidR="00E31885">
        <w:t xml:space="preserve"> = {(x, y) | xmin </w:t>
      </w:r>
      <w:r w:rsidR="00E31885">
        <w:rPr>
          <w:rFonts w:hint="eastAsia"/>
        </w:rPr>
        <w:t>≤</w:t>
      </w:r>
      <w:r w:rsidR="00E31885">
        <w:t xml:space="preserve"> x </w:t>
      </w:r>
      <w:r w:rsidR="00E31885">
        <w:rPr>
          <w:rFonts w:hint="eastAsia"/>
        </w:rPr>
        <w:t>≤</w:t>
      </w:r>
      <w:r w:rsidR="00E31885">
        <w:t xml:space="preserve"> xmax</w:t>
      </w:r>
      <w:r w:rsidR="00E31885">
        <w:rPr>
          <w:rFonts w:hint="eastAsia"/>
        </w:rPr>
        <w:t>,</w:t>
      </w:r>
      <w:r w:rsidR="00E31885">
        <w:t xml:space="preserve"> </w:t>
      </w:r>
      <w:r w:rsidR="00E31885">
        <w:rPr>
          <w:rFonts w:hint="eastAsia"/>
        </w:rPr>
        <w:t>ymin</w:t>
      </w:r>
      <w:r w:rsidR="00E31885">
        <w:t xml:space="preserve"> </w:t>
      </w:r>
      <w:r w:rsidR="00E31885">
        <w:rPr>
          <w:rFonts w:hint="eastAsia"/>
        </w:rPr>
        <w:t>≤</w:t>
      </w:r>
      <w:r w:rsidR="00E31885">
        <w:rPr>
          <w:rFonts w:hint="eastAsia"/>
        </w:rPr>
        <w:t xml:space="preserve"> </w:t>
      </w:r>
      <w:r w:rsidR="00E31885">
        <w:t xml:space="preserve">y </w:t>
      </w:r>
      <w:r w:rsidR="00E31885">
        <w:rPr>
          <w:rFonts w:hint="eastAsia"/>
        </w:rPr>
        <w:t>≤</w:t>
      </w:r>
      <w:r w:rsidR="00E31885">
        <w:t xml:space="preserve"> ymax}, </w:t>
      </w:r>
      <w:r w:rsidR="00E31885">
        <w:rPr>
          <w:rFonts w:hint="eastAsia"/>
        </w:rPr>
        <w:t>且舍弃裁剪窗口外的图形部分。</w:t>
      </w:r>
    </w:p>
    <w:p w:rsidR="009138B8" w:rsidRDefault="009138B8" w:rsidP="00C04962">
      <w:pPr>
        <w:pStyle w:val="a0"/>
        <w:ind w:firstLine="372"/>
      </w:pPr>
    </w:p>
    <w:p w:rsidR="002C4B1E" w:rsidRPr="00E31885" w:rsidRDefault="002C4B1E" w:rsidP="00C04962">
      <w:pPr>
        <w:pStyle w:val="a0"/>
        <w:ind w:firstLine="372"/>
      </w:pPr>
    </w:p>
    <w:p w:rsidR="001A54F7" w:rsidRDefault="00CD4631" w:rsidP="00D87DD3">
      <w:pPr>
        <w:pStyle w:val="3"/>
      </w:pPr>
      <w:r>
        <w:rPr>
          <w:rFonts w:hint="eastAsia"/>
        </w:rPr>
        <w:t>线段裁剪</w:t>
      </w:r>
      <w:r w:rsidR="00E31885">
        <w:rPr>
          <w:rFonts w:hint="eastAsia"/>
        </w:rPr>
        <w:t>（梁友栋</w:t>
      </w:r>
      <w:r w:rsidR="00E31885">
        <w:rPr>
          <w:rFonts w:hint="eastAsia"/>
        </w:rPr>
        <w:t>-</w:t>
      </w:r>
      <w:r w:rsidR="00E31885">
        <w:t>Barsky</w:t>
      </w:r>
      <w:r w:rsidR="00E31885">
        <w:rPr>
          <w:rFonts w:hint="eastAsia"/>
        </w:rPr>
        <w:t>算法）</w:t>
      </w:r>
    </w:p>
    <w:p w:rsidR="0029077C" w:rsidRPr="0029077C" w:rsidRDefault="00086740" w:rsidP="0029077C">
      <w:pPr>
        <w:pStyle w:val="a0"/>
        <w:ind w:firstLine="372"/>
      </w:pPr>
      <w:r>
        <w:rPr>
          <w:rFonts w:hint="eastAsia"/>
        </w:rPr>
        <w:t>设</w:t>
      </w:r>
      <w:r w:rsidR="00D87DD3">
        <w:rPr>
          <w:rFonts w:hint="eastAsia"/>
        </w:rPr>
        <w:t>线段</w:t>
      </w:r>
      <w:r w:rsidR="00D87DD3">
        <w:rPr>
          <w:rFonts w:hint="eastAsia"/>
        </w:rPr>
        <w:t>P</w:t>
      </w:r>
      <w:r w:rsidR="00D87DD3">
        <w:t xml:space="preserve"> </w:t>
      </w:r>
      <w:r w:rsidR="00D87DD3">
        <w:rPr>
          <w:rFonts w:hint="eastAsia"/>
        </w:rPr>
        <w:t>=</w:t>
      </w:r>
      <w:r w:rsidR="00D87DD3">
        <w:t xml:space="preserve"> P</w:t>
      </w:r>
      <w:r w:rsidR="00D87DD3">
        <w:rPr>
          <w:vertAlign w:val="subscript"/>
        </w:rPr>
        <w:t>1</w:t>
      </w:r>
      <w:r w:rsidR="00D87DD3">
        <w:t>P</w:t>
      </w:r>
      <w:r w:rsidR="00D87DD3">
        <w:rPr>
          <w:vertAlign w:val="subscript"/>
        </w:rPr>
        <w:t xml:space="preserve">2 </w:t>
      </w:r>
      <w:r>
        <w:rPr>
          <w:rFonts w:hint="eastAsia"/>
        </w:rPr>
        <w:t>，端点分别是</w:t>
      </w:r>
      <w:r w:rsidR="00D87DD3">
        <w:rPr>
          <w:rFonts w:hint="eastAsia"/>
        </w:rPr>
        <w:t>P</w:t>
      </w:r>
      <w:r w:rsidR="00D87DD3" w:rsidRPr="00D87DD3">
        <w:rPr>
          <w:vertAlign w:val="subscript"/>
        </w:rPr>
        <w:t>1</w:t>
      </w:r>
      <w:r w:rsidR="00D87DD3">
        <w:t>(x</w:t>
      </w:r>
      <w:r w:rsidR="00D87DD3" w:rsidRPr="00D87DD3">
        <w:rPr>
          <w:vertAlign w:val="subscript"/>
        </w:rPr>
        <w:t>1</w:t>
      </w:r>
      <w:r w:rsidR="00D87DD3">
        <w:t>, y</w:t>
      </w:r>
      <w:r w:rsidR="00D87DD3" w:rsidRPr="00D87DD3">
        <w:rPr>
          <w:vertAlign w:val="subscript"/>
        </w:rPr>
        <w:t>1</w:t>
      </w:r>
      <w:r w:rsidR="00D87DD3">
        <w:t xml:space="preserve">), </w:t>
      </w:r>
      <w:r>
        <w:t xml:space="preserve"> </w:t>
      </w:r>
      <w:r w:rsidR="00D87DD3">
        <w:t>P2(x</w:t>
      </w:r>
      <w:r w:rsidR="00D87DD3" w:rsidRPr="00D87DD3">
        <w:rPr>
          <w:vertAlign w:val="subscript"/>
        </w:rPr>
        <w:t>2</w:t>
      </w:r>
      <w:r w:rsidR="00D87DD3">
        <w:t>, y</w:t>
      </w:r>
      <w:r w:rsidR="00D87DD3" w:rsidRPr="00D87DD3">
        <w:rPr>
          <w:vertAlign w:val="subscript"/>
        </w:rPr>
        <w:t>2</w:t>
      </w:r>
      <w:r w:rsidR="00D87DD3">
        <w:t>)</w:t>
      </w:r>
      <w:r w:rsidR="004E6DCA">
        <w:rPr>
          <w:rFonts w:hint="eastAsia"/>
        </w:rPr>
        <w:t>，其参数方程可以写成如下形式：</w:t>
      </w:r>
      <w:r w:rsidR="0029077C">
        <w:t xml:space="preserve"> </w:t>
      </w:r>
    </w:p>
    <w:p w:rsidR="004E6DCA" w:rsidRPr="00C55FFA" w:rsidRDefault="00E61CB8" w:rsidP="00C55FFA">
      <w:pPr>
        <w:pStyle w:val="a0"/>
        <w:tabs>
          <w:tab w:val="clear" w:pos="357"/>
        </w:tabs>
        <w:ind w:firstLine="372"/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x=x1+u</m:t>
                  </m:r>
                  <m:r>
                    <w:rPr>
                      <w:rFonts w:ascii="Cambria Math" w:hAnsi="Cambria Math" w:hint="eastAsia"/>
                    </w:rPr>
                    <m:t>Δ</m:t>
                  </m:r>
                  <m:r>
                    <w:rPr>
                      <w:rFonts w:ascii="Cambria Math" w:hAnsi="Cambria Math"/>
                    </w:rPr>
                    <m:t>x</m:t>
                  </m:r>
                </m:e>
                <m:e>
                  <m:r>
                    <w:rPr>
                      <w:rFonts w:ascii="Cambria Math" w:hAnsi="Cambria Math"/>
                    </w:rPr>
                    <m:t>y=y1+u</m:t>
                  </m:r>
                  <m:r>
                    <w:rPr>
                      <w:rFonts w:ascii="Cambria Math" w:hAnsi="Cambria Math" w:hint="eastAsia"/>
                    </w:rPr>
                    <m:t>Δy</m:t>
                  </m:r>
                </m:e>
              </m:eqAr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 0</m:t>
          </m:r>
          <m:r>
            <m:rPr>
              <m:sty m:val="p"/>
            </m:rPr>
            <w:rPr>
              <w:rFonts w:ascii="Cambria Math" w:hAnsi="Cambria Math" w:hint="eastAsia"/>
            </w:rPr>
            <m:t>≤</m:t>
          </m:r>
          <m:r>
            <m:rPr>
              <m:sty m:val="p"/>
            </m:rPr>
            <w:rPr>
              <w:rFonts w:ascii="Cambria Math" w:hAnsi="Cambria Math"/>
            </w:rPr>
            <m:t>u</m:t>
          </m:r>
          <m:r>
            <m:rPr>
              <m:sty m:val="p"/>
            </m:rPr>
            <w:rPr>
              <w:rFonts w:ascii="Cambria Math" w:hAnsi="Cambria Math" w:hint="eastAsia"/>
            </w:rPr>
            <m:t>≤</m:t>
          </m:r>
          <m:r>
            <m:rPr>
              <m:sty m:val="p"/>
            </m:rPr>
            <w:rPr>
              <w:rFonts w:ascii="Cambria Math" w:hAnsi="Cambria Math" w:hint="eastAsia"/>
            </w:rPr>
            <m:t>1</m:t>
          </m:r>
        </m:oMath>
      </m:oMathPara>
    </w:p>
    <w:p w:rsidR="00805A19" w:rsidRPr="00C55FFA" w:rsidRDefault="00F90921" w:rsidP="0029077C">
      <w:pPr>
        <w:pStyle w:val="a0"/>
        <w:ind w:firstLine="372"/>
      </w:pPr>
      <w:r>
        <w:rPr>
          <w:rFonts w:hint="eastAsia"/>
        </w:rPr>
        <w:t>其中</w:t>
      </w:r>
      <w:r w:rsidR="00C55FFA">
        <w:br/>
      </w: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w:rPr>
                      <w:rFonts w:ascii="Cambria Math" w:hAnsi="Cambria Math" w:hint="eastAsia"/>
                    </w:rPr>
                    <m:t>Δx</m:t>
                  </m:r>
                  <m:r>
                    <w:rPr>
                      <w:rFonts w:ascii="Cambria Math" w:hAnsi="Cambria Math"/>
                    </w:rPr>
                    <m:t>=x2-x1</m:t>
                  </m:r>
                </m:e>
                <m:e>
                  <m:r>
                    <w:rPr>
                      <w:rFonts w:ascii="Cambria Math" w:hAnsi="Cambria Math" w:hint="eastAsia"/>
                    </w:rPr>
                    <m:t>Δy</m:t>
                  </m:r>
                  <m:r>
                    <w:rPr>
                      <w:rFonts w:ascii="Cambria Math" w:hAnsi="Cambria Math"/>
                    </w:rPr>
                    <m:t>=y2-y1</m:t>
                  </m:r>
                </m:e>
              </m:eqArr>
            </m:e>
          </m:d>
          <m:r>
            <w:rPr>
              <w:rFonts w:ascii="Cambria Math" w:hAnsi="Cambria Math"/>
            </w:rPr>
            <m:t xml:space="preserve">  </m:t>
          </m:r>
          <m:r>
            <m:rPr>
              <m:sty m:val="p"/>
            </m:rPr>
            <w:rPr>
              <w:rFonts w:ascii="Cambria Math" w:hAnsi="Cambria Math"/>
            </w:rPr>
            <m:t xml:space="preserve">        </m:t>
          </m:r>
        </m:oMath>
      </m:oMathPara>
    </w:p>
    <w:p w:rsidR="00C55FFA" w:rsidRPr="00C55FFA" w:rsidRDefault="002C4B1E" w:rsidP="002C4B1E">
      <w:pPr>
        <w:pStyle w:val="a0"/>
        <w:ind w:firstLine="372"/>
      </w:pPr>
      <w:r>
        <w:rPr>
          <w:rFonts w:hint="eastAsia"/>
        </w:rPr>
        <w:t>如果点</w:t>
      </w:r>
      <w:r>
        <w:rPr>
          <w:rFonts w:hint="eastAsia"/>
        </w:rPr>
        <w:t>P</w:t>
      </w:r>
      <w:r>
        <w:t>(x, y)</w:t>
      </w:r>
      <w:r>
        <w:rPr>
          <w:rFonts w:hint="eastAsia"/>
        </w:rPr>
        <w:t>位于</w:t>
      </w:r>
      <w:r>
        <w:rPr>
          <w:rFonts w:hint="eastAsia"/>
        </w:rPr>
        <w:t>W</w:t>
      </w:r>
      <w:r>
        <w:rPr>
          <w:rFonts w:hint="eastAsia"/>
        </w:rPr>
        <w:t>内，则应满足</w:t>
      </w:r>
    </w:p>
    <w:p w:rsidR="00C55FFA" w:rsidRDefault="00E61CB8" w:rsidP="002C4B1E">
      <w:pPr>
        <w:pStyle w:val="a0"/>
        <w:ind w:firstLine="372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xmin</m:t>
                  </m:r>
                  <m:r>
                    <w:rPr>
                      <w:rFonts w:ascii="Cambria Math" w:hAnsi="Cambria Math" w:hint="eastAsia"/>
                    </w:rPr>
                    <m:t>≤</m:t>
                  </m:r>
                  <m:r>
                    <w:rPr>
                      <w:rFonts w:ascii="Cambria Math" w:hAnsi="Cambria Math"/>
                    </w:rPr>
                    <m:t>x+u</m:t>
                  </m:r>
                  <m:r>
                    <w:rPr>
                      <w:rFonts w:ascii="Cambria Math" w:hAnsi="Cambria Math" w:hint="eastAsia"/>
                    </w:rPr>
                    <m:t>Δx</m:t>
                  </m:r>
                  <m:r>
                    <w:rPr>
                      <w:rFonts w:ascii="Cambria Math" w:hAnsi="Cambria Math" w:hint="eastAsia"/>
                    </w:rPr>
                    <m:t>≤</m:t>
                  </m:r>
                  <m:r>
                    <w:rPr>
                      <w:rFonts w:ascii="Cambria Math" w:hAnsi="Cambria Math"/>
                    </w:rPr>
                    <m:t>xmax</m:t>
                  </m:r>
                </m:e>
                <m:e>
                  <m:r>
                    <w:rPr>
                      <w:rFonts w:ascii="Cambria Math" w:hAnsi="Cambria Math"/>
                    </w:rPr>
                    <m:t>ymin</m:t>
                  </m:r>
                  <m:r>
                    <w:rPr>
                      <w:rFonts w:ascii="Cambria Math" w:hAnsi="Cambria Math" w:hint="eastAsia"/>
                    </w:rPr>
                    <m:t>≤</m:t>
                  </m:r>
                  <m:r>
                    <w:rPr>
                      <w:rFonts w:ascii="Cambria Math" w:hAnsi="Cambria Math" w:hint="eastAsia"/>
                    </w:rPr>
                    <m:t>y</m:t>
                  </m:r>
                  <m:r>
                    <w:rPr>
                      <w:rFonts w:ascii="Cambria Math" w:hAnsi="Cambria Math"/>
                    </w:rPr>
                    <m:t>+u</m:t>
                  </m:r>
                  <m:r>
                    <w:rPr>
                      <w:rFonts w:ascii="Cambria Math" w:hAnsi="Cambria Math" w:hint="eastAsia"/>
                    </w:rPr>
                    <m:t>Δx</m:t>
                  </m:r>
                  <m:r>
                    <w:rPr>
                      <w:rFonts w:ascii="Cambria Math" w:hAnsi="Cambria Math" w:hint="eastAsia"/>
                    </w:rPr>
                    <m:t>≤</m:t>
                  </m:r>
                  <m:r>
                    <w:rPr>
                      <w:rFonts w:ascii="Cambria Math" w:hAnsi="Cambria Math"/>
                    </w:rPr>
                    <m:t>ymax</m:t>
                  </m:r>
                </m:e>
              </m:eqArr>
            </m:e>
          </m:d>
          <m:r>
            <m:rPr>
              <m:sty m:val="p"/>
            </m:rPr>
            <w:br/>
          </m:r>
        </m:oMath>
      </m:oMathPara>
      <w:r w:rsidR="002C4B1E">
        <w:t xml:space="preserve">, </w:t>
      </w:r>
    </w:p>
    <w:p w:rsidR="002C4B1E" w:rsidRDefault="002C4B1E" w:rsidP="002C4B1E">
      <w:pPr>
        <w:pStyle w:val="a0"/>
        <w:ind w:firstLine="372"/>
      </w:pPr>
      <w:r>
        <w:rPr>
          <w:rFonts w:hint="eastAsia"/>
        </w:rPr>
        <w:t>将该公式变形做统一之后记为</w:t>
      </w:r>
    </w:p>
    <w:p w:rsidR="002C4B1E" w:rsidRDefault="002C4B1E" w:rsidP="002C4B1E">
      <w:pPr>
        <w:pStyle w:val="a0"/>
        <w:ind w:firstLine="372"/>
      </w:pPr>
      <m:oMathPara>
        <m:oMath>
          <m:r>
            <m:rPr>
              <m:sty m:val="p"/>
            </m:rPr>
            <w:rPr>
              <w:rFonts w:ascii="Cambria Math" w:hAnsi="Cambria Math"/>
            </w:rPr>
            <m:t>u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hint="eastAsia"/>
            </w:rPr>
            <m:t>≤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             </m:t>
          </m:r>
        </m:oMath>
      </m:oMathPara>
    </w:p>
    <w:p w:rsidR="00960873" w:rsidRPr="00960873" w:rsidRDefault="002C4B1E" w:rsidP="00960873">
      <w:pPr>
        <w:pStyle w:val="a0"/>
        <w:ind w:leftChars="100" w:left="186" w:firstLineChars="100" w:firstLine="186"/>
      </w:pPr>
      <w:r>
        <w:rPr>
          <w:rFonts w:hint="eastAsia"/>
        </w:rPr>
        <w:t>可得</w:t>
      </w:r>
      <w:r w:rsidR="00C55FFA">
        <w:br/>
      </w:r>
      <m:oMathPara>
        <m:oMath>
          <m:r>
            <w:rPr>
              <w:rFonts w:ascii="Cambria Math" w:hAnsi="Cambria Math"/>
            </w:rPr>
            <m:t xml:space="preserve"> 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p1=-</m:t>
                  </m:r>
                  <m:r>
                    <w:rPr>
                      <w:rFonts w:ascii="Cambria Math" w:hAnsi="Cambria Math" w:hint="eastAsia"/>
                    </w:rPr>
                    <m:t>Δx</m:t>
                  </m:r>
                  <m:r>
                    <w:rPr>
                      <w:rFonts w:ascii="Cambria Math" w:hAnsi="Cambria Math"/>
                    </w:rPr>
                    <m:t xml:space="preserve">  q1=x1-xmin</m:t>
                  </m:r>
                </m:e>
                <m:e>
                  <m:r>
                    <w:rPr>
                      <w:rFonts w:ascii="Cambria Math" w:hAnsi="Cambria Math"/>
                    </w:rPr>
                    <m:t>p2=</m:t>
                  </m:r>
                  <m:r>
                    <w:rPr>
                      <w:rFonts w:ascii="Cambria Math" w:hAnsi="Cambria Math" w:hint="eastAsia"/>
                    </w:rPr>
                    <m:t>Δx</m:t>
                  </m:r>
                  <m:r>
                    <w:rPr>
                      <w:rFonts w:ascii="Cambria Math" w:hAnsi="Cambria Math"/>
                    </w:rPr>
                    <m:t xml:space="preserve">   q2=xmax-x1</m:t>
                  </m:r>
                </m:e>
                <m:e>
                  <m:r>
                    <w:rPr>
                      <w:rFonts w:ascii="Cambria Math" w:hAnsi="Cambria Math" w:hint="eastAsia"/>
                    </w:rPr>
                    <m:t>p</m:t>
                  </m:r>
                  <m:r>
                    <w:rPr>
                      <w:rFonts w:ascii="Cambria Math" w:hAnsi="Cambria Math"/>
                    </w:rPr>
                    <m:t>3=-</m:t>
                  </m:r>
                  <m:r>
                    <w:rPr>
                      <w:rFonts w:ascii="Cambria Math" w:hAnsi="Cambria Math" w:hint="eastAsia"/>
                    </w:rPr>
                    <m:t>Δ</m:t>
                  </m:r>
                  <m:r>
                    <w:rPr>
                      <w:rFonts w:ascii="Cambria Math" w:hAnsi="Cambria Math"/>
                    </w:rPr>
                    <m:t>y  q3=y1-ymin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p4=</m:t>
                  </m:r>
                  <m:r>
                    <w:rPr>
                      <w:rFonts w:ascii="Cambria Math" w:eastAsiaTheme="minorEastAsia" w:hAnsi="Cambria Math" w:cs="Cambria Math" w:hint="eastAsia"/>
                    </w:rPr>
                    <m:t>Δy</m:t>
                  </m:r>
                  <m:r>
                    <w:rPr>
                      <w:rFonts w:ascii="Cambria Math" w:eastAsiaTheme="minorEastAsia" w:hAnsi="Cambria Math" w:cs="Cambria Math"/>
                    </w:rPr>
                    <m:t xml:space="preserve">   q4=ymax-y1 </m:t>
                  </m:r>
                </m:e>
              </m:eqArr>
            </m:e>
          </m:d>
        </m:oMath>
      </m:oMathPara>
    </w:p>
    <w:p w:rsidR="0088685C" w:rsidRDefault="00960873" w:rsidP="0088685C">
      <w:pPr>
        <w:pStyle w:val="a0"/>
        <w:ind w:left="372" w:hangingChars="200" w:hanging="372"/>
      </w:pPr>
      <w:r>
        <w:tab/>
      </w:r>
      <w:r w:rsidR="00C55FFA">
        <w:rPr>
          <w:rFonts w:hint="eastAsia"/>
        </w:rPr>
        <w:t>我们可将这四种情况对应到裁剪窗口的四条边，对于</w:t>
      </w:r>
      <w:r w:rsidR="00C55FFA">
        <w:t>p</w:t>
      </w:r>
      <w:r w:rsidR="00C55FFA" w:rsidRPr="00C55FFA">
        <w:rPr>
          <w:vertAlign w:val="subscript"/>
        </w:rPr>
        <w:t>k</w:t>
      </w:r>
      <w:r w:rsidR="00C55FFA">
        <w:rPr>
          <w:rFonts w:hint="eastAsia"/>
        </w:rPr>
        <w:t>和</w:t>
      </w:r>
      <w:r w:rsidR="00C55FFA">
        <w:rPr>
          <w:rFonts w:hint="eastAsia"/>
        </w:rPr>
        <w:t>q</w:t>
      </w:r>
      <w:r w:rsidR="00C55FFA" w:rsidRPr="00C55FFA">
        <w:rPr>
          <w:vertAlign w:val="subscript"/>
        </w:rPr>
        <w:t>k</w:t>
      </w:r>
      <w:r w:rsidR="00C55FFA">
        <w:rPr>
          <w:vertAlign w:val="subscript"/>
        </w:rPr>
        <w:t xml:space="preserve">, </w:t>
      </w:r>
      <w:r w:rsidR="00C55FFA">
        <w:t>k = 1, 2, 3, 4</w:t>
      </w:r>
      <w:r w:rsidR="00C55FFA">
        <w:rPr>
          <w:rFonts w:hint="eastAsia"/>
        </w:rPr>
        <w:t>分别对应</w:t>
      </w:r>
      <w:r w:rsidR="00271347">
        <w:rPr>
          <w:rFonts w:hint="eastAsia"/>
        </w:rPr>
        <w:t>W</w:t>
      </w:r>
      <w:r w:rsidR="00271347">
        <w:rPr>
          <w:rFonts w:hint="eastAsia"/>
        </w:rPr>
        <w:t>的左、右、下、上</w:t>
      </w:r>
      <w:r w:rsidR="00271347">
        <w:rPr>
          <w:rFonts w:hint="eastAsia"/>
        </w:rPr>
        <w:lastRenderedPageBreak/>
        <w:t>边界</w:t>
      </w:r>
      <w:r w:rsidR="00E43910">
        <w:rPr>
          <w:rFonts w:hint="eastAsia"/>
        </w:rPr>
        <w:t>,</w:t>
      </w:r>
      <w:r w:rsidR="00E43910">
        <w:t xml:space="preserve"> </w:t>
      </w:r>
      <w:r w:rsidR="00E43910">
        <w:rPr>
          <w:rFonts w:hint="eastAsia"/>
        </w:rPr>
        <w:t>从上式可以有如下观察</w:t>
      </w:r>
    </w:p>
    <w:p w:rsidR="00E43910" w:rsidRDefault="00E61CB8" w:rsidP="00E43910">
      <w:pPr>
        <w:pStyle w:val="a0"/>
        <w:numPr>
          <w:ilvl w:val="0"/>
          <w:numId w:val="4"/>
        </w:numPr>
        <w:ind w:firstLineChars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=0</m:t>
        </m:r>
      </m:oMath>
      <w:r w:rsidR="00E43910">
        <w:rPr>
          <w:rFonts w:hint="eastAsia"/>
        </w:rPr>
        <w:t xml:space="preserve"> </w:t>
      </w:r>
      <w:r w:rsidR="00E43910">
        <w:rPr>
          <w:rFonts w:hint="eastAsia"/>
        </w:rPr>
        <w:t>线段平行于裁剪边界</w:t>
      </w:r>
      <w:r w:rsidR="00E43910">
        <w:rPr>
          <w:rFonts w:hint="eastAsia"/>
        </w:rPr>
        <w:t>k</w:t>
      </w:r>
      <w:r w:rsidR="00E43910">
        <w:t>(</w:t>
      </w:r>
      <w:r w:rsidR="00E43910">
        <w:rPr>
          <w:rFonts w:hint="eastAsia"/>
        </w:rPr>
        <w:t>实际上是两条</w:t>
      </w:r>
      <w:r w:rsidR="00E43910">
        <w:t>)</w:t>
      </w:r>
    </w:p>
    <w:p w:rsidR="00E43910" w:rsidRDefault="00E43910" w:rsidP="00DB767B">
      <w:pPr>
        <w:pStyle w:val="a0"/>
        <w:numPr>
          <w:ilvl w:val="0"/>
          <w:numId w:val="5"/>
        </w:numPr>
        <w:ind w:firstLineChars="0"/>
      </w:pPr>
      <w:r>
        <w:rPr>
          <w:rFonts w:hint="eastAsia"/>
        </w:rPr>
        <w:t>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&lt;0</m:t>
        </m:r>
      </m:oMath>
      <w:r w:rsidR="00DB767B">
        <w:rPr>
          <w:rFonts w:hint="eastAsia"/>
        </w:rPr>
        <w:t>,</w:t>
      </w:r>
      <w:r w:rsidR="00DB767B">
        <w:t xml:space="preserve"> </w:t>
      </w:r>
      <w:r w:rsidR="00DB767B">
        <w:rPr>
          <w:rFonts w:hint="eastAsia"/>
        </w:rPr>
        <w:t>线段在裁剪窗口外</w:t>
      </w:r>
    </w:p>
    <w:p w:rsidR="00DB767B" w:rsidRPr="00DB767B" w:rsidRDefault="00DB767B" w:rsidP="00DB767B">
      <w:pPr>
        <w:pStyle w:val="a0"/>
        <w:numPr>
          <w:ilvl w:val="0"/>
          <w:numId w:val="5"/>
        </w:numPr>
        <w:ind w:firstLineChars="0"/>
      </w:pPr>
      <w:r>
        <w:rPr>
          <w:rFonts w:hint="eastAsia"/>
        </w:rPr>
        <w:t>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q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 w:hint="eastAsia"/>
          </w:rPr>
          <m:t>≥</m:t>
        </m:r>
        <m:r>
          <w:rPr>
            <w:rFonts w:ascii="Cambria Math" w:hAnsi="Cambria Math"/>
          </w:rPr>
          <m:t>0</m:t>
        </m:r>
      </m:oMath>
      <w:r>
        <w:t xml:space="preserve">, </w:t>
      </w:r>
      <w:r>
        <w:rPr>
          <w:rFonts w:hint="eastAsia"/>
        </w:rPr>
        <w:t>线段平行于裁剪边界且在窗口内</w:t>
      </w:r>
    </w:p>
    <w:p w:rsidR="00DB767B" w:rsidRDefault="00E61CB8" w:rsidP="00E43910">
      <w:pPr>
        <w:pStyle w:val="a0"/>
        <w:numPr>
          <w:ilvl w:val="0"/>
          <w:numId w:val="4"/>
        </w:numPr>
        <w:ind w:firstLineChars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&lt;0</m:t>
        </m:r>
      </m:oMath>
    </w:p>
    <w:p w:rsidR="00E43910" w:rsidRDefault="00DB767B" w:rsidP="00DB767B">
      <w:pPr>
        <w:pStyle w:val="a0"/>
        <w:numPr>
          <w:ilvl w:val="0"/>
          <w:numId w:val="5"/>
        </w:numPr>
        <w:ind w:firstLineChars="0"/>
      </w:pPr>
      <w:r>
        <w:rPr>
          <w:rFonts w:hint="eastAsia"/>
        </w:rPr>
        <w:t>线段从</w:t>
      </w:r>
      <w:r w:rsidR="00336C28">
        <w:rPr>
          <w:rFonts w:hint="eastAsia"/>
        </w:rPr>
        <w:t>外到内穿过</w:t>
      </w:r>
      <w:r>
        <w:rPr>
          <w:rFonts w:hint="eastAsia"/>
        </w:rPr>
        <w:t>裁剪边界第</w:t>
      </w:r>
      <w:r w:rsidR="003C4F84">
        <w:rPr>
          <w:rFonts w:hint="eastAsia"/>
        </w:rPr>
        <w:t>k</w:t>
      </w:r>
      <w:r>
        <w:rPr>
          <w:rFonts w:hint="eastAsia"/>
        </w:rPr>
        <w:t>侧</w:t>
      </w:r>
      <w:r w:rsidR="003C4F84">
        <w:rPr>
          <w:rFonts w:hint="eastAsia"/>
        </w:rPr>
        <w:t>延长线</w:t>
      </w:r>
    </w:p>
    <w:p w:rsidR="00E43910" w:rsidRDefault="00E61CB8" w:rsidP="00E43910">
      <w:pPr>
        <w:pStyle w:val="a0"/>
        <w:numPr>
          <w:ilvl w:val="0"/>
          <w:numId w:val="4"/>
        </w:numPr>
        <w:ind w:firstLineChars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&gt;0</m:t>
        </m:r>
      </m:oMath>
    </w:p>
    <w:p w:rsidR="003C4F84" w:rsidRDefault="003C4F84" w:rsidP="003C4F84">
      <w:pPr>
        <w:pStyle w:val="a0"/>
        <w:numPr>
          <w:ilvl w:val="0"/>
          <w:numId w:val="5"/>
        </w:numPr>
        <w:ind w:firstLineChars="0"/>
      </w:pPr>
      <w:r>
        <w:rPr>
          <w:rFonts w:hint="eastAsia"/>
        </w:rPr>
        <w:t>线段从</w:t>
      </w:r>
      <w:r w:rsidR="00336C28">
        <w:rPr>
          <w:rFonts w:hint="eastAsia"/>
        </w:rPr>
        <w:t>内到外穿过</w:t>
      </w:r>
      <w:r>
        <w:rPr>
          <w:rFonts w:hint="eastAsia"/>
        </w:rPr>
        <w:t>裁剪边界第</w:t>
      </w:r>
      <w:r>
        <w:t>k</w:t>
      </w:r>
      <w:r>
        <w:rPr>
          <w:rFonts w:hint="eastAsia"/>
        </w:rPr>
        <w:t>侧延长线</w:t>
      </w:r>
    </w:p>
    <w:p w:rsidR="00960873" w:rsidRDefault="00960873" w:rsidP="00960873">
      <w:pPr>
        <w:pStyle w:val="a0"/>
        <w:ind w:firstLineChars="0" w:firstLine="0"/>
      </w:pPr>
      <w:r>
        <w:tab/>
      </w:r>
      <w:r>
        <w:rPr>
          <w:rFonts w:hint="eastAsia"/>
        </w:rPr>
        <w:t>裁剪过程的伪代码如下</w:t>
      </w:r>
    </w:p>
    <w:p w:rsidR="006A4191" w:rsidRDefault="00336C28" w:rsidP="00336C28">
      <w:pPr>
        <w:pStyle w:val="a0"/>
        <w:ind w:firstLine="37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303530</wp:posOffset>
                </wp:positionH>
                <wp:positionV relativeFrom="paragraph">
                  <wp:posOffset>38735</wp:posOffset>
                </wp:positionV>
                <wp:extent cx="5308600" cy="3041650"/>
                <wp:effectExtent l="0" t="0" r="6350" b="635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8600" cy="30416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02C80" w:rsidRPr="00DB353E" w:rsidRDefault="00B02C80" w:rsidP="00336C28">
                            <w:pPr>
                              <w:pStyle w:val="a0"/>
                              <w:spacing w:line="240" w:lineRule="exact"/>
                              <w:ind w:firstLine="372"/>
                              <w:rPr>
                                <w:color w:val="00B0F0"/>
                              </w:rPr>
                            </w:pPr>
                            <w:r w:rsidRPr="00DB353E">
                              <w:rPr>
                                <w:rFonts w:hint="eastAsia"/>
                                <w:color w:val="00B0F0"/>
                              </w:rPr>
                              <w:t>计算</w:t>
                            </w:r>
                            <w:r w:rsidRPr="00DB353E">
                              <w:rPr>
                                <w:rFonts w:hint="eastAsia"/>
                                <w:color w:val="00B0F0"/>
                              </w:rPr>
                              <w:t>p</w:t>
                            </w:r>
                            <w:r w:rsidRPr="00DB353E">
                              <w:rPr>
                                <w:color w:val="00B0F0"/>
                              </w:rPr>
                              <w:t>k, qk</w:t>
                            </w:r>
                          </w:p>
                          <w:p w:rsidR="00B02C80" w:rsidRPr="00DB353E" w:rsidRDefault="00B02C80" w:rsidP="00336C28">
                            <w:pPr>
                              <w:pStyle w:val="a0"/>
                              <w:spacing w:line="240" w:lineRule="exact"/>
                              <w:ind w:firstLine="372"/>
                              <w:rPr>
                                <w:color w:val="00B0F0"/>
                              </w:rPr>
                            </w:pPr>
                            <w:r w:rsidRPr="00DB353E">
                              <w:rPr>
                                <w:color w:val="00B0F0"/>
                              </w:rPr>
                              <w:t>u0 = 0, u1 = 1</w:t>
                            </w:r>
                          </w:p>
                          <w:p w:rsidR="00B02C80" w:rsidRPr="00DB353E" w:rsidRDefault="00B02C80" w:rsidP="00336C28">
                            <w:pPr>
                              <w:pStyle w:val="a0"/>
                              <w:spacing w:line="240" w:lineRule="exact"/>
                              <w:ind w:firstLine="372"/>
                              <w:rPr>
                                <w:color w:val="00B0F0"/>
                              </w:rPr>
                            </w:pPr>
                            <w:r w:rsidRPr="00DB353E">
                              <w:rPr>
                                <w:color w:val="00B0F0"/>
                              </w:rPr>
                              <w:t>for i from 1 to 4:</w:t>
                            </w:r>
                          </w:p>
                          <w:p w:rsidR="00B02C80" w:rsidRPr="00DB353E" w:rsidRDefault="00B02C80" w:rsidP="00336C28">
                            <w:pPr>
                              <w:pStyle w:val="a0"/>
                              <w:spacing w:line="240" w:lineRule="exact"/>
                              <w:ind w:firstLineChars="300" w:firstLine="558"/>
                              <w:rPr>
                                <w:color w:val="00B0F0"/>
                              </w:rPr>
                            </w:pPr>
                            <w:r w:rsidRPr="00DB353E">
                              <w:rPr>
                                <w:color w:val="00B0F0"/>
                              </w:rPr>
                              <w:t>if pi == 0:</w:t>
                            </w:r>
                          </w:p>
                          <w:p w:rsidR="00B02C80" w:rsidRPr="00DB353E" w:rsidRDefault="00B02C80" w:rsidP="00336C28">
                            <w:pPr>
                              <w:pStyle w:val="a0"/>
                              <w:spacing w:line="240" w:lineRule="exact"/>
                              <w:ind w:firstLine="372"/>
                              <w:rPr>
                                <w:color w:val="00B0F0"/>
                              </w:rPr>
                            </w:pPr>
                            <w:r w:rsidRPr="00DB353E">
                              <w:rPr>
                                <w:color w:val="00B0F0"/>
                              </w:rPr>
                              <w:tab/>
                              <w:t xml:space="preserve">    if qi &lt; 0:</w:t>
                            </w:r>
                          </w:p>
                          <w:p w:rsidR="00B02C80" w:rsidRPr="00DB353E" w:rsidRDefault="00B02C80" w:rsidP="00336C28">
                            <w:pPr>
                              <w:pStyle w:val="a0"/>
                              <w:spacing w:line="240" w:lineRule="exact"/>
                              <w:ind w:firstLine="372"/>
                              <w:rPr>
                                <w:color w:val="00B0F0"/>
                              </w:rPr>
                            </w:pPr>
                            <w:r w:rsidRPr="00DB353E">
                              <w:rPr>
                                <w:color w:val="00B0F0"/>
                              </w:rPr>
                              <w:tab/>
                            </w:r>
                            <w:r w:rsidRPr="00DB353E">
                              <w:rPr>
                                <w:color w:val="00B0F0"/>
                              </w:rPr>
                              <w:tab/>
                              <w:t xml:space="preserve">  return </w:t>
                            </w:r>
                            <w:r w:rsidRPr="00DB353E">
                              <w:rPr>
                                <w:color w:val="00B0F0"/>
                              </w:rPr>
                              <w:tab/>
                            </w:r>
                            <w:r w:rsidRPr="00DB353E">
                              <w:rPr>
                                <w:color w:val="00B0F0"/>
                              </w:rPr>
                              <w:tab/>
                            </w:r>
                            <w:r w:rsidRPr="00DB353E">
                              <w:rPr>
                                <w:color w:val="00B0F0"/>
                              </w:rPr>
                              <w:tab/>
                            </w:r>
                            <w:r w:rsidRPr="00DB353E">
                              <w:rPr>
                                <w:color w:val="00B0F0"/>
                              </w:rPr>
                              <w:tab/>
                              <w:t>//</w:t>
                            </w:r>
                            <w:r w:rsidRPr="00DB353E">
                              <w:rPr>
                                <w:color w:val="00B0F0"/>
                              </w:rPr>
                              <w:t>在</w:t>
                            </w:r>
                            <w:r w:rsidRPr="00DB353E">
                              <w:rPr>
                                <w:rFonts w:hint="eastAsia"/>
                                <w:color w:val="00B0F0"/>
                              </w:rPr>
                              <w:t>裁剪窗口外，直接</w:t>
                            </w:r>
                            <w:r w:rsidRPr="00DB353E">
                              <w:rPr>
                                <w:color w:val="00B0F0"/>
                              </w:rPr>
                              <w:t>舍弃</w:t>
                            </w:r>
                          </w:p>
                          <w:p w:rsidR="00B02C80" w:rsidRPr="00DB353E" w:rsidRDefault="00B02C80" w:rsidP="00336C28">
                            <w:pPr>
                              <w:pStyle w:val="a0"/>
                              <w:spacing w:line="240" w:lineRule="exact"/>
                              <w:ind w:firstLineChars="300" w:firstLine="558"/>
                              <w:rPr>
                                <w:color w:val="00B0F0"/>
                              </w:rPr>
                            </w:pPr>
                            <w:r w:rsidRPr="00DB353E">
                              <w:rPr>
                                <w:color w:val="00B0F0"/>
                              </w:rPr>
                              <w:t>else</w:t>
                            </w:r>
                          </w:p>
                          <w:p w:rsidR="00B02C80" w:rsidRPr="00DB353E" w:rsidRDefault="00B02C80" w:rsidP="00336C28">
                            <w:pPr>
                              <w:pStyle w:val="a0"/>
                              <w:spacing w:line="240" w:lineRule="exact"/>
                              <w:ind w:firstLine="372"/>
                              <w:rPr>
                                <w:color w:val="00B0F0"/>
                              </w:rPr>
                            </w:pPr>
                            <w:r w:rsidRPr="00DB353E">
                              <w:rPr>
                                <w:color w:val="00B0F0"/>
                              </w:rPr>
                              <w:tab/>
                            </w:r>
                            <w:r w:rsidRPr="00DB353E">
                              <w:rPr>
                                <w:color w:val="00B0F0"/>
                              </w:rPr>
                              <w:tab/>
                              <w:t>r = qi / pi</w:t>
                            </w:r>
                            <w:r w:rsidRPr="00DB353E">
                              <w:rPr>
                                <w:color w:val="00B0F0"/>
                              </w:rPr>
                              <w:tab/>
                            </w:r>
                            <w:r w:rsidRPr="00DB353E">
                              <w:rPr>
                                <w:color w:val="00B0F0"/>
                              </w:rPr>
                              <w:tab/>
                            </w:r>
                            <w:r w:rsidRPr="00DB353E">
                              <w:rPr>
                                <w:color w:val="00B0F0"/>
                              </w:rPr>
                              <w:tab/>
                            </w:r>
                            <w:r w:rsidRPr="00DB353E">
                              <w:rPr>
                                <w:color w:val="00B0F0"/>
                              </w:rPr>
                              <w:tab/>
                              <w:t>//r</w:t>
                            </w:r>
                            <w:r w:rsidRPr="00DB353E">
                              <w:rPr>
                                <w:color w:val="00B0F0"/>
                              </w:rPr>
                              <w:t>表示</w:t>
                            </w:r>
                            <w:r w:rsidRPr="00DB353E">
                              <w:rPr>
                                <w:rFonts w:hint="eastAsia"/>
                                <w:color w:val="00B0F0"/>
                              </w:rPr>
                              <w:t>直接与第</w:t>
                            </w:r>
                            <w:r w:rsidRPr="00DB353E">
                              <w:rPr>
                                <w:rFonts w:hint="eastAsia"/>
                                <w:color w:val="00B0F0"/>
                              </w:rPr>
                              <w:t>i</w:t>
                            </w:r>
                            <w:r w:rsidRPr="00DB353E">
                              <w:rPr>
                                <w:color w:val="00B0F0"/>
                              </w:rPr>
                              <w:t>边</w:t>
                            </w:r>
                            <w:r w:rsidRPr="00DB353E">
                              <w:rPr>
                                <w:rFonts w:hint="eastAsia"/>
                                <w:color w:val="00B0F0"/>
                              </w:rPr>
                              <w:t>的交点的参数值</w:t>
                            </w:r>
                            <w:r w:rsidRPr="00DB353E">
                              <w:rPr>
                                <w:color w:val="00B0F0"/>
                              </w:rPr>
                              <w:t xml:space="preserve"> </w:t>
                            </w:r>
                          </w:p>
                          <w:p w:rsidR="00B02C80" w:rsidRPr="00DB353E" w:rsidRDefault="00B02C80" w:rsidP="00336C28">
                            <w:pPr>
                              <w:pStyle w:val="a0"/>
                              <w:spacing w:line="240" w:lineRule="exact"/>
                              <w:ind w:firstLine="372"/>
                              <w:rPr>
                                <w:color w:val="00B0F0"/>
                              </w:rPr>
                            </w:pPr>
                            <w:r w:rsidRPr="00DB353E">
                              <w:rPr>
                                <w:color w:val="00B0F0"/>
                              </w:rPr>
                              <w:tab/>
                            </w:r>
                            <w:r w:rsidRPr="00DB353E">
                              <w:rPr>
                                <w:color w:val="00B0F0"/>
                              </w:rPr>
                              <w:tab/>
                              <w:t>if pi &lt; 0</w:t>
                            </w:r>
                          </w:p>
                          <w:p w:rsidR="00B02C80" w:rsidRPr="00DB353E" w:rsidRDefault="00B02C80" w:rsidP="00336C28">
                            <w:pPr>
                              <w:pStyle w:val="a0"/>
                              <w:spacing w:line="240" w:lineRule="exact"/>
                              <w:ind w:firstLine="372"/>
                              <w:rPr>
                                <w:color w:val="00B0F0"/>
                              </w:rPr>
                            </w:pPr>
                            <w:r w:rsidRPr="00DB353E">
                              <w:rPr>
                                <w:color w:val="00B0F0"/>
                              </w:rPr>
                              <w:tab/>
                            </w:r>
                            <w:r w:rsidRPr="00DB353E">
                              <w:rPr>
                                <w:color w:val="00B0F0"/>
                              </w:rPr>
                              <w:tab/>
                              <w:t xml:space="preserve">  u1 = max(u1, r)</w:t>
                            </w:r>
                          </w:p>
                          <w:p w:rsidR="00B02C80" w:rsidRPr="00DB353E" w:rsidRDefault="00B02C80" w:rsidP="00336C28">
                            <w:pPr>
                              <w:pStyle w:val="a0"/>
                              <w:spacing w:line="240" w:lineRule="exact"/>
                              <w:ind w:firstLine="372"/>
                              <w:rPr>
                                <w:color w:val="00B0F0"/>
                              </w:rPr>
                            </w:pPr>
                            <w:r w:rsidRPr="00DB353E">
                              <w:rPr>
                                <w:color w:val="00B0F0"/>
                              </w:rPr>
                              <w:tab/>
                            </w:r>
                            <w:r w:rsidRPr="00DB353E">
                              <w:rPr>
                                <w:color w:val="00B0F0"/>
                              </w:rPr>
                              <w:tab/>
                              <w:t>else</w:t>
                            </w:r>
                          </w:p>
                          <w:p w:rsidR="00B02C80" w:rsidRPr="00DB353E" w:rsidRDefault="00B02C80" w:rsidP="00336C28">
                            <w:pPr>
                              <w:pStyle w:val="a0"/>
                              <w:spacing w:line="240" w:lineRule="exact"/>
                              <w:ind w:firstLine="372"/>
                              <w:rPr>
                                <w:color w:val="00B0F0"/>
                              </w:rPr>
                            </w:pPr>
                            <w:r w:rsidRPr="00DB353E">
                              <w:rPr>
                                <w:color w:val="00B0F0"/>
                              </w:rPr>
                              <w:tab/>
                            </w:r>
                            <w:r w:rsidRPr="00DB353E">
                              <w:rPr>
                                <w:color w:val="00B0F0"/>
                              </w:rPr>
                              <w:tab/>
                              <w:t xml:space="preserve">  u2 = min(u2, r)</w:t>
                            </w:r>
                          </w:p>
                          <w:p w:rsidR="00B02C80" w:rsidRPr="00DB353E" w:rsidRDefault="00B02C80" w:rsidP="00336C28">
                            <w:pPr>
                              <w:pStyle w:val="a0"/>
                              <w:ind w:firstLine="372"/>
                              <w:rPr>
                                <w:color w:val="00B0F0"/>
                              </w:rPr>
                            </w:pPr>
                            <w:r w:rsidRPr="00DB353E">
                              <w:rPr>
                                <w:color w:val="00B0F0"/>
                              </w:rPr>
                              <w:t>if u1 &gt; u2:</w:t>
                            </w:r>
                          </w:p>
                          <w:p w:rsidR="00B02C80" w:rsidRPr="00DB353E" w:rsidRDefault="00B02C80" w:rsidP="00336C28">
                            <w:pPr>
                              <w:pStyle w:val="a0"/>
                              <w:ind w:firstLine="372"/>
                              <w:rPr>
                                <w:color w:val="00B0F0"/>
                              </w:rPr>
                            </w:pPr>
                            <w:r w:rsidRPr="00DB353E">
                              <w:rPr>
                                <w:color w:val="00B0F0"/>
                              </w:rPr>
                              <w:t xml:space="preserve">  return</w:t>
                            </w:r>
                          </w:p>
                          <w:p w:rsidR="00B02C80" w:rsidRPr="00DB353E" w:rsidRDefault="00B02C80" w:rsidP="00336C28">
                            <w:pPr>
                              <w:pStyle w:val="a0"/>
                              <w:ind w:firstLine="372"/>
                              <w:rPr>
                                <w:color w:val="00B0F0"/>
                              </w:rPr>
                            </w:pPr>
                            <w:r w:rsidRPr="00DB353E">
                              <w:rPr>
                                <w:color w:val="00B0F0"/>
                              </w:rPr>
                              <w:t xml:space="preserve">update: </w:t>
                            </w:r>
                          </w:p>
                          <w:p w:rsidR="00B02C80" w:rsidRPr="00DB353E" w:rsidRDefault="00B02C80" w:rsidP="00336C28">
                            <w:pPr>
                              <w:pStyle w:val="a0"/>
                              <w:ind w:firstLine="372"/>
                              <w:rPr>
                                <w:color w:val="00B0F0"/>
                              </w:rPr>
                            </w:pPr>
                            <w:r w:rsidRPr="00DB353E">
                              <w:rPr>
                                <w:color w:val="00B0F0"/>
                              </w:rPr>
                              <w:t>//</w:t>
                            </w:r>
                            <w:r w:rsidRPr="00DB353E">
                              <w:rPr>
                                <w:color w:val="00B0F0"/>
                              </w:rPr>
                              <w:t>保留参数在</w:t>
                            </w:r>
                            <w:r w:rsidRPr="00DB353E">
                              <w:rPr>
                                <w:color w:val="00B0F0"/>
                              </w:rPr>
                              <w:t>[u1, u2]</w:t>
                            </w:r>
                            <w:r w:rsidRPr="00DB353E">
                              <w:rPr>
                                <w:color w:val="00B0F0"/>
                              </w:rPr>
                              <w:t>内的部分</w:t>
                            </w:r>
                          </w:p>
                          <w:p w:rsidR="00B02C80" w:rsidRPr="00DB353E" w:rsidRDefault="00B02C80" w:rsidP="00336C28">
                            <w:pPr>
                              <w:pStyle w:val="a0"/>
                              <w:ind w:firstLine="372"/>
                              <w:rPr>
                                <w:color w:val="00B0F0"/>
                              </w:rPr>
                            </w:pPr>
                            <w:r w:rsidRPr="00DB353E">
                              <w:rPr>
                                <w:color w:val="00B0F0"/>
                              </w:rPr>
                              <w:t>P1 = (x1 + u1* Δx,  y1 + u1*Δy)</w:t>
                            </w:r>
                          </w:p>
                          <w:p w:rsidR="00B02C80" w:rsidRPr="00DB353E" w:rsidRDefault="00B02C80" w:rsidP="00336C28">
                            <w:pPr>
                              <w:pStyle w:val="a0"/>
                              <w:ind w:firstLine="372"/>
                              <w:rPr>
                                <w:color w:val="00B0F0"/>
                              </w:rPr>
                            </w:pPr>
                            <w:r w:rsidRPr="00DB353E">
                              <w:rPr>
                                <w:color w:val="00B0F0"/>
                              </w:rPr>
                              <w:t>P2 = (x1 + u2* Δx,  y1 + u2*Δy)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8" o:spid="_x0000_s1082" type="#_x0000_t202" style="position:absolute;left:0;text-align:left;margin-left:23.9pt;margin-top:3.05pt;width:418pt;height:239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" fillcolor="#f2f2f2 [3052]" stroked="f" strokeweight=".5pt">
                <v:textbox>
                  <w:txbxContent>
                    <w:p w:rsidR="00B02C80" w:rsidRPr="00DB353E" w:rsidRDefault="00B02C80" w:rsidP="00336C28">
                      <w:pPr>
                        <w:pStyle w:val="a0"/>
                        <w:spacing w:line="240" w:lineRule="exact"/>
                        <w:ind w:firstLine="372"/>
                        <w:rPr>
                          <w:color w:val="00B0F0"/>
                        </w:rPr>
                      </w:pPr>
                      <w:r w:rsidRPr="00DB353E">
                        <w:rPr>
                          <w:rFonts w:hint="eastAsia"/>
                          <w:color w:val="00B0F0"/>
                        </w:rPr>
                        <w:t>计算</w:t>
                      </w:r>
                      <w:r w:rsidRPr="00DB353E">
                        <w:rPr>
                          <w:rFonts w:hint="eastAsia"/>
                          <w:color w:val="00B0F0"/>
                        </w:rPr>
                        <w:t>p</w:t>
                      </w:r>
                      <w:r w:rsidRPr="00DB353E">
                        <w:rPr>
                          <w:color w:val="00B0F0"/>
                        </w:rPr>
                        <w:t>k, qk</w:t>
                      </w:r>
                    </w:p>
                    <w:p w:rsidR="00B02C80" w:rsidRPr="00DB353E" w:rsidRDefault="00B02C80" w:rsidP="00336C28">
                      <w:pPr>
                        <w:pStyle w:val="a0"/>
                        <w:spacing w:line="240" w:lineRule="exact"/>
                        <w:ind w:firstLine="372"/>
                        <w:rPr>
                          <w:color w:val="00B0F0"/>
                        </w:rPr>
                      </w:pPr>
                      <w:r w:rsidRPr="00DB353E">
                        <w:rPr>
                          <w:color w:val="00B0F0"/>
                        </w:rPr>
                        <w:t>u0 = 0, u1 = 1</w:t>
                      </w:r>
                    </w:p>
                    <w:p w:rsidR="00B02C80" w:rsidRPr="00DB353E" w:rsidRDefault="00B02C80" w:rsidP="00336C28">
                      <w:pPr>
                        <w:pStyle w:val="a0"/>
                        <w:spacing w:line="240" w:lineRule="exact"/>
                        <w:ind w:firstLine="372"/>
                        <w:rPr>
                          <w:color w:val="00B0F0"/>
                        </w:rPr>
                      </w:pPr>
                      <w:r w:rsidRPr="00DB353E">
                        <w:rPr>
                          <w:color w:val="00B0F0"/>
                        </w:rPr>
                        <w:t>for i from 1 to 4:</w:t>
                      </w:r>
                    </w:p>
                    <w:p w:rsidR="00B02C80" w:rsidRPr="00DB353E" w:rsidRDefault="00B02C80" w:rsidP="00336C28">
                      <w:pPr>
                        <w:pStyle w:val="a0"/>
                        <w:spacing w:line="240" w:lineRule="exact"/>
                        <w:ind w:firstLineChars="300" w:firstLine="558"/>
                        <w:rPr>
                          <w:color w:val="00B0F0"/>
                        </w:rPr>
                      </w:pPr>
                      <w:r w:rsidRPr="00DB353E">
                        <w:rPr>
                          <w:color w:val="00B0F0"/>
                        </w:rPr>
                        <w:t>if pi == 0:</w:t>
                      </w:r>
                    </w:p>
                    <w:p w:rsidR="00B02C80" w:rsidRPr="00DB353E" w:rsidRDefault="00B02C80" w:rsidP="00336C28">
                      <w:pPr>
                        <w:pStyle w:val="a0"/>
                        <w:spacing w:line="240" w:lineRule="exact"/>
                        <w:ind w:firstLine="372"/>
                        <w:rPr>
                          <w:color w:val="00B0F0"/>
                        </w:rPr>
                      </w:pPr>
                      <w:r w:rsidRPr="00DB353E">
                        <w:rPr>
                          <w:color w:val="00B0F0"/>
                        </w:rPr>
                        <w:tab/>
                        <w:t xml:space="preserve">    if qi &lt; 0:</w:t>
                      </w:r>
                    </w:p>
                    <w:p w:rsidR="00B02C80" w:rsidRPr="00DB353E" w:rsidRDefault="00B02C80" w:rsidP="00336C28">
                      <w:pPr>
                        <w:pStyle w:val="a0"/>
                        <w:spacing w:line="240" w:lineRule="exact"/>
                        <w:ind w:firstLine="372"/>
                        <w:rPr>
                          <w:color w:val="00B0F0"/>
                        </w:rPr>
                      </w:pPr>
                      <w:r w:rsidRPr="00DB353E">
                        <w:rPr>
                          <w:color w:val="00B0F0"/>
                        </w:rPr>
                        <w:tab/>
                      </w:r>
                      <w:r w:rsidRPr="00DB353E">
                        <w:rPr>
                          <w:color w:val="00B0F0"/>
                        </w:rPr>
                        <w:tab/>
                        <w:t xml:space="preserve">  return </w:t>
                      </w:r>
                      <w:r w:rsidRPr="00DB353E">
                        <w:rPr>
                          <w:color w:val="00B0F0"/>
                        </w:rPr>
                        <w:tab/>
                      </w:r>
                      <w:r w:rsidRPr="00DB353E">
                        <w:rPr>
                          <w:color w:val="00B0F0"/>
                        </w:rPr>
                        <w:tab/>
                      </w:r>
                      <w:r w:rsidRPr="00DB353E">
                        <w:rPr>
                          <w:color w:val="00B0F0"/>
                        </w:rPr>
                        <w:tab/>
                      </w:r>
                      <w:r w:rsidRPr="00DB353E">
                        <w:rPr>
                          <w:color w:val="00B0F0"/>
                        </w:rPr>
                        <w:tab/>
                        <w:t>//</w:t>
                      </w:r>
                      <w:r w:rsidRPr="00DB353E">
                        <w:rPr>
                          <w:color w:val="00B0F0"/>
                        </w:rPr>
                        <w:t>在</w:t>
                      </w:r>
                      <w:r w:rsidRPr="00DB353E">
                        <w:rPr>
                          <w:rFonts w:hint="eastAsia"/>
                          <w:color w:val="00B0F0"/>
                        </w:rPr>
                        <w:t>裁剪窗口外，直接</w:t>
                      </w:r>
                      <w:r w:rsidRPr="00DB353E">
                        <w:rPr>
                          <w:color w:val="00B0F0"/>
                        </w:rPr>
                        <w:t>舍弃</w:t>
                      </w:r>
                    </w:p>
                    <w:p w:rsidR="00B02C80" w:rsidRPr="00DB353E" w:rsidRDefault="00B02C80" w:rsidP="00336C28">
                      <w:pPr>
                        <w:pStyle w:val="a0"/>
                        <w:spacing w:line="240" w:lineRule="exact"/>
                        <w:ind w:firstLineChars="300" w:firstLine="558"/>
                        <w:rPr>
                          <w:color w:val="00B0F0"/>
                        </w:rPr>
                      </w:pPr>
                      <w:r w:rsidRPr="00DB353E">
                        <w:rPr>
                          <w:color w:val="00B0F0"/>
                        </w:rPr>
                        <w:t>else</w:t>
                      </w:r>
                    </w:p>
                    <w:p w:rsidR="00B02C80" w:rsidRPr="00DB353E" w:rsidRDefault="00B02C80" w:rsidP="00336C28">
                      <w:pPr>
                        <w:pStyle w:val="a0"/>
                        <w:spacing w:line="240" w:lineRule="exact"/>
                        <w:ind w:firstLine="372"/>
                        <w:rPr>
                          <w:color w:val="00B0F0"/>
                        </w:rPr>
                      </w:pPr>
                      <w:r w:rsidRPr="00DB353E">
                        <w:rPr>
                          <w:color w:val="00B0F0"/>
                        </w:rPr>
                        <w:tab/>
                      </w:r>
                      <w:r w:rsidRPr="00DB353E">
                        <w:rPr>
                          <w:color w:val="00B0F0"/>
                        </w:rPr>
                        <w:tab/>
                        <w:t>r = qi / pi</w:t>
                      </w:r>
                      <w:r w:rsidRPr="00DB353E">
                        <w:rPr>
                          <w:color w:val="00B0F0"/>
                        </w:rPr>
                        <w:tab/>
                      </w:r>
                      <w:r w:rsidRPr="00DB353E">
                        <w:rPr>
                          <w:color w:val="00B0F0"/>
                        </w:rPr>
                        <w:tab/>
                      </w:r>
                      <w:r w:rsidRPr="00DB353E">
                        <w:rPr>
                          <w:color w:val="00B0F0"/>
                        </w:rPr>
                        <w:tab/>
                      </w:r>
                      <w:r w:rsidRPr="00DB353E">
                        <w:rPr>
                          <w:color w:val="00B0F0"/>
                        </w:rPr>
                        <w:tab/>
                        <w:t>//r</w:t>
                      </w:r>
                      <w:r w:rsidRPr="00DB353E">
                        <w:rPr>
                          <w:color w:val="00B0F0"/>
                        </w:rPr>
                        <w:t>表示</w:t>
                      </w:r>
                      <w:r w:rsidRPr="00DB353E">
                        <w:rPr>
                          <w:rFonts w:hint="eastAsia"/>
                          <w:color w:val="00B0F0"/>
                        </w:rPr>
                        <w:t>直接与第</w:t>
                      </w:r>
                      <w:r w:rsidRPr="00DB353E">
                        <w:rPr>
                          <w:rFonts w:hint="eastAsia"/>
                          <w:color w:val="00B0F0"/>
                        </w:rPr>
                        <w:t>i</w:t>
                      </w:r>
                      <w:r w:rsidRPr="00DB353E">
                        <w:rPr>
                          <w:color w:val="00B0F0"/>
                        </w:rPr>
                        <w:t>边</w:t>
                      </w:r>
                      <w:r w:rsidRPr="00DB353E">
                        <w:rPr>
                          <w:rFonts w:hint="eastAsia"/>
                          <w:color w:val="00B0F0"/>
                        </w:rPr>
                        <w:t>的交点的参数值</w:t>
                      </w:r>
                      <w:r w:rsidRPr="00DB353E">
                        <w:rPr>
                          <w:color w:val="00B0F0"/>
                        </w:rPr>
                        <w:t xml:space="preserve"> </w:t>
                      </w:r>
                    </w:p>
                    <w:p w:rsidR="00B02C80" w:rsidRPr="00DB353E" w:rsidRDefault="00B02C80" w:rsidP="00336C28">
                      <w:pPr>
                        <w:pStyle w:val="a0"/>
                        <w:spacing w:line="240" w:lineRule="exact"/>
                        <w:ind w:firstLine="372"/>
                        <w:rPr>
                          <w:color w:val="00B0F0"/>
                        </w:rPr>
                      </w:pPr>
                      <w:r w:rsidRPr="00DB353E">
                        <w:rPr>
                          <w:color w:val="00B0F0"/>
                        </w:rPr>
                        <w:tab/>
                      </w:r>
                      <w:r w:rsidRPr="00DB353E">
                        <w:rPr>
                          <w:color w:val="00B0F0"/>
                        </w:rPr>
                        <w:tab/>
                        <w:t>if pi &lt; 0</w:t>
                      </w:r>
                    </w:p>
                    <w:p w:rsidR="00B02C80" w:rsidRPr="00DB353E" w:rsidRDefault="00B02C80" w:rsidP="00336C28">
                      <w:pPr>
                        <w:pStyle w:val="a0"/>
                        <w:spacing w:line="240" w:lineRule="exact"/>
                        <w:ind w:firstLine="372"/>
                        <w:rPr>
                          <w:color w:val="00B0F0"/>
                        </w:rPr>
                      </w:pPr>
                      <w:r w:rsidRPr="00DB353E">
                        <w:rPr>
                          <w:color w:val="00B0F0"/>
                        </w:rPr>
                        <w:tab/>
                      </w:r>
                      <w:r w:rsidRPr="00DB353E">
                        <w:rPr>
                          <w:color w:val="00B0F0"/>
                        </w:rPr>
                        <w:tab/>
                        <w:t xml:space="preserve">  u1 = max(u1, r)</w:t>
                      </w:r>
                    </w:p>
                    <w:p w:rsidR="00B02C80" w:rsidRPr="00DB353E" w:rsidRDefault="00B02C80" w:rsidP="00336C28">
                      <w:pPr>
                        <w:pStyle w:val="a0"/>
                        <w:spacing w:line="240" w:lineRule="exact"/>
                        <w:ind w:firstLine="372"/>
                        <w:rPr>
                          <w:color w:val="00B0F0"/>
                        </w:rPr>
                      </w:pPr>
                      <w:r w:rsidRPr="00DB353E">
                        <w:rPr>
                          <w:color w:val="00B0F0"/>
                        </w:rPr>
                        <w:tab/>
                      </w:r>
                      <w:r w:rsidRPr="00DB353E">
                        <w:rPr>
                          <w:color w:val="00B0F0"/>
                        </w:rPr>
                        <w:tab/>
                        <w:t>else</w:t>
                      </w:r>
                    </w:p>
                    <w:p w:rsidR="00B02C80" w:rsidRPr="00DB353E" w:rsidRDefault="00B02C80" w:rsidP="00336C28">
                      <w:pPr>
                        <w:pStyle w:val="a0"/>
                        <w:spacing w:line="240" w:lineRule="exact"/>
                        <w:ind w:firstLine="372"/>
                        <w:rPr>
                          <w:color w:val="00B0F0"/>
                        </w:rPr>
                      </w:pPr>
                      <w:r w:rsidRPr="00DB353E">
                        <w:rPr>
                          <w:color w:val="00B0F0"/>
                        </w:rPr>
                        <w:tab/>
                      </w:r>
                      <w:r w:rsidRPr="00DB353E">
                        <w:rPr>
                          <w:color w:val="00B0F0"/>
                        </w:rPr>
                        <w:tab/>
                        <w:t xml:space="preserve">  u2 = min(u2, r)</w:t>
                      </w:r>
                    </w:p>
                    <w:p w:rsidR="00B02C80" w:rsidRPr="00DB353E" w:rsidRDefault="00B02C80" w:rsidP="00336C28">
                      <w:pPr>
                        <w:pStyle w:val="a0"/>
                        <w:ind w:firstLine="372"/>
                        <w:rPr>
                          <w:color w:val="00B0F0"/>
                        </w:rPr>
                      </w:pPr>
                      <w:r w:rsidRPr="00DB353E">
                        <w:rPr>
                          <w:color w:val="00B0F0"/>
                        </w:rPr>
                        <w:t>if u1 &gt; u2:</w:t>
                      </w:r>
                    </w:p>
                    <w:p w:rsidR="00B02C80" w:rsidRPr="00DB353E" w:rsidRDefault="00B02C80" w:rsidP="00336C28">
                      <w:pPr>
                        <w:pStyle w:val="a0"/>
                        <w:ind w:firstLine="372"/>
                        <w:rPr>
                          <w:color w:val="00B0F0"/>
                        </w:rPr>
                      </w:pPr>
                      <w:r w:rsidRPr="00DB353E">
                        <w:rPr>
                          <w:color w:val="00B0F0"/>
                        </w:rPr>
                        <w:t xml:space="preserve">  return</w:t>
                      </w:r>
                    </w:p>
                    <w:p w:rsidR="00B02C80" w:rsidRPr="00DB353E" w:rsidRDefault="00B02C80" w:rsidP="00336C28">
                      <w:pPr>
                        <w:pStyle w:val="a0"/>
                        <w:ind w:firstLine="372"/>
                        <w:rPr>
                          <w:color w:val="00B0F0"/>
                        </w:rPr>
                      </w:pPr>
                      <w:r w:rsidRPr="00DB353E">
                        <w:rPr>
                          <w:color w:val="00B0F0"/>
                        </w:rPr>
                        <w:t xml:space="preserve">update: </w:t>
                      </w:r>
                    </w:p>
                    <w:p w:rsidR="00B02C80" w:rsidRPr="00DB353E" w:rsidRDefault="00B02C80" w:rsidP="00336C28">
                      <w:pPr>
                        <w:pStyle w:val="a0"/>
                        <w:ind w:firstLine="372"/>
                        <w:rPr>
                          <w:color w:val="00B0F0"/>
                        </w:rPr>
                      </w:pPr>
                      <w:r w:rsidRPr="00DB353E">
                        <w:rPr>
                          <w:color w:val="00B0F0"/>
                        </w:rPr>
                        <w:t>//</w:t>
                      </w:r>
                      <w:r w:rsidRPr="00DB353E">
                        <w:rPr>
                          <w:color w:val="00B0F0"/>
                        </w:rPr>
                        <w:t>保留参数在</w:t>
                      </w:r>
                      <w:r w:rsidRPr="00DB353E">
                        <w:rPr>
                          <w:color w:val="00B0F0"/>
                        </w:rPr>
                        <w:t>[u1, u2]</w:t>
                      </w:r>
                      <w:r w:rsidRPr="00DB353E">
                        <w:rPr>
                          <w:color w:val="00B0F0"/>
                        </w:rPr>
                        <w:t>内的部分</w:t>
                      </w:r>
                    </w:p>
                    <w:p w:rsidR="00B02C80" w:rsidRPr="00DB353E" w:rsidRDefault="00B02C80" w:rsidP="00336C28">
                      <w:pPr>
                        <w:pStyle w:val="a0"/>
                        <w:ind w:firstLine="372"/>
                        <w:rPr>
                          <w:color w:val="00B0F0"/>
                        </w:rPr>
                      </w:pPr>
                      <w:r w:rsidRPr="00DB353E">
                        <w:rPr>
                          <w:color w:val="00B0F0"/>
                        </w:rPr>
                        <w:t>P1 = (x1 + u1* Δx,  y1 + u1*Δy)</w:t>
                      </w:r>
                    </w:p>
                    <w:p w:rsidR="00B02C80" w:rsidRPr="00DB353E" w:rsidRDefault="00B02C80" w:rsidP="00336C28">
                      <w:pPr>
                        <w:pStyle w:val="a0"/>
                        <w:ind w:firstLine="372"/>
                        <w:rPr>
                          <w:color w:val="00B0F0"/>
                        </w:rPr>
                      </w:pPr>
                      <w:r w:rsidRPr="00DB353E">
                        <w:rPr>
                          <w:color w:val="00B0F0"/>
                        </w:rPr>
                        <w:t>P2 = (x1 + u2* Δx,  y1 + u2*Δy)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36C28" w:rsidRDefault="00336C28" w:rsidP="00336C28">
      <w:pPr>
        <w:pStyle w:val="a0"/>
        <w:ind w:firstLine="372"/>
      </w:pPr>
    </w:p>
    <w:p w:rsidR="00336C28" w:rsidRDefault="00336C28" w:rsidP="00336C28">
      <w:pPr>
        <w:pStyle w:val="a0"/>
        <w:ind w:firstLine="372"/>
      </w:pPr>
    </w:p>
    <w:p w:rsidR="00336C28" w:rsidRDefault="00336C28" w:rsidP="00336C28">
      <w:pPr>
        <w:pStyle w:val="a0"/>
        <w:ind w:firstLine="372"/>
      </w:pPr>
    </w:p>
    <w:p w:rsidR="00336C28" w:rsidRDefault="00336C28" w:rsidP="00336C28">
      <w:pPr>
        <w:pStyle w:val="a0"/>
        <w:ind w:firstLine="372"/>
      </w:pPr>
    </w:p>
    <w:p w:rsidR="00336C28" w:rsidRDefault="00336C28" w:rsidP="00336C28">
      <w:pPr>
        <w:pStyle w:val="a0"/>
        <w:ind w:firstLine="372"/>
      </w:pPr>
    </w:p>
    <w:p w:rsidR="00336C28" w:rsidRDefault="00336C28" w:rsidP="00336C28">
      <w:pPr>
        <w:pStyle w:val="a0"/>
        <w:ind w:firstLine="372"/>
      </w:pPr>
    </w:p>
    <w:p w:rsidR="00336C28" w:rsidRDefault="00336C28" w:rsidP="00336C28">
      <w:pPr>
        <w:pStyle w:val="a0"/>
        <w:ind w:firstLine="372"/>
      </w:pPr>
    </w:p>
    <w:p w:rsidR="00336C28" w:rsidRDefault="00336C28" w:rsidP="00336C28">
      <w:pPr>
        <w:pStyle w:val="a0"/>
        <w:ind w:firstLine="372"/>
      </w:pPr>
    </w:p>
    <w:p w:rsidR="00336C28" w:rsidRDefault="00336C28" w:rsidP="00336C28">
      <w:pPr>
        <w:pStyle w:val="a0"/>
        <w:ind w:firstLine="372"/>
      </w:pPr>
    </w:p>
    <w:p w:rsidR="00336C28" w:rsidRDefault="00336C28" w:rsidP="00336C28">
      <w:pPr>
        <w:pStyle w:val="a0"/>
        <w:ind w:firstLine="372"/>
      </w:pPr>
    </w:p>
    <w:p w:rsidR="00336C28" w:rsidRDefault="00336C28" w:rsidP="00336C28">
      <w:pPr>
        <w:pStyle w:val="a0"/>
        <w:ind w:firstLine="372"/>
      </w:pPr>
    </w:p>
    <w:p w:rsidR="00336C28" w:rsidRDefault="00336C28" w:rsidP="00336C28">
      <w:pPr>
        <w:pStyle w:val="a0"/>
        <w:ind w:firstLine="372"/>
      </w:pPr>
    </w:p>
    <w:p w:rsidR="00336C28" w:rsidRDefault="00336C28" w:rsidP="00336C28">
      <w:pPr>
        <w:pStyle w:val="a0"/>
        <w:ind w:firstLine="372"/>
      </w:pPr>
    </w:p>
    <w:p w:rsidR="00336C28" w:rsidRDefault="00336C28" w:rsidP="00336C28">
      <w:pPr>
        <w:pStyle w:val="a0"/>
        <w:ind w:firstLine="372"/>
      </w:pPr>
    </w:p>
    <w:p w:rsidR="00336C28" w:rsidRDefault="00336C28" w:rsidP="00336C28">
      <w:pPr>
        <w:pStyle w:val="a0"/>
        <w:ind w:firstLine="372"/>
      </w:pPr>
    </w:p>
    <w:p w:rsidR="00336C28" w:rsidRDefault="00336C28" w:rsidP="00336C28">
      <w:pPr>
        <w:pStyle w:val="a0"/>
        <w:ind w:firstLine="372"/>
      </w:pPr>
    </w:p>
    <w:p w:rsidR="00960873" w:rsidRDefault="001F5CB0" w:rsidP="00960873">
      <w:pPr>
        <w:pStyle w:val="a0"/>
        <w:tabs>
          <w:tab w:val="left" w:pos="3906"/>
        </w:tabs>
        <w:ind w:firstLine="372"/>
      </w:pPr>
      <w:r>
        <w:tab/>
      </w:r>
      <w:r>
        <w:rPr>
          <w:rFonts w:hint="eastAsia"/>
        </w:rPr>
        <w:t>算法</w:t>
      </w:r>
      <w:r>
        <w:rPr>
          <w:rFonts w:hint="eastAsia"/>
        </w:rPr>
        <w:t xml:space="preserve"> </w:t>
      </w:r>
      <w:r>
        <w:rPr>
          <w:rFonts w:hint="eastAsia"/>
        </w:rPr>
        <w:t>梁友栋</w:t>
      </w:r>
      <w:r>
        <w:rPr>
          <w:rFonts w:hint="eastAsia"/>
        </w:rPr>
        <w:t>-</w:t>
      </w:r>
      <w:r>
        <w:t>Barsky</w:t>
      </w:r>
    </w:p>
    <w:p w:rsidR="00960873" w:rsidRDefault="00960873" w:rsidP="00960873">
      <w:pPr>
        <w:pStyle w:val="a0"/>
        <w:tabs>
          <w:tab w:val="left" w:pos="3906"/>
        </w:tabs>
        <w:ind w:firstLine="372"/>
      </w:pPr>
    </w:p>
    <w:p w:rsidR="00960873" w:rsidRDefault="00960873" w:rsidP="00960873">
      <w:pPr>
        <w:pStyle w:val="a0"/>
        <w:tabs>
          <w:tab w:val="left" w:pos="3906"/>
        </w:tabs>
        <w:ind w:firstLine="372"/>
      </w:pPr>
    </w:p>
    <w:p w:rsidR="00CD4631" w:rsidRDefault="00CD4631" w:rsidP="00CD4631">
      <w:pPr>
        <w:pStyle w:val="3"/>
      </w:pPr>
      <w:r>
        <w:rPr>
          <w:rFonts w:hint="eastAsia"/>
        </w:rPr>
        <w:t>矩形裁剪</w:t>
      </w:r>
    </w:p>
    <w:p w:rsidR="008D7370" w:rsidRDefault="008D7370" w:rsidP="008D7370">
      <w:pPr>
        <w:pStyle w:val="a0"/>
        <w:ind w:firstLine="372"/>
      </w:pPr>
      <w:r>
        <w:rPr>
          <w:rFonts w:hint="eastAsia"/>
        </w:rPr>
        <w:t>矩形裁剪较简单，我们只需要求出待裁剪矩形与裁剪窗口</w:t>
      </w:r>
      <w:r>
        <w:rPr>
          <w:rFonts w:hint="eastAsia"/>
        </w:rPr>
        <w:t>W</w:t>
      </w:r>
      <w:r>
        <w:rPr>
          <w:rFonts w:hint="eastAsia"/>
        </w:rPr>
        <w:t>的重叠部分即可</w:t>
      </w:r>
    </w:p>
    <w:p w:rsidR="008D7370" w:rsidRDefault="005D248B" w:rsidP="008D7370">
      <w:pPr>
        <w:pStyle w:val="a0"/>
        <w:ind w:firstLine="372"/>
      </w:pPr>
      <w:r>
        <w:rPr>
          <w:rFonts w:hint="eastAsia"/>
        </w:rPr>
        <w:t>设待裁剪矩形左上角坐标为</w:t>
      </w:r>
      <w:r>
        <w:rPr>
          <w:rFonts w:hint="eastAsia"/>
        </w:rPr>
        <w:t>P</w:t>
      </w:r>
      <w:r>
        <w:t xml:space="preserve">1(x1, y1), </w:t>
      </w:r>
      <w:r>
        <w:rPr>
          <w:rFonts w:hint="eastAsia"/>
        </w:rPr>
        <w:t>右下角坐标为</w:t>
      </w:r>
      <w:r>
        <w:rPr>
          <w:rFonts w:hint="eastAsia"/>
        </w:rPr>
        <w:t>P</w:t>
      </w:r>
      <w:r>
        <w:t>2</w:t>
      </w:r>
      <w:r>
        <w:rPr>
          <w:rFonts w:hint="eastAsia"/>
        </w:rPr>
        <w:t>(</w:t>
      </w:r>
      <w:r>
        <w:t>x2, y2)</w:t>
      </w:r>
    </w:p>
    <w:p w:rsidR="00CE5CBC" w:rsidRDefault="00CE5CBC" w:rsidP="00CE5CBC">
      <w:pPr>
        <w:pStyle w:val="a0"/>
        <w:tabs>
          <w:tab w:val="clear" w:pos="357"/>
        </w:tabs>
        <w:ind w:left="372" w:firstLineChars="0" w:firstLine="0"/>
      </w:pPr>
      <w:r>
        <w:rPr>
          <w:rFonts w:hint="eastAsia"/>
        </w:rPr>
        <w:t>先假设两个矩形相交，相交后的矩形为</w:t>
      </w:r>
      <w:r>
        <w:rPr>
          <w:rFonts w:hint="eastAsia"/>
        </w:rPr>
        <w:t>C</w:t>
      </w:r>
      <w:r>
        <w:t xml:space="preserve">, </w:t>
      </w:r>
      <w:r>
        <w:rPr>
          <w:rFonts w:hint="eastAsia"/>
        </w:rPr>
        <w:t>设</w:t>
      </w:r>
      <w:r>
        <w:rPr>
          <w:rFonts w:hint="eastAsia"/>
        </w:rPr>
        <w:t>C</w:t>
      </w:r>
      <w:r>
        <w:rPr>
          <w:rFonts w:hint="eastAsia"/>
        </w:rPr>
        <w:t>的左上角坐标为</w:t>
      </w:r>
      <w:r>
        <w:rPr>
          <w:rFonts w:hint="eastAsia"/>
        </w:rPr>
        <w:t>(</w:t>
      </w:r>
      <w:r>
        <w:t xml:space="preserve">xc1, yc1), </w:t>
      </w:r>
      <w:r>
        <w:rPr>
          <w:rFonts w:hint="eastAsia"/>
        </w:rPr>
        <w:t>右下角坐标为</w:t>
      </w:r>
      <w:r>
        <w:rPr>
          <w:rFonts w:hint="eastAsia"/>
        </w:rPr>
        <w:t>(</w:t>
      </w:r>
      <w:r>
        <w:t>xc2, yc2)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则其顶点坐标可通过如下式子计算出来</w:t>
      </w:r>
    </w:p>
    <w:p w:rsidR="00844158" w:rsidRPr="00CE5CBC" w:rsidRDefault="00E61CB8" w:rsidP="00CE5CBC">
      <w:pPr>
        <w:pStyle w:val="a0"/>
        <w:ind w:firstLine="372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xc1=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max⁡</m:t>
                  </m:r>
                  <m:r>
                    <w:rPr>
                      <w:rFonts w:ascii="Cambria Math" w:hAnsi="Cambria Math"/>
                    </w:rPr>
                    <m:t>(x1, xmin)</m:t>
                  </m:r>
                </m:e>
                <m:e>
                  <m:r>
                    <w:rPr>
                      <w:rFonts w:ascii="Cambria Math" w:hAnsi="Cambria Math"/>
                    </w:rPr>
                    <m:t>yc1=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max⁡</m:t>
                  </m:r>
                  <m:r>
                    <w:rPr>
                      <w:rFonts w:ascii="Cambria Math" w:hAnsi="Cambria Math"/>
                    </w:rPr>
                    <m:t>(y1, ymin)</m:t>
                  </m:r>
                </m:e>
                <m:e>
                  <m:r>
                    <w:rPr>
                      <w:rFonts w:ascii="Cambria Math" w:hAnsi="Cambria Math"/>
                    </w:rPr>
                    <m:t>xc2=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min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x2,xmax</m:t>
                          </m:r>
                        </m:e>
                      </m:d>
                    </m:e>
                  </m:func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yc2=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min⁡</m:t>
                  </m:r>
                  <m:r>
                    <w:rPr>
                      <w:rFonts w:ascii="Cambria Math" w:eastAsia="Cambria Math" w:hAnsi="Cambria Math" w:cs="Cambria Math"/>
                    </w:rPr>
                    <m:t>(y2, ymax)</m:t>
                  </m:r>
                </m:e>
              </m:eqArr>
            </m:e>
          </m:d>
        </m:oMath>
      </m:oMathPara>
    </w:p>
    <w:p w:rsidR="00CE6D70" w:rsidRDefault="00E93D5E" w:rsidP="00960873">
      <w:pPr>
        <w:pStyle w:val="a0"/>
        <w:ind w:left="372" w:firstLineChars="0" w:firstLine="0"/>
      </w:pPr>
      <w:r>
        <w:rPr>
          <w:rFonts w:hint="eastAsia"/>
        </w:rPr>
        <w:t>最后判断不等式</w:t>
      </w:r>
      <w:r>
        <w:rPr>
          <w:rFonts w:hint="eastAsia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xc1</m:t>
                </m:r>
                <m:r>
                  <w:rPr>
                    <w:rFonts w:ascii="Cambria Math" w:hAnsi="Cambria Math" w:hint="eastAsia"/>
                  </w:rPr>
                  <m:t>≤</m:t>
                </m:r>
                <m:r>
                  <w:rPr>
                    <w:rFonts w:ascii="Cambria Math" w:hAnsi="Cambria Math"/>
                  </w:rPr>
                  <m:t>xc2</m:t>
                </m:r>
              </m:e>
              <m:e>
                <m:r>
                  <w:rPr>
                    <w:rFonts w:ascii="Cambria Math" w:hAnsi="Cambria Math"/>
                  </w:rPr>
                  <m:t>yc1</m:t>
                </m:r>
                <m:r>
                  <w:rPr>
                    <w:rFonts w:ascii="Cambria Math" w:hAnsi="Cambria Math" w:hint="eastAsia"/>
                  </w:rPr>
                  <m:t>≤</m:t>
                </m:r>
                <m:r>
                  <w:rPr>
                    <w:rFonts w:ascii="Cambria Math" w:hAnsi="Cambria Math"/>
                  </w:rPr>
                  <m:t>yc2</m:t>
                </m:r>
              </m:e>
            </m:eqArr>
          </m:e>
        </m:d>
      </m:oMath>
      <w:r>
        <w:rPr>
          <w:rFonts w:hint="eastAsia"/>
        </w:rPr>
        <w:t xml:space="preserve"> </w:t>
      </w:r>
      <w:r>
        <w:rPr>
          <w:rFonts w:hint="eastAsia"/>
        </w:rPr>
        <w:t>是否满足即可判断出是否有交集，如果相交，则重设带裁剪矩形左上角和右下角的坐标。</w:t>
      </w:r>
    </w:p>
    <w:p w:rsidR="00CE6D70" w:rsidRPr="005D248B" w:rsidRDefault="00CE6D70" w:rsidP="00960873">
      <w:pPr>
        <w:pStyle w:val="a0"/>
        <w:ind w:firstLineChars="0" w:firstLine="0"/>
      </w:pPr>
    </w:p>
    <w:p w:rsidR="00556F0C" w:rsidRPr="008D7370" w:rsidRDefault="00556F0C" w:rsidP="00556F0C">
      <w:pPr>
        <w:pStyle w:val="a0"/>
        <w:ind w:firstLineChars="0" w:firstLine="0"/>
      </w:pPr>
    </w:p>
    <w:p w:rsidR="00CD4631" w:rsidRDefault="00CD4631" w:rsidP="00CD4631">
      <w:pPr>
        <w:pStyle w:val="3"/>
      </w:pPr>
      <w:r>
        <w:rPr>
          <w:rFonts w:hint="eastAsia"/>
        </w:rPr>
        <w:lastRenderedPageBreak/>
        <w:t>一般多边形裁剪</w:t>
      </w:r>
      <w:r w:rsidR="00F81C0E">
        <w:rPr>
          <w:rFonts w:hint="eastAsia"/>
        </w:rPr>
        <w:t>(</w:t>
      </w:r>
      <w:r w:rsidR="00F81C0E">
        <w:t>S</w:t>
      </w:r>
      <w:r w:rsidR="00F81C0E">
        <w:rPr>
          <w:rFonts w:hint="eastAsia"/>
        </w:rPr>
        <w:t>uther</w:t>
      </w:r>
      <w:r w:rsidR="00F81C0E">
        <w:t>land-Hodgeman</w:t>
      </w:r>
      <w:r w:rsidR="00F81C0E">
        <w:rPr>
          <w:rFonts w:hint="eastAsia"/>
        </w:rPr>
        <w:t>算法</w:t>
      </w:r>
      <w:r w:rsidR="00F81C0E">
        <w:t>)</w:t>
      </w:r>
    </w:p>
    <w:p w:rsidR="008B4433" w:rsidRDefault="00C3462F" w:rsidP="00C3462F">
      <w:pPr>
        <w:pStyle w:val="a0"/>
        <w:ind w:firstLineChars="0" w:firstLine="0"/>
      </w:pPr>
      <w:r>
        <w:tab/>
      </w:r>
      <w:r w:rsidR="002F511A">
        <w:rPr>
          <w:rFonts w:hint="eastAsia"/>
        </w:rPr>
        <w:t>依次用裁剪窗口的四条边进行裁剪，</w:t>
      </w:r>
      <w:r w:rsidR="00C73275">
        <w:rPr>
          <w:rFonts w:hint="eastAsia"/>
        </w:rPr>
        <w:t>每一次裁剪过程中，依次检查多边形的每条边，根据边与裁剪窗口对应当前用于裁剪的边界的位置关系，决定将哪些点加入到新顶点集中。</w:t>
      </w:r>
      <w:r w:rsidR="00C73275" w:rsidRPr="00F81C0E">
        <w:t xml:space="preserve"> </w:t>
      </w:r>
    </w:p>
    <w:p w:rsidR="00061F79" w:rsidRDefault="00061F79" w:rsidP="00061F79">
      <w:pPr>
        <w:pStyle w:val="a0"/>
        <w:ind w:firstLineChars="0" w:firstLine="0"/>
      </w:pPr>
      <w:r>
        <w:rPr>
          <w:rFonts w:hint="eastAsia"/>
        </w:rPr>
        <w:t>设当前用裁剪窗口的边</w:t>
      </w:r>
      <w:r>
        <w:rPr>
          <w:rFonts w:hint="eastAsia"/>
        </w:rPr>
        <w:t>Ei</w:t>
      </w:r>
      <w:r>
        <w:t xml:space="preserve"> (</w:t>
      </w:r>
      <w:r>
        <w:rPr>
          <w:rFonts w:hint="eastAsia"/>
        </w:rPr>
        <w:t>0</w:t>
      </w:r>
      <w:r>
        <w:rPr>
          <w:rFonts w:hint="eastAsia"/>
        </w:rPr>
        <w:t>≤</w:t>
      </w:r>
      <w:r>
        <w:t>i</w:t>
      </w:r>
      <w:r>
        <w:rPr>
          <w:rFonts w:hint="eastAsia"/>
        </w:rPr>
        <w:t>≤</w:t>
      </w:r>
      <w:r>
        <w:rPr>
          <w:rFonts w:hint="eastAsia"/>
        </w:rPr>
        <w:t>3</w:t>
      </w:r>
      <w:r>
        <w:rPr>
          <w:rFonts w:hint="eastAsia"/>
        </w:rPr>
        <w:t>分别对应上、右、下和左边界</w:t>
      </w:r>
      <w:r>
        <w:t xml:space="preserve">), </w:t>
      </w:r>
      <w:r>
        <w:rPr>
          <w:rFonts w:hint="eastAsia"/>
        </w:rPr>
        <w:t>当前检查边</w:t>
      </w:r>
      <w:r>
        <w:t xml:space="preserve">E </w:t>
      </w:r>
      <w:r>
        <w:rPr>
          <w:rFonts w:hint="eastAsia"/>
        </w:rPr>
        <w:t>=</w:t>
      </w:r>
      <w:r>
        <w:t xml:space="preserve"> P</w:t>
      </w:r>
      <w:r>
        <w:rPr>
          <w:rFonts w:hint="eastAsia"/>
        </w:rPr>
        <w:t>1</w:t>
      </w:r>
      <w:r>
        <w:t>P2, P1</w:t>
      </w:r>
      <w:r>
        <w:rPr>
          <w:rFonts w:hint="eastAsia"/>
        </w:rPr>
        <w:t>为起点，</w:t>
      </w:r>
      <w:r>
        <w:rPr>
          <w:rFonts w:hint="eastAsia"/>
        </w:rPr>
        <w:t>P2</w:t>
      </w:r>
      <w:r>
        <w:rPr>
          <w:rFonts w:hint="eastAsia"/>
        </w:rPr>
        <w:t>为终点</w:t>
      </w:r>
      <w:r>
        <w:rPr>
          <w:rFonts w:hint="eastAsia"/>
        </w:rPr>
        <w:t>(</w:t>
      </w:r>
      <w:r>
        <w:rPr>
          <w:rFonts w:hint="eastAsia"/>
        </w:rPr>
        <w:t>因为检查过程是有序的，所以边必须有方向性</w:t>
      </w:r>
      <w:r>
        <w:t>)</w:t>
      </w:r>
      <w:r>
        <w:rPr>
          <w:rFonts w:hint="eastAsia"/>
        </w:rPr>
        <w:t>。设</w:t>
      </w:r>
      <w:r>
        <w:rPr>
          <w:rFonts w:hint="eastAsia"/>
        </w:rPr>
        <w:t>Ei</w:t>
      </w:r>
      <w:r>
        <w:rPr>
          <w:rFonts w:hint="eastAsia"/>
        </w:rPr>
        <w:t>和</w:t>
      </w:r>
      <w:r>
        <w:rPr>
          <w:rFonts w:hint="eastAsia"/>
        </w:rPr>
        <w:t>E</w:t>
      </w:r>
      <w:r>
        <w:rPr>
          <w:rFonts w:hint="eastAsia"/>
        </w:rPr>
        <w:t>的交点为</w:t>
      </w:r>
      <w:r>
        <w:rPr>
          <w:rFonts w:hint="eastAsia"/>
        </w:rPr>
        <w:t>V</w:t>
      </w:r>
      <w:r>
        <w:t>(</w:t>
      </w:r>
      <w:r>
        <w:rPr>
          <w:rFonts w:hint="eastAsia"/>
        </w:rPr>
        <w:t>若有</w:t>
      </w:r>
      <w:r>
        <w:rPr>
          <w:rFonts w:hint="eastAsia"/>
        </w:rPr>
        <w:t>)</w:t>
      </w:r>
    </w:p>
    <w:p w:rsidR="00061F79" w:rsidRDefault="00061F79" w:rsidP="00061F79">
      <w:pPr>
        <w:pStyle w:val="a0"/>
        <w:numPr>
          <w:ilvl w:val="0"/>
          <w:numId w:val="6"/>
        </w:numPr>
        <w:tabs>
          <w:tab w:val="clear" w:pos="357"/>
        </w:tabs>
        <w:ind w:firstLineChars="0"/>
      </w:pPr>
      <w:r>
        <w:rPr>
          <w:rFonts w:hint="eastAsia"/>
        </w:rPr>
        <w:t>P</w:t>
      </w:r>
      <w:r>
        <w:t>1</w:t>
      </w:r>
      <w:r>
        <w:rPr>
          <w:rFonts w:hint="eastAsia"/>
        </w:rPr>
        <w:t>在</w:t>
      </w:r>
      <w:r>
        <w:rPr>
          <w:rFonts w:hint="eastAsia"/>
        </w:rPr>
        <w:t>E</w:t>
      </w:r>
      <w:r>
        <w:t>i</w:t>
      </w:r>
      <w:r>
        <w:rPr>
          <w:rFonts w:hint="eastAsia"/>
        </w:rPr>
        <w:t>外侧空间，</w:t>
      </w:r>
      <w:r>
        <w:t>P</w:t>
      </w:r>
      <w:r>
        <w:rPr>
          <w:rFonts w:hint="eastAsia"/>
        </w:rPr>
        <w:t>2</w:t>
      </w:r>
      <w:r>
        <w:rPr>
          <w:rFonts w:hint="eastAsia"/>
        </w:rPr>
        <w:t>在</w:t>
      </w:r>
      <w:r>
        <w:rPr>
          <w:rFonts w:hint="eastAsia"/>
        </w:rPr>
        <w:t>Ei</w:t>
      </w:r>
      <w:r>
        <w:rPr>
          <w:rFonts w:hint="eastAsia"/>
        </w:rPr>
        <w:t>内侧空间</w:t>
      </w:r>
    </w:p>
    <w:p w:rsidR="00061F79" w:rsidRDefault="00061F79" w:rsidP="00061F79">
      <w:pPr>
        <w:pStyle w:val="a0"/>
        <w:tabs>
          <w:tab w:val="clear" w:pos="357"/>
        </w:tabs>
        <w:ind w:left="360" w:firstLineChars="0" w:firstLine="0"/>
      </w:pPr>
      <w:r>
        <w:rPr>
          <w:rFonts w:hint="eastAsia"/>
        </w:rPr>
        <w:t>依次添加</w:t>
      </w:r>
      <w:r>
        <w:rPr>
          <w:rFonts w:hint="eastAsia"/>
        </w:rPr>
        <w:t>V</w:t>
      </w:r>
      <w:r>
        <w:rPr>
          <w:rFonts w:hint="eastAsia"/>
        </w:rPr>
        <w:t>和</w:t>
      </w:r>
      <w:r>
        <w:rPr>
          <w:rFonts w:hint="eastAsia"/>
        </w:rPr>
        <w:t>P</w:t>
      </w:r>
      <w:r>
        <w:t>2</w:t>
      </w:r>
    </w:p>
    <w:p w:rsidR="00061F79" w:rsidRDefault="00061F79" w:rsidP="00061F79">
      <w:pPr>
        <w:pStyle w:val="a0"/>
        <w:numPr>
          <w:ilvl w:val="0"/>
          <w:numId w:val="6"/>
        </w:numPr>
        <w:tabs>
          <w:tab w:val="clear" w:pos="357"/>
        </w:tabs>
        <w:ind w:firstLineChars="0"/>
      </w:pPr>
      <w:r>
        <w:rPr>
          <w:rFonts w:hint="eastAsia"/>
        </w:rPr>
        <w:t>P1</w:t>
      </w:r>
      <w:r>
        <w:rPr>
          <w:rFonts w:hint="eastAsia"/>
        </w:rPr>
        <w:t>和</w:t>
      </w:r>
      <w:r>
        <w:rPr>
          <w:rFonts w:hint="eastAsia"/>
        </w:rPr>
        <w:t>P</w:t>
      </w:r>
      <w:r>
        <w:t>2</w:t>
      </w:r>
      <w:r>
        <w:rPr>
          <w:rFonts w:hint="eastAsia"/>
        </w:rPr>
        <w:t>都在内侧空间</w:t>
      </w:r>
    </w:p>
    <w:p w:rsidR="00061F79" w:rsidRDefault="00061F79" w:rsidP="00061F79">
      <w:pPr>
        <w:pStyle w:val="a0"/>
        <w:tabs>
          <w:tab w:val="clear" w:pos="357"/>
        </w:tabs>
        <w:ind w:left="360" w:firstLineChars="0" w:firstLine="0"/>
      </w:pPr>
      <w:r>
        <w:rPr>
          <w:rFonts w:hint="eastAsia"/>
        </w:rPr>
        <w:t>添加</w:t>
      </w:r>
      <w:r>
        <w:rPr>
          <w:rFonts w:hint="eastAsia"/>
        </w:rPr>
        <w:t>P</w:t>
      </w:r>
      <w:r>
        <w:t>2</w:t>
      </w:r>
    </w:p>
    <w:p w:rsidR="00061F79" w:rsidRDefault="00061F79" w:rsidP="00061F79">
      <w:pPr>
        <w:pStyle w:val="a0"/>
        <w:numPr>
          <w:ilvl w:val="0"/>
          <w:numId w:val="6"/>
        </w:numPr>
        <w:tabs>
          <w:tab w:val="clear" w:pos="357"/>
        </w:tabs>
        <w:ind w:firstLineChars="0"/>
      </w:pPr>
      <w:r>
        <w:rPr>
          <w:rFonts w:hint="eastAsia"/>
        </w:rPr>
        <w:t>P1</w:t>
      </w:r>
      <w:r>
        <w:rPr>
          <w:rFonts w:hint="eastAsia"/>
        </w:rPr>
        <w:t>在</w:t>
      </w:r>
      <w:r>
        <w:rPr>
          <w:rFonts w:hint="eastAsia"/>
        </w:rPr>
        <w:t>E</w:t>
      </w:r>
      <w:r>
        <w:rPr>
          <w:rFonts w:hint="eastAsia"/>
        </w:rPr>
        <w:t>内侧空间，</w:t>
      </w:r>
      <w:r>
        <w:rPr>
          <w:rFonts w:hint="eastAsia"/>
        </w:rPr>
        <w:t>P2</w:t>
      </w:r>
      <w:r>
        <w:rPr>
          <w:rFonts w:hint="eastAsia"/>
        </w:rPr>
        <w:t>在</w:t>
      </w:r>
      <w:r>
        <w:rPr>
          <w:rFonts w:hint="eastAsia"/>
        </w:rPr>
        <w:t>Ei</w:t>
      </w:r>
      <w:r>
        <w:rPr>
          <w:rFonts w:hint="eastAsia"/>
        </w:rPr>
        <w:t>外侧空间</w:t>
      </w:r>
    </w:p>
    <w:p w:rsidR="00061F79" w:rsidRDefault="00061F79" w:rsidP="00061F79">
      <w:pPr>
        <w:pStyle w:val="a0"/>
        <w:tabs>
          <w:tab w:val="clear" w:pos="357"/>
        </w:tabs>
        <w:ind w:left="360" w:firstLineChars="0" w:firstLine="0"/>
      </w:pPr>
      <w:r>
        <w:rPr>
          <w:rFonts w:hint="eastAsia"/>
        </w:rPr>
        <w:t>添加</w:t>
      </w:r>
      <w:r>
        <w:rPr>
          <w:rFonts w:hint="eastAsia"/>
        </w:rPr>
        <w:t>V</w:t>
      </w:r>
    </w:p>
    <w:p w:rsidR="00061F79" w:rsidRDefault="00061F79" w:rsidP="00061F79">
      <w:pPr>
        <w:pStyle w:val="a0"/>
        <w:numPr>
          <w:ilvl w:val="0"/>
          <w:numId w:val="6"/>
        </w:numPr>
        <w:tabs>
          <w:tab w:val="clear" w:pos="357"/>
        </w:tabs>
        <w:ind w:firstLineChars="0"/>
      </w:pPr>
      <w:r>
        <w:rPr>
          <w:rFonts w:hint="eastAsia"/>
        </w:rPr>
        <w:t>P1</w:t>
      </w:r>
      <w:r>
        <w:rPr>
          <w:rFonts w:hint="eastAsia"/>
        </w:rPr>
        <w:t>和</w:t>
      </w:r>
      <w:r>
        <w:rPr>
          <w:rFonts w:hint="eastAsia"/>
        </w:rPr>
        <w:t>P</w:t>
      </w:r>
      <w:r>
        <w:t>2</w:t>
      </w:r>
      <w:r>
        <w:rPr>
          <w:rFonts w:hint="eastAsia"/>
        </w:rPr>
        <w:t>都在外侧空间</w:t>
      </w:r>
      <w:r>
        <w:rPr>
          <w:rFonts w:hint="eastAsia"/>
        </w:rPr>
        <w:t xml:space="preserve"> </w:t>
      </w:r>
    </w:p>
    <w:p w:rsidR="00061F79" w:rsidRDefault="00061F79" w:rsidP="00061F79">
      <w:pPr>
        <w:pStyle w:val="a0"/>
        <w:tabs>
          <w:tab w:val="clear" w:pos="357"/>
        </w:tabs>
        <w:ind w:left="360" w:firstLineChars="0" w:firstLine="0"/>
      </w:pPr>
      <w:r>
        <w:rPr>
          <w:rFonts w:hint="eastAsia"/>
        </w:rPr>
        <w:t>不添加</w:t>
      </w:r>
    </w:p>
    <w:p w:rsidR="00EB07F2" w:rsidRDefault="00EB07F2" w:rsidP="00C3462F">
      <w:pPr>
        <w:pStyle w:val="a0"/>
        <w:ind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FDC6357" wp14:editId="64DBD1D3">
                <wp:simplePos x="0" y="0"/>
                <wp:positionH relativeFrom="margin">
                  <wp:align>left</wp:align>
                </wp:positionH>
                <wp:positionV relativeFrom="paragraph">
                  <wp:posOffset>31931</wp:posOffset>
                </wp:positionV>
                <wp:extent cx="5397500" cy="4288972"/>
                <wp:effectExtent l="0" t="0" r="0" b="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7500" cy="428897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02C80" w:rsidRPr="00DB353E" w:rsidRDefault="00B02C80" w:rsidP="005B28F7">
                            <w:pPr>
                              <w:pStyle w:val="a0"/>
                              <w:tabs>
                                <w:tab w:val="clear" w:pos="357"/>
                                <w:tab w:val="left" w:pos="1227"/>
                              </w:tabs>
                              <w:ind w:left="3348" w:hangingChars="1550" w:hanging="3348"/>
                              <w:rPr>
                                <w:color w:val="00B0F0"/>
                                <w:sz w:val="21"/>
                                <w:szCs w:val="21"/>
                              </w:rPr>
                            </w:pPr>
                            <w:r w:rsidRPr="00DB353E">
                              <w:rPr>
                                <w:color w:val="00B0F0"/>
                                <w:sz w:val="21"/>
                                <w:szCs w:val="21"/>
                              </w:rPr>
                              <w:t>输入</w:t>
                            </w:r>
                            <w:r w:rsidRPr="00DB353E">
                              <w:rPr>
                                <w:color w:val="00B0F0"/>
                                <w:sz w:val="21"/>
                                <w:szCs w:val="21"/>
                              </w:rPr>
                              <w:t xml:space="preserve">: vertex </w:t>
                            </w:r>
                            <w:r w:rsidRPr="00DB353E">
                              <w:rPr>
                                <w:color w:val="00B0F0"/>
                                <w:sz w:val="21"/>
                                <w:szCs w:val="21"/>
                              </w:rPr>
                              <w:tab/>
                            </w:r>
                            <w:r w:rsidRPr="00DB353E">
                              <w:rPr>
                                <w:color w:val="00B0F0"/>
                                <w:sz w:val="21"/>
                                <w:szCs w:val="21"/>
                              </w:rPr>
                              <w:tab/>
                            </w:r>
                            <w:r w:rsidRPr="00DB353E">
                              <w:rPr>
                                <w:color w:val="00B0F0"/>
                                <w:sz w:val="21"/>
                                <w:szCs w:val="21"/>
                              </w:rPr>
                              <w:tab/>
                            </w:r>
                            <w:r w:rsidRPr="00DB353E">
                              <w:rPr>
                                <w:color w:val="00B0F0"/>
                                <w:sz w:val="21"/>
                                <w:szCs w:val="21"/>
                              </w:rPr>
                              <w:tab/>
                            </w:r>
                            <w:r w:rsidRPr="00DB353E">
                              <w:rPr>
                                <w:color w:val="00B0F0"/>
                                <w:sz w:val="21"/>
                                <w:szCs w:val="21"/>
                              </w:rPr>
                              <w:tab/>
                              <w:t>//</w:t>
                            </w:r>
                            <w:r w:rsidRPr="00DB353E">
                              <w:rPr>
                                <w:color w:val="00B0F0"/>
                                <w:sz w:val="21"/>
                                <w:szCs w:val="21"/>
                              </w:rPr>
                              <w:t>多边形顶点</w:t>
                            </w:r>
                          </w:p>
                          <w:p w:rsidR="00B02C80" w:rsidRPr="00DB353E" w:rsidRDefault="00B02C80" w:rsidP="002005E2">
                            <w:pPr>
                              <w:pStyle w:val="a0"/>
                              <w:tabs>
                                <w:tab w:val="clear" w:pos="357"/>
                                <w:tab w:val="left" w:pos="1317"/>
                              </w:tabs>
                              <w:ind w:firstLineChars="0" w:firstLine="0"/>
                              <w:rPr>
                                <w:color w:val="00B0F0"/>
                                <w:sz w:val="21"/>
                                <w:szCs w:val="21"/>
                              </w:rPr>
                            </w:pPr>
                            <w:r w:rsidRPr="00DB353E">
                              <w:rPr>
                                <w:color w:val="00B0F0"/>
                                <w:sz w:val="21"/>
                                <w:szCs w:val="21"/>
                              </w:rPr>
                              <w:t xml:space="preserve">     W(xmin, ymin, xmax, ymax) </w:t>
                            </w:r>
                            <w:r w:rsidRPr="00DB353E">
                              <w:rPr>
                                <w:color w:val="00B0F0"/>
                                <w:sz w:val="21"/>
                                <w:szCs w:val="21"/>
                              </w:rPr>
                              <w:tab/>
                            </w:r>
                            <w:r w:rsidRPr="00DB353E">
                              <w:rPr>
                                <w:color w:val="00B0F0"/>
                                <w:sz w:val="21"/>
                                <w:szCs w:val="21"/>
                              </w:rPr>
                              <w:tab/>
                            </w:r>
                            <w:r w:rsidRPr="00DB353E">
                              <w:rPr>
                                <w:color w:val="00B0F0"/>
                                <w:sz w:val="21"/>
                                <w:szCs w:val="21"/>
                              </w:rPr>
                              <w:tab/>
                              <w:t xml:space="preserve">// </w:t>
                            </w:r>
                            <w:r w:rsidRPr="00DB353E">
                              <w:rPr>
                                <w:color w:val="00B0F0"/>
                                <w:sz w:val="21"/>
                                <w:szCs w:val="21"/>
                              </w:rPr>
                              <w:t>裁剪窗口</w:t>
                            </w:r>
                          </w:p>
                          <w:p w:rsidR="00B02C80" w:rsidRPr="00DB353E" w:rsidRDefault="00B02C80" w:rsidP="00C51009">
                            <w:pPr>
                              <w:pStyle w:val="a0"/>
                              <w:tabs>
                                <w:tab w:val="clear" w:pos="357"/>
                                <w:tab w:val="left" w:pos="1317"/>
                              </w:tabs>
                              <w:ind w:firstLineChars="0" w:firstLine="0"/>
                              <w:rPr>
                                <w:color w:val="00B0F0"/>
                                <w:sz w:val="21"/>
                                <w:szCs w:val="21"/>
                              </w:rPr>
                            </w:pPr>
                            <w:r w:rsidRPr="00DB353E">
                              <w:rPr>
                                <w:color w:val="00B0F0"/>
                                <w:sz w:val="21"/>
                                <w:szCs w:val="21"/>
                              </w:rPr>
                              <w:t xml:space="preserve">     initialise cut_edges </w:t>
                            </w:r>
                            <w:r w:rsidRPr="00DB353E">
                              <w:rPr>
                                <w:color w:val="00B0F0"/>
                                <w:sz w:val="21"/>
                                <w:szCs w:val="21"/>
                              </w:rPr>
                              <w:tab/>
                            </w:r>
                            <w:r w:rsidRPr="00DB353E">
                              <w:rPr>
                                <w:color w:val="00B0F0"/>
                                <w:sz w:val="21"/>
                                <w:szCs w:val="21"/>
                              </w:rPr>
                              <w:tab/>
                              <w:t xml:space="preserve">  </w:t>
                            </w:r>
                            <w:r w:rsidRPr="00DB353E">
                              <w:rPr>
                                <w:color w:val="00B0F0"/>
                                <w:sz w:val="21"/>
                                <w:szCs w:val="21"/>
                              </w:rPr>
                              <w:tab/>
                            </w:r>
                            <w:r w:rsidRPr="00DB353E">
                              <w:rPr>
                                <w:color w:val="00B0F0"/>
                                <w:sz w:val="21"/>
                                <w:szCs w:val="21"/>
                              </w:rPr>
                              <w:tab/>
                            </w:r>
                            <w:r w:rsidRPr="00DB353E">
                              <w:rPr>
                                <w:color w:val="00B0F0"/>
                                <w:sz w:val="21"/>
                                <w:szCs w:val="21"/>
                              </w:rPr>
                              <w:tab/>
                              <w:t>// cut_edges</w:t>
                            </w:r>
                            <w:r w:rsidRPr="00DB353E">
                              <w:rPr>
                                <w:color w:val="00B0F0"/>
                                <w:sz w:val="21"/>
                                <w:szCs w:val="21"/>
                              </w:rPr>
                              <w:t>是裁剪窗口的上，右，下，左四条边</w:t>
                            </w:r>
                          </w:p>
                          <w:p w:rsidR="00B02C80" w:rsidRPr="00DB353E" w:rsidRDefault="00B02C80" w:rsidP="00D12A8E">
                            <w:pPr>
                              <w:pStyle w:val="a0"/>
                              <w:tabs>
                                <w:tab w:val="clear" w:pos="357"/>
                                <w:tab w:val="left" w:pos="1317"/>
                              </w:tabs>
                              <w:ind w:firstLineChars="0" w:firstLine="0"/>
                              <w:rPr>
                                <w:color w:val="00B0F0"/>
                                <w:sz w:val="21"/>
                                <w:szCs w:val="21"/>
                              </w:rPr>
                            </w:pPr>
                            <w:r w:rsidRPr="00DB353E">
                              <w:rPr>
                                <w:color w:val="00B0F0"/>
                                <w:sz w:val="21"/>
                                <w:szCs w:val="21"/>
                              </w:rPr>
                              <w:t xml:space="preserve">     for i in 0 to 3 do:</w:t>
                            </w:r>
                          </w:p>
                          <w:p w:rsidR="00B02C80" w:rsidRPr="00DB353E" w:rsidRDefault="00B02C80" w:rsidP="00A568A9">
                            <w:pPr>
                              <w:pStyle w:val="a0"/>
                              <w:tabs>
                                <w:tab w:val="clear" w:pos="357"/>
                                <w:tab w:val="left" w:pos="1317"/>
                              </w:tabs>
                              <w:ind w:firstLineChars="0" w:firstLine="0"/>
                              <w:rPr>
                                <w:color w:val="00B0F0"/>
                                <w:sz w:val="21"/>
                                <w:szCs w:val="21"/>
                              </w:rPr>
                            </w:pPr>
                            <w:r w:rsidRPr="00DB353E">
                              <w:rPr>
                                <w:color w:val="00B0F0"/>
                                <w:sz w:val="21"/>
                                <w:szCs w:val="21"/>
                              </w:rPr>
                              <w:t xml:space="preserve">         vertex_temp = {}</w:t>
                            </w:r>
                          </w:p>
                          <w:p w:rsidR="00B02C80" w:rsidRPr="00DB353E" w:rsidRDefault="00B02C80" w:rsidP="00D12A8E">
                            <w:pPr>
                              <w:pStyle w:val="a0"/>
                              <w:tabs>
                                <w:tab w:val="clear" w:pos="357"/>
                                <w:tab w:val="left" w:pos="1317"/>
                              </w:tabs>
                              <w:ind w:firstLineChars="0" w:firstLine="0"/>
                              <w:rPr>
                                <w:color w:val="00B0F0"/>
                                <w:sz w:val="21"/>
                                <w:szCs w:val="21"/>
                              </w:rPr>
                            </w:pPr>
                            <w:r w:rsidRPr="00DB353E">
                              <w:rPr>
                                <w:color w:val="00B0F0"/>
                                <w:sz w:val="21"/>
                                <w:szCs w:val="21"/>
                              </w:rPr>
                              <w:t xml:space="preserve">         Ei = cut_edges[]</w:t>
                            </w:r>
                          </w:p>
                          <w:p w:rsidR="00B02C80" w:rsidRPr="00DB353E" w:rsidRDefault="00B02C80" w:rsidP="00A568A9">
                            <w:pPr>
                              <w:pStyle w:val="a0"/>
                              <w:tabs>
                                <w:tab w:val="clear" w:pos="357"/>
                                <w:tab w:val="left" w:pos="1317"/>
                              </w:tabs>
                              <w:ind w:firstLineChars="0" w:firstLine="0"/>
                              <w:rPr>
                                <w:color w:val="00B0F0"/>
                                <w:sz w:val="21"/>
                                <w:szCs w:val="21"/>
                              </w:rPr>
                            </w:pPr>
                            <w:r w:rsidRPr="00DB353E">
                              <w:rPr>
                                <w:color w:val="00B0F0"/>
                                <w:sz w:val="21"/>
                                <w:szCs w:val="21"/>
                              </w:rPr>
                              <w:t xml:space="preserve">         for j in 0 to vertex.size – 2 do:</w:t>
                            </w:r>
                          </w:p>
                          <w:p w:rsidR="00B02C80" w:rsidRPr="00DB353E" w:rsidRDefault="00B02C80" w:rsidP="00A568A9">
                            <w:pPr>
                              <w:pStyle w:val="a0"/>
                              <w:tabs>
                                <w:tab w:val="clear" w:pos="357"/>
                                <w:tab w:val="left" w:pos="1317"/>
                              </w:tabs>
                              <w:ind w:firstLineChars="0" w:firstLine="0"/>
                              <w:rPr>
                                <w:color w:val="00B0F0"/>
                                <w:sz w:val="21"/>
                                <w:szCs w:val="21"/>
                              </w:rPr>
                            </w:pPr>
                            <w:r w:rsidRPr="00DB353E">
                              <w:rPr>
                                <w:color w:val="00B0F0"/>
                                <w:sz w:val="21"/>
                                <w:szCs w:val="21"/>
                              </w:rPr>
                              <w:t xml:space="preserve">             start = vertex[j], end = vertex[j+1]</w:t>
                            </w:r>
                          </w:p>
                          <w:p w:rsidR="00B02C80" w:rsidRPr="00DB353E" w:rsidRDefault="00B02C80" w:rsidP="00A568A9">
                            <w:pPr>
                              <w:pStyle w:val="a0"/>
                              <w:tabs>
                                <w:tab w:val="clear" w:pos="357"/>
                                <w:tab w:val="left" w:pos="1317"/>
                              </w:tabs>
                              <w:ind w:firstLineChars="0" w:firstLine="0"/>
                              <w:rPr>
                                <w:color w:val="00B0F0"/>
                                <w:sz w:val="21"/>
                                <w:szCs w:val="21"/>
                              </w:rPr>
                            </w:pPr>
                            <w:r w:rsidRPr="00DB353E">
                              <w:rPr>
                                <w:color w:val="00B0F0"/>
                                <w:sz w:val="21"/>
                                <w:szCs w:val="21"/>
                              </w:rPr>
                              <w:t xml:space="preserve">             E = Line(start, end)</w:t>
                            </w:r>
                          </w:p>
                          <w:p w:rsidR="00B02C80" w:rsidRPr="00DB353E" w:rsidRDefault="00B02C80" w:rsidP="00A568A9">
                            <w:pPr>
                              <w:pStyle w:val="a0"/>
                              <w:tabs>
                                <w:tab w:val="clear" w:pos="357"/>
                                <w:tab w:val="left" w:pos="1227"/>
                              </w:tabs>
                              <w:ind w:firstLineChars="0" w:firstLine="0"/>
                              <w:rPr>
                                <w:color w:val="00B0F0"/>
                                <w:sz w:val="21"/>
                                <w:szCs w:val="21"/>
                              </w:rPr>
                            </w:pPr>
                            <w:r w:rsidRPr="00DB353E">
                              <w:rPr>
                                <w:color w:val="00B0F0"/>
                                <w:sz w:val="21"/>
                                <w:szCs w:val="21"/>
                              </w:rPr>
                              <w:tab/>
                              <w:t>if outside(start, Ei)</w:t>
                            </w:r>
                          </w:p>
                          <w:p w:rsidR="00B02C80" w:rsidRPr="00DB353E" w:rsidRDefault="00B02C80" w:rsidP="00A568A9">
                            <w:pPr>
                              <w:pStyle w:val="a0"/>
                              <w:tabs>
                                <w:tab w:val="clear" w:pos="357"/>
                                <w:tab w:val="left" w:pos="1227"/>
                              </w:tabs>
                              <w:ind w:firstLineChars="0" w:firstLine="0"/>
                              <w:rPr>
                                <w:color w:val="00B0F0"/>
                                <w:sz w:val="21"/>
                                <w:szCs w:val="21"/>
                              </w:rPr>
                            </w:pPr>
                            <w:r w:rsidRPr="00DB353E">
                              <w:rPr>
                                <w:color w:val="00B0F0"/>
                                <w:sz w:val="21"/>
                                <w:szCs w:val="21"/>
                              </w:rPr>
                              <w:tab/>
                            </w:r>
                            <w:r w:rsidRPr="00DB353E">
                              <w:rPr>
                                <w:color w:val="00B0F0"/>
                                <w:sz w:val="21"/>
                                <w:szCs w:val="21"/>
                              </w:rPr>
                              <w:tab/>
                            </w:r>
                            <w:r w:rsidRPr="00DB353E">
                              <w:rPr>
                                <w:color w:val="00B0F0"/>
                                <w:sz w:val="21"/>
                                <w:szCs w:val="21"/>
                              </w:rPr>
                              <w:tab/>
                              <w:t>if !outside(end, Ei)</w:t>
                            </w:r>
                          </w:p>
                          <w:p w:rsidR="00B02C80" w:rsidRPr="00DB353E" w:rsidRDefault="00B02C80" w:rsidP="00A568A9">
                            <w:pPr>
                              <w:pStyle w:val="a0"/>
                              <w:tabs>
                                <w:tab w:val="clear" w:pos="357"/>
                                <w:tab w:val="left" w:pos="1227"/>
                              </w:tabs>
                              <w:ind w:firstLineChars="0" w:firstLine="0"/>
                              <w:rPr>
                                <w:color w:val="00B0F0"/>
                                <w:sz w:val="21"/>
                                <w:szCs w:val="21"/>
                              </w:rPr>
                            </w:pPr>
                            <w:r w:rsidRPr="00DB353E">
                              <w:rPr>
                                <w:color w:val="00B0F0"/>
                                <w:sz w:val="21"/>
                                <w:szCs w:val="21"/>
                              </w:rPr>
                              <w:tab/>
                            </w:r>
                            <w:r w:rsidRPr="00DB353E">
                              <w:rPr>
                                <w:color w:val="00B0F0"/>
                                <w:sz w:val="21"/>
                                <w:szCs w:val="21"/>
                              </w:rPr>
                              <w:tab/>
                            </w:r>
                            <w:r w:rsidRPr="00DB353E">
                              <w:rPr>
                                <w:color w:val="00B0F0"/>
                                <w:sz w:val="21"/>
                                <w:szCs w:val="21"/>
                              </w:rPr>
                              <w:tab/>
                              <w:t xml:space="preserve">    V = intersect(E, Ei) //</w:t>
                            </w:r>
                            <w:r w:rsidRPr="00DB353E">
                              <w:rPr>
                                <w:color w:val="00B0F0"/>
                                <w:sz w:val="21"/>
                                <w:szCs w:val="21"/>
                              </w:rPr>
                              <w:t>求交点坐标</w:t>
                            </w:r>
                          </w:p>
                          <w:p w:rsidR="00B02C80" w:rsidRPr="00DB353E" w:rsidRDefault="00B02C80" w:rsidP="00A568A9">
                            <w:pPr>
                              <w:pStyle w:val="a0"/>
                              <w:tabs>
                                <w:tab w:val="clear" w:pos="357"/>
                                <w:tab w:val="left" w:pos="1227"/>
                              </w:tabs>
                              <w:ind w:firstLineChars="1100" w:firstLine="2376"/>
                              <w:rPr>
                                <w:color w:val="00B0F0"/>
                                <w:sz w:val="21"/>
                                <w:szCs w:val="21"/>
                              </w:rPr>
                            </w:pPr>
                            <w:r w:rsidRPr="00DB353E">
                              <w:rPr>
                                <w:color w:val="00B0F0"/>
                                <w:sz w:val="21"/>
                                <w:szCs w:val="21"/>
                              </w:rPr>
                              <w:t>vertex_temp.add(V)</w:t>
                            </w:r>
                          </w:p>
                          <w:p w:rsidR="00B02C80" w:rsidRPr="00DB353E" w:rsidRDefault="00B02C80" w:rsidP="00A568A9">
                            <w:pPr>
                              <w:pStyle w:val="a0"/>
                              <w:tabs>
                                <w:tab w:val="clear" w:pos="357"/>
                                <w:tab w:val="left" w:pos="1227"/>
                              </w:tabs>
                              <w:ind w:firstLineChars="1100" w:firstLine="2376"/>
                              <w:rPr>
                                <w:color w:val="00B0F0"/>
                                <w:sz w:val="21"/>
                                <w:szCs w:val="21"/>
                              </w:rPr>
                            </w:pPr>
                            <w:r w:rsidRPr="00DB353E">
                              <w:rPr>
                                <w:color w:val="00B0F0"/>
                                <w:sz w:val="21"/>
                                <w:szCs w:val="21"/>
                              </w:rPr>
                              <w:t>vertex_temp.add(end)</w:t>
                            </w:r>
                          </w:p>
                          <w:p w:rsidR="00B02C80" w:rsidRPr="00DB353E" w:rsidRDefault="00B02C80" w:rsidP="00A568A9">
                            <w:pPr>
                              <w:pStyle w:val="a0"/>
                              <w:tabs>
                                <w:tab w:val="clear" w:pos="357"/>
                                <w:tab w:val="left" w:pos="1227"/>
                              </w:tabs>
                              <w:ind w:firstLineChars="107" w:firstLine="231"/>
                              <w:rPr>
                                <w:color w:val="00B0F0"/>
                                <w:sz w:val="21"/>
                                <w:szCs w:val="21"/>
                              </w:rPr>
                            </w:pPr>
                            <w:r w:rsidRPr="00DB353E">
                              <w:rPr>
                                <w:color w:val="00B0F0"/>
                                <w:sz w:val="21"/>
                                <w:szCs w:val="21"/>
                              </w:rPr>
                              <w:tab/>
                            </w:r>
                            <w:r w:rsidRPr="00DB353E">
                              <w:rPr>
                                <w:color w:val="00B0F0"/>
                                <w:sz w:val="21"/>
                                <w:szCs w:val="21"/>
                              </w:rPr>
                              <w:tab/>
                              <w:t>else</w:t>
                            </w:r>
                          </w:p>
                          <w:p w:rsidR="00B02C80" w:rsidRPr="00DB353E" w:rsidRDefault="00B02C80" w:rsidP="00A568A9">
                            <w:pPr>
                              <w:pStyle w:val="a0"/>
                              <w:tabs>
                                <w:tab w:val="clear" w:pos="357"/>
                                <w:tab w:val="left" w:pos="1227"/>
                              </w:tabs>
                              <w:ind w:firstLineChars="107" w:firstLine="231"/>
                              <w:rPr>
                                <w:color w:val="00B0F0"/>
                                <w:sz w:val="21"/>
                                <w:szCs w:val="21"/>
                              </w:rPr>
                            </w:pPr>
                            <w:r w:rsidRPr="00DB353E">
                              <w:rPr>
                                <w:color w:val="00B0F0"/>
                                <w:sz w:val="21"/>
                                <w:szCs w:val="21"/>
                              </w:rPr>
                              <w:tab/>
                            </w:r>
                            <w:r w:rsidRPr="00DB353E">
                              <w:rPr>
                                <w:color w:val="00B0F0"/>
                                <w:sz w:val="21"/>
                                <w:szCs w:val="21"/>
                              </w:rPr>
                              <w:tab/>
                            </w:r>
                            <w:r w:rsidRPr="00DB353E">
                              <w:rPr>
                                <w:color w:val="00B0F0"/>
                                <w:sz w:val="21"/>
                                <w:szCs w:val="21"/>
                              </w:rPr>
                              <w:tab/>
                              <w:t>if outside(end, Ei)</w:t>
                            </w:r>
                          </w:p>
                          <w:p w:rsidR="00B02C80" w:rsidRPr="00DB353E" w:rsidRDefault="00B02C80" w:rsidP="00A568A9">
                            <w:pPr>
                              <w:pStyle w:val="a0"/>
                              <w:tabs>
                                <w:tab w:val="clear" w:pos="357"/>
                                <w:tab w:val="left" w:pos="2085"/>
                              </w:tabs>
                              <w:ind w:firstLineChars="0" w:firstLine="0"/>
                              <w:rPr>
                                <w:color w:val="00B0F0"/>
                                <w:sz w:val="21"/>
                                <w:szCs w:val="21"/>
                              </w:rPr>
                            </w:pPr>
                            <w:r w:rsidRPr="00DB353E">
                              <w:rPr>
                                <w:color w:val="00B0F0"/>
                                <w:sz w:val="21"/>
                                <w:szCs w:val="21"/>
                              </w:rPr>
                              <w:tab/>
                              <w:t>V = intersect(E, Ei) //</w:t>
                            </w:r>
                            <w:r w:rsidRPr="00DB353E">
                              <w:rPr>
                                <w:color w:val="00B0F0"/>
                                <w:sz w:val="21"/>
                                <w:szCs w:val="21"/>
                              </w:rPr>
                              <w:t>求交点坐标</w:t>
                            </w:r>
                          </w:p>
                          <w:p w:rsidR="00B02C80" w:rsidRPr="00DB353E" w:rsidRDefault="00B02C80" w:rsidP="00A568A9">
                            <w:pPr>
                              <w:pStyle w:val="a0"/>
                              <w:tabs>
                                <w:tab w:val="clear" w:pos="357"/>
                                <w:tab w:val="left" w:pos="1227"/>
                              </w:tabs>
                              <w:ind w:firstLineChars="1107" w:firstLine="2391"/>
                              <w:rPr>
                                <w:color w:val="00B0F0"/>
                                <w:sz w:val="21"/>
                                <w:szCs w:val="21"/>
                              </w:rPr>
                            </w:pPr>
                            <w:r w:rsidRPr="00DB353E">
                              <w:rPr>
                                <w:color w:val="00B0F0"/>
                                <w:sz w:val="21"/>
                                <w:szCs w:val="21"/>
                              </w:rPr>
                              <w:t>vertex_temp.add(V)</w:t>
                            </w:r>
                          </w:p>
                          <w:p w:rsidR="00B02C80" w:rsidRPr="00DB353E" w:rsidRDefault="00B02C80" w:rsidP="00A568A9">
                            <w:pPr>
                              <w:pStyle w:val="a0"/>
                              <w:tabs>
                                <w:tab w:val="clear" w:pos="357"/>
                                <w:tab w:val="left" w:pos="1227"/>
                              </w:tabs>
                              <w:ind w:firstLineChars="107" w:firstLine="231"/>
                              <w:rPr>
                                <w:color w:val="00B0F0"/>
                                <w:sz w:val="21"/>
                                <w:szCs w:val="21"/>
                              </w:rPr>
                            </w:pPr>
                            <w:r w:rsidRPr="00DB353E">
                              <w:rPr>
                                <w:color w:val="00B0F0"/>
                                <w:sz w:val="21"/>
                                <w:szCs w:val="21"/>
                              </w:rPr>
                              <w:t xml:space="preserve">                else</w:t>
                            </w:r>
                          </w:p>
                          <w:p w:rsidR="00B02C80" w:rsidRPr="00DB353E" w:rsidRDefault="00B02C80" w:rsidP="00A568A9">
                            <w:pPr>
                              <w:pStyle w:val="a0"/>
                              <w:tabs>
                                <w:tab w:val="clear" w:pos="357"/>
                                <w:tab w:val="left" w:pos="1227"/>
                              </w:tabs>
                              <w:ind w:firstLineChars="107" w:firstLine="231"/>
                              <w:rPr>
                                <w:color w:val="00B0F0"/>
                                <w:sz w:val="21"/>
                                <w:szCs w:val="21"/>
                              </w:rPr>
                            </w:pPr>
                            <w:r w:rsidRPr="00DB353E">
                              <w:rPr>
                                <w:color w:val="00B0F0"/>
                                <w:sz w:val="21"/>
                                <w:szCs w:val="21"/>
                              </w:rPr>
                              <w:tab/>
                            </w:r>
                            <w:r w:rsidRPr="00DB353E">
                              <w:rPr>
                                <w:color w:val="00B0F0"/>
                                <w:sz w:val="21"/>
                                <w:szCs w:val="21"/>
                              </w:rPr>
                              <w:tab/>
                            </w:r>
                            <w:r w:rsidRPr="00DB353E">
                              <w:rPr>
                                <w:color w:val="00B0F0"/>
                                <w:sz w:val="21"/>
                                <w:szCs w:val="21"/>
                              </w:rPr>
                              <w:tab/>
                              <w:t xml:space="preserve">    vertex_temp.add(end)</w:t>
                            </w:r>
                          </w:p>
                          <w:p w:rsidR="00B02C80" w:rsidRPr="00DB353E" w:rsidRDefault="00B02C80" w:rsidP="00A568A9">
                            <w:pPr>
                              <w:pStyle w:val="a0"/>
                              <w:tabs>
                                <w:tab w:val="clear" w:pos="357"/>
                                <w:tab w:val="left" w:pos="1227"/>
                              </w:tabs>
                              <w:ind w:firstLineChars="0" w:firstLine="0"/>
                              <w:rPr>
                                <w:color w:val="00B0F0"/>
                                <w:sz w:val="21"/>
                                <w:szCs w:val="21"/>
                              </w:rPr>
                            </w:pPr>
                            <w:r w:rsidRPr="00DB353E">
                              <w:rPr>
                                <w:color w:val="00B0F0"/>
                                <w:sz w:val="21"/>
                                <w:szCs w:val="21"/>
                              </w:rPr>
                              <w:t xml:space="preserve">         vertex = vertex_temp</w:t>
                            </w:r>
                            <w:r w:rsidRPr="00DB353E">
                              <w:rPr>
                                <w:color w:val="00B0F0"/>
                                <w:sz w:val="21"/>
                                <w:szCs w:val="21"/>
                              </w:rPr>
                              <w:tab/>
                            </w:r>
                            <w:r w:rsidRPr="00DB353E">
                              <w:rPr>
                                <w:color w:val="00B0F0"/>
                                <w:sz w:val="21"/>
                                <w:szCs w:val="21"/>
                              </w:rPr>
                              <w:tab/>
                            </w:r>
                            <w:r w:rsidRPr="00DB353E">
                              <w:rPr>
                                <w:color w:val="00B0F0"/>
                                <w:sz w:val="21"/>
                                <w:szCs w:val="21"/>
                              </w:rPr>
                              <w:tab/>
                            </w:r>
                            <w:r w:rsidRPr="00DB353E">
                              <w:rPr>
                                <w:color w:val="00B0F0"/>
                                <w:sz w:val="21"/>
                                <w:szCs w:val="21"/>
                              </w:rPr>
                              <w:tab/>
                              <w:t>//</w:t>
                            </w:r>
                            <w:r w:rsidRPr="00DB353E">
                              <w:rPr>
                                <w:color w:val="00B0F0"/>
                                <w:sz w:val="21"/>
                                <w:szCs w:val="21"/>
                              </w:rPr>
                              <w:t>作为下一轮的输入</w:t>
                            </w:r>
                          </w:p>
                          <w:p w:rsidR="00B02C80" w:rsidRPr="00DB353E" w:rsidRDefault="00B02C80" w:rsidP="00A568A9">
                            <w:pPr>
                              <w:pStyle w:val="a0"/>
                              <w:tabs>
                                <w:tab w:val="clear" w:pos="357"/>
                                <w:tab w:val="left" w:pos="843"/>
                              </w:tabs>
                              <w:ind w:firstLineChars="0" w:firstLine="0"/>
                              <w:rPr>
                                <w:color w:val="00B0F0"/>
                                <w:sz w:val="21"/>
                                <w:szCs w:val="21"/>
                              </w:rPr>
                            </w:pPr>
                            <w:r w:rsidRPr="00DB353E">
                              <w:rPr>
                                <w:color w:val="00B0F0"/>
                                <w:sz w:val="21"/>
                                <w:szCs w:val="21"/>
                              </w:rPr>
                              <w:tab/>
                              <w:t>vertex_temp = {}</w:t>
                            </w:r>
                            <w:r w:rsidRPr="00DB353E">
                              <w:rPr>
                                <w:color w:val="00B0F0"/>
                                <w:sz w:val="21"/>
                                <w:szCs w:val="21"/>
                              </w:rPr>
                              <w:tab/>
                            </w:r>
                            <w:r w:rsidRPr="00DB353E">
                              <w:rPr>
                                <w:color w:val="00B0F0"/>
                                <w:sz w:val="21"/>
                                <w:szCs w:val="21"/>
                              </w:rPr>
                              <w:tab/>
                            </w:r>
                            <w:r w:rsidRPr="00DB353E">
                              <w:rPr>
                                <w:color w:val="00B0F0"/>
                                <w:sz w:val="21"/>
                                <w:szCs w:val="21"/>
                              </w:rPr>
                              <w:tab/>
                            </w:r>
                            <w:r w:rsidRPr="00DB353E">
                              <w:rPr>
                                <w:color w:val="00B0F0"/>
                                <w:sz w:val="21"/>
                                <w:szCs w:val="21"/>
                              </w:rPr>
                              <w:tab/>
                            </w:r>
                          </w:p>
                          <w:p w:rsidR="00B02C80" w:rsidRPr="00DB353E" w:rsidRDefault="00B02C80" w:rsidP="00A568A9">
                            <w:pPr>
                              <w:pStyle w:val="a0"/>
                              <w:tabs>
                                <w:tab w:val="clear" w:pos="357"/>
                                <w:tab w:val="left" w:pos="1227"/>
                              </w:tabs>
                              <w:ind w:firstLineChars="0" w:firstLine="0"/>
                              <w:rPr>
                                <w:color w:val="00B0F0"/>
                                <w:sz w:val="21"/>
                                <w:szCs w:val="21"/>
                              </w:rPr>
                            </w:pPr>
                          </w:p>
                          <w:p w:rsidR="00B02C80" w:rsidRPr="00A568A9" w:rsidRDefault="00B02C80" w:rsidP="00A568A9">
                            <w:pPr>
                              <w:pStyle w:val="a0"/>
                              <w:tabs>
                                <w:tab w:val="clear" w:pos="357"/>
                                <w:tab w:val="left" w:pos="1317"/>
                              </w:tabs>
                              <w:ind w:firstLineChars="0" w:firstLine="0"/>
                              <w:rPr>
                                <w:color w:val="092E64"/>
                              </w:rPr>
                            </w:pPr>
                          </w:p>
                          <w:p w:rsidR="00B02C80" w:rsidRPr="00D12A8E" w:rsidRDefault="00B02C80" w:rsidP="00A568A9">
                            <w:pPr>
                              <w:pStyle w:val="a0"/>
                              <w:tabs>
                                <w:tab w:val="clear" w:pos="357"/>
                                <w:tab w:val="left" w:pos="1317"/>
                              </w:tabs>
                              <w:ind w:firstLineChars="0" w:firstLine="0"/>
                              <w:rPr>
                                <w:color w:val="092E64"/>
                              </w:rPr>
                            </w:pPr>
                            <w:r>
                              <w:rPr>
                                <w:color w:val="092E64"/>
                              </w:rPr>
                              <w:t xml:space="preserve">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DC6357" id="文本框 1" o:spid="_x0000_s1083" type="#_x0000_t202" style="position:absolute;left:0;text-align:left;margin-left:0;margin-top:2.5pt;width:425pt;height:337.7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" fillcolor="#f2f2f2 [3052]" stroked="f" strokeweight=".5pt">
                <v:textbox>
                  <w:txbxContent>
                    <w:p w:rsidR="00B02C80" w:rsidRPr="00DB353E" w:rsidRDefault="00B02C80" w:rsidP="005B28F7">
                      <w:pPr>
                        <w:pStyle w:val="a0"/>
                        <w:tabs>
                          <w:tab w:val="clear" w:pos="357"/>
                          <w:tab w:val="left" w:pos="1227"/>
                        </w:tabs>
                        <w:ind w:left="3348" w:hangingChars="1550" w:hanging="3348"/>
                        <w:rPr>
                          <w:color w:val="00B0F0"/>
                          <w:sz w:val="21"/>
                          <w:szCs w:val="21"/>
                        </w:rPr>
                      </w:pPr>
                      <w:r w:rsidRPr="00DB353E">
                        <w:rPr>
                          <w:color w:val="00B0F0"/>
                          <w:sz w:val="21"/>
                          <w:szCs w:val="21"/>
                        </w:rPr>
                        <w:t>输入</w:t>
                      </w:r>
                      <w:r w:rsidRPr="00DB353E">
                        <w:rPr>
                          <w:color w:val="00B0F0"/>
                          <w:sz w:val="21"/>
                          <w:szCs w:val="21"/>
                        </w:rPr>
                        <w:t xml:space="preserve">: vertex </w:t>
                      </w:r>
                      <w:r w:rsidRPr="00DB353E">
                        <w:rPr>
                          <w:color w:val="00B0F0"/>
                          <w:sz w:val="21"/>
                          <w:szCs w:val="21"/>
                        </w:rPr>
                        <w:tab/>
                      </w:r>
                      <w:r w:rsidRPr="00DB353E">
                        <w:rPr>
                          <w:color w:val="00B0F0"/>
                          <w:sz w:val="21"/>
                          <w:szCs w:val="21"/>
                        </w:rPr>
                        <w:tab/>
                      </w:r>
                      <w:r w:rsidRPr="00DB353E">
                        <w:rPr>
                          <w:color w:val="00B0F0"/>
                          <w:sz w:val="21"/>
                          <w:szCs w:val="21"/>
                        </w:rPr>
                        <w:tab/>
                      </w:r>
                      <w:r w:rsidRPr="00DB353E">
                        <w:rPr>
                          <w:color w:val="00B0F0"/>
                          <w:sz w:val="21"/>
                          <w:szCs w:val="21"/>
                        </w:rPr>
                        <w:tab/>
                      </w:r>
                      <w:r w:rsidRPr="00DB353E">
                        <w:rPr>
                          <w:color w:val="00B0F0"/>
                          <w:sz w:val="21"/>
                          <w:szCs w:val="21"/>
                        </w:rPr>
                        <w:tab/>
                        <w:t>//</w:t>
                      </w:r>
                      <w:r w:rsidRPr="00DB353E">
                        <w:rPr>
                          <w:color w:val="00B0F0"/>
                          <w:sz w:val="21"/>
                          <w:szCs w:val="21"/>
                        </w:rPr>
                        <w:t>多边形顶点</w:t>
                      </w:r>
                    </w:p>
                    <w:p w:rsidR="00B02C80" w:rsidRPr="00DB353E" w:rsidRDefault="00B02C80" w:rsidP="002005E2">
                      <w:pPr>
                        <w:pStyle w:val="a0"/>
                        <w:tabs>
                          <w:tab w:val="clear" w:pos="357"/>
                          <w:tab w:val="left" w:pos="1317"/>
                        </w:tabs>
                        <w:ind w:firstLineChars="0" w:firstLine="0"/>
                        <w:rPr>
                          <w:color w:val="00B0F0"/>
                          <w:sz w:val="21"/>
                          <w:szCs w:val="21"/>
                        </w:rPr>
                      </w:pPr>
                      <w:r w:rsidRPr="00DB353E">
                        <w:rPr>
                          <w:color w:val="00B0F0"/>
                          <w:sz w:val="21"/>
                          <w:szCs w:val="21"/>
                        </w:rPr>
                        <w:t xml:space="preserve">     W(xmin, ymin, xmax, ymax) </w:t>
                      </w:r>
                      <w:r w:rsidRPr="00DB353E">
                        <w:rPr>
                          <w:color w:val="00B0F0"/>
                          <w:sz w:val="21"/>
                          <w:szCs w:val="21"/>
                        </w:rPr>
                        <w:tab/>
                      </w:r>
                      <w:r w:rsidRPr="00DB353E">
                        <w:rPr>
                          <w:color w:val="00B0F0"/>
                          <w:sz w:val="21"/>
                          <w:szCs w:val="21"/>
                        </w:rPr>
                        <w:tab/>
                      </w:r>
                      <w:r w:rsidRPr="00DB353E">
                        <w:rPr>
                          <w:color w:val="00B0F0"/>
                          <w:sz w:val="21"/>
                          <w:szCs w:val="21"/>
                        </w:rPr>
                        <w:tab/>
                        <w:t xml:space="preserve">// </w:t>
                      </w:r>
                      <w:r w:rsidRPr="00DB353E">
                        <w:rPr>
                          <w:color w:val="00B0F0"/>
                          <w:sz w:val="21"/>
                          <w:szCs w:val="21"/>
                        </w:rPr>
                        <w:t>裁剪窗口</w:t>
                      </w:r>
                    </w:p>
                    <w:p w:rsidR="00B02C80" w:rsidRPr="00DB353E" w:rsidRDefault="00B02C80" w:rsidP="00C51009">
                      <w:pPr>
                        <w:pStyle w:val="a0"/>
                        <w:tabs>
                          <w:tab w:val="clear" w:pos="357"/>
                          <w:tab w:val="left" w:pos="1317"/>
                        </w:tabs>
                        <w:ind w:firstLineChars="0" w:firstLine="0"/>
                        <w:rPr>
                          <w:color w:val="00B0F0"/>
                          <w:sz w:val="21"/>
                          <w:szCs w:val="21"/>
                        </w:rPr>
                      </w:pPr>
                      <w:r w:rsidRPr="00DB353E">
                        <w:rPr>
                          <w:color w:val="00B0F0"/>
                          <w:sz w:val="21"/>
                          <w:szCs w:val="21"/>
                        </w:rPr>
                        <w:t xml:space="preserve">     initialise cut_edges </w:t>
                      </w:r>
                      <w:r w:rsidRPr="00DB353E">
                        <w:rPr>
                          <w:color w:val="00B0F0"/>
                          <w:sz w:val="21"/>
                          <w:szCs w:val="21"/>
                        </w:rPr>
                        <w:tab/>
                      </w:r>
                      <w:r w:rsidRPr="00DB353E">
                        <w:rPr>
                          <w:color w:val="00B0F0"/>
                          <w:sz w:val="21"/>
                          <w:szCs w:val="21"/>
                        </w:rPr>
                        <w:tab/>
                        <w:t xml:space="preserve">  </w:t>
                      </w:r>
                      <w:r w:rsidRPr="00DB353E">
                        <w:rPr>
                          <w:color w:val="00B0F0"/>
                          <w:sz w:val="21"/>
                          <w:szCs w:val="21"/>
                        </w:rPr>
                        <w:tab/>
                      </w:r>
                      <w:r w:rsidRPr="00DB353E">
                        <w:rPr>
                          <w:color w:val="00B0F0"/>
                          <w:sz w:val="21"/>
                          <w:szCs w:val="21"/>
                        </w:rPr>
                        <w:tab/>
                      </w:r>
                      <w:r w:rsidRPr="00DB353E">
                        <w:rPr>
                          <w:color w:val="00B0F0"/>
                          <w:sz w:val="21"/>
                          <w:szCs w:val="21"/>
                        </w:rPr>
                        <w:tab/>
                        <w:t>// cut_edges</w:t>
                      </w:r>
                      <w:r w:rsidRPr="00DB353E">
                        <w:rPr>
                          <w:color w:val="00B0F0"/>
                          <w:sz w:val="21"/>
                          <w:szCs w:val="21"/>
                        </w:rPr>
                        <w:t>是裁剪窗口的上，右，下，左四条边</w:t>
                      </w:r>
                    </w:p>
                    <w:p w:rsidR="00B02C80" w:rsidRPr="00DB353E" w:rsidRDefault="00B02C80" w:rsidP="00D12A8E">
                      <w:pPr>
                        <w:pStyle w:val="a0"/>
                        <w:tabs>
                          <w:tab w:val="clear" w:pos="357"/>
                          <w:tab w:val="left" w:pos="1317"/>
                        </w:tabs>
                        <w:ind w:firstLineChars="0" w:firstLine="0"/>
                        <w:rPr>
                          <w:color w:val="00B0F0"/>
                          <w:sz w:val="21"/>
                          <w:szCs w:val="21"/>
                        </w:rPr>
                      </w:pPr>
                      <w:r w:rsidRPr="00DB353E">
                        <w:rPr>
                          <w:color w:val="00B0F0"/>
                          <w:sz w:val="21"/>
                          <w:szCs w:val="21"/>
                        </w:rPr>
                        <w:t xml:space="preserve">     for i in 0 to 3 do:</w:t>
                      </w:r>
                    </w:p>
                    <w:p w:rsidR="00B02C80" w:rsidRPr="00DB353E" w:rsidRDefault="00B02C80" w:rsidP="00A568A9">
                      <w:pPr>
                        <w:pStyle w:val="a0"/>
                        <w:tabs>
                          <w:tab w:val="clear" w:pos="357"/>
                          <w:tab w:val="left" w:pos="1317"/>
                        </w:tabs>
                        <w:ind w:firstLineChars="0" w:firstLine="0"/>
                        <w:rPr>
                          <w:color w:val="00B0F0"/>
                          <w:sz w:val="21"/>
                          <w:szCs w:val="21"/>
                        </w:rPr>
                      </w:pPr>
                      <w:r w:rsidRPr="00DB353E">
                        <w:rPr>
                          <w:color w:val="00B0F0"/>
                          <w:sz w:val="21"/>
                          <w:szCs w:val="21"/>
                        </w:rPr>
                        <w:t xml:space="preserve">         vertex_temp = {}</w:t>
                      </w:r>
                    </w:p>
                    <w:p w:rsidR="00B02C80" w:rsidRPr="00DB353E" w:rsidRDefault="00B02C80" w:rsidP="00D12A8E">
                      <w:pPr>
                        <w:pStyle w:val="a0"/>
                        <w:tabs>
                          <w:tab w:val="clear" w:pos="357"/>
                          <w:tab w:val="left" w:pos="1317"/>
                        </w:tabs>
                        <w:ind w:firstLineChars="0" w:firstLine="0"/>
                        <w:rPr>
                          <w:color w:val="00B0F0"/>
                          <w:sz w:val="21"/>
                          <w:szCs w:val="21"/>
                        </w:rPr>
                      </w:pPr>
                      <w:r w:rsidRPr="00DB353E">
                        <w:rPr>
                          <w:color w:val="00B0F0"/>
                          <w:sz w:val="21"/>
                          <w:szCs w:val="21"/>
                        </w:rPr>
                        <w:t xml:space="preserve">         Ei = cut_edges[]</w:t>
                      </w:r>
                    </w:p>
                    <w:p w:rsidR="00B02C80" w:rsidRPr="00DB353E" w:rsidRDefault="00B02C80" w:rsidP="00A568A9">
                      <w:pPr>
                        <w:pStyle w:val="a0"/>
                        <w:tabs>
                          <w:tab w:val="clear" w:pos="357"/>
                          <w:tab w:val="left" w:pos="1317"/>
                        </w:tabs>
                        <w:ind w:firstLineChars="0" w:firstLine="0"/>
                        <w:rPr>
                          <w:color w:val="00B0F0"/>
                          <w:sz w:val="21"/>
                          <w:szCs w:val="21"/>
                        </w:rPr>
                      </w:pPr>
                      <w:r w:rsidRPr="00DB353E">
                        <w:rPr>
                          <w:color w:val="00B0F0"/>
                          <w:sz w:val="21"/>
                          <w:szCs w:val="21"/>
                        </w:rPr>
                        <w:t xml:space="preserve">         for j in 0 to vertex.size – 2 do:</w:t>
                      </w:r>
                    </w:p>
                    <w:p w:rsidR="00B02C80" w:rsidRPr="00DB353E" w:rsidRDefault="00B02C80" w:rsidP="00A568A9">
                      <w:pPr>
                        <w:pStyle w:val="a0"/>
                        <w:tabs>
                          <w:tab w:val="clear" w:pos="357"/>
                          <w:tab w:val="left" w:pos="1317"/>
                        </w:tabs>
                        <w:ind w:firstLineChars="0" w:firstLine="0"/>
                        <w:rPr>
                          <w:color w:val="00B0F0"/>
                          <w:sz w:val="21"/>
                          <w:szCs w:val="21"/>
                        </w:rPr>
                      </w:pPr>
                      <w:r w:rsidRPr="00DB353E">
                        <w:rPr>
                          <w:color w:val="00B0F0"/>
                          <w:sz w:val="21"/>
                          <w:szCs w:val="21"/>
                        </w:rPr>
                        <w:t xml:space="preserve">             start = vertex[j], end = vertex[j+1]</w:t>
                      </w:r>
                    </w:p>
                    <w:p w:rsidR="00B02C80" w:rsidRPr="00DB353E" w:rsidRDefault="00B02C80" w:rsidP="00A568A9">
                      <w:pPr>
                        <w:pStyle w:val="a0"/>
                        <w:tabs>
                          <w:tab w:val="clear" w:pos="357"/>
                          <w:tab w:val="left" w:pos="1317"/>
                        </w:tabs>
                        <w:ind w:firstLineChars="0" w:firstLine="0"/>
                        <w:rPr>
                          <w:color w:val="00B0F0"/>
                          <w:sz w:val="21"/>
                          <w:szCs w:val="21"/>
                        </w:rPr>
                      </w:pPr>
                      <w:r w:rsidRPr="00DB353E">
                        <w:rPr>
                          <w:color w:val="00B0F0"/>
                          <w:sz w:val="21"/>
                          <w:szCs w:val="21"/>
                        </w:rPr>
                        <w:t xml:space="preserve">             E = Line(start, end)</w:t>
                      </w:r>
                    </w:p>
                    <w:p w:rsidR="00B02C80" w:rsidRPr="00DB353E" w:rsidRDefault="00B02C80" w:rsidP="00A568A9">
                      <w:pPr>
                        <w:pStyle w:val="a0"/>
                        <w:tabs>
                          <w:tab w:val="clear" w:pos="357"/>
                          <w:tab w:val="left" w:pos="1227"/>
                        </w:tabs>
                        <w:ind w:firstLineChars="0" w:firstLine="0"/>
                        <w:rPr>
                          <w:color w:val="00B0F0"/>
                          <w:sz w:val="21"/>
                          <w:szCs w:val="21"/>
                        </w:rPr>
                      </w:pPr>
                      <w:r w:rsidRPr="00DB353E">
                        <w:rPr>
                          <w:color w:val="00B0F0"/>
                          <w:sz w:val="21"/>
                          <w:szCs w:val="21"/>
                        </w:rPr>
                        <w:tab/>
                        <w:t>if outside(start, Ei)</w:t>
                      </w:r>
                    </w:p>
                    <w:p w:rsidR="00B02C80" w:rsidRPr="00DB353E" w:rsidRDefault="00B02C80" w:rsidP="00A568A9">
                      <w:pPr>
                        <w:pStyle w:val="a0"/>
                        <w:tabs>
                          <w:tab w:val="clear" w:pos="357"/>
                          <w:tab w:val="left" w:pos="1227"/>
                        </w:tabs>
                        <w:ind w:firstLineChars="0" w:firstLine="0"/>
                        <w:rPr>
                          <w:color w:val="00B0F0"/>
                          <w:sz w:val="21"/>
                          <w:szCs w:val="21"/>
                        </w:rPr>
                      </w:pPr>
                      <w:r w:rsidRPr="00DB353E">
                        <w:rPr>
                          <w:color w:val="00B0F0"/>
                          <w:sz w:val="21"/>
                          <w:szCs w:val="21"/>
                        </w:rPr>
                        <w:tab/>
                      </w:r>
                      <w:r w:rsidRPr="00DB353E">
                        <w:rPr>
                          <w:color w:val="00B0F0"/>
                          <w:sz w:val="21"/>
                          <w:szCs w:val="21"/>
                        </w:rPr>
                        <w:tab/>
                      </w:r>
                      <w:r w:rsidRPr="00DB353E">
                        <w:rPr>
                          <w:color w:val="00B0F0"/>
                          <w:sz w:val="21"/>
                          <w:szCs w:val="21"/>
                        </w:rPr>
                        <w:tab/>
                        <w:t>if !outside(end, Ei)</w:t>
                      </w:r>
                    </w:p>
                    <w:p w:rsidR="00B02C80" w:rsidRPr="00DB353E" w:rsidRDefault="00B02C80" w:rsidP="00A568A9">
                      <w:pPr>
                        <w:pStyle w:val="a0"/>
                        <w:tabs>
                          <w:tab w:val="clear" w:pos="357"/>
                          <w:tab w:val="left" w:pos="1227"/>
                        </w:tabs>
                        <w:ind w:firstLineChars="0" w:firstLine="0"/>
                        <w:rPr>
                          <w:color w:val="00B0F0"/>
                          <w:sz w:val="21"/>
                          <w:szCs w:val="21"/>
                        </w:rPr>
                      </w:pPr>
                      <w:r w:rsidRPr="00DB353E">
                        <w:rPr>
                          <w:color w:val="00B0F0"/>
                          <w:sz w:val="21"/>
                          <w:szCs w:val="21"/>
                        </w:rPr>
                        <w:tab/>
                      </w:r>
                      <w:r w:rsidRPr="00DB353E">
                        <w:rPr>
                          <w:color w:val="00B0F0"/>
                          <w:sz w:val="21"/>
                          <w:szCs w:val="21"/>
                        </w:rPr>
                        <w:tab/>
                      </w:r>
                      <w:r w:rsidRPr="00DB353E">
                        <w:rPr>
                          <w:color w:val="00B0F0"/>
                          <w:sz w:val="21"/>
                          <w:szCs w:val="21"/>
                        </w:rPr>
                        <w:tab/>
                        <w:t xml:space="preserve">    V = intersect(E, Ei) //</w:t>
                      </w:r>
                      <w:r w:rsidRPr="00DB353E">
                        <w:rPr>
                          <w:color w:val="00B0F0"/>
                          <w:sz w:val="21"/>
                          <w:szCs w:val="21"/>
                        </w:rPr>
                        <w:t>求交点坐标</w:t>
                      </w:r>
                    </w:p>
                    <w:p w:rsidR="00B02C80" w:rsidRPr="00DB353E" w:rsidRDefault="00B02C80" w:rsidP="00A568A9">
                      <w:pPr>
                        <w:pStyle w:val="a0"/>
                        <w:tabs>
                          <w:tab w:val="clear" w:pos="357"/>
                          <w:tab w:val="left" w:pos="1227"/>
                        </w:tabs>
                        <w:ind w:firstLineChars="1100" w:firstLine="2376"/>
                        <w:rPr>
                          <w:color w:val="00B0F0"/>
                          <w:sz w:val="21"/>
                          <w:szCs w:val="21"/>
                        </w:rPr>
                      </w:pPr>
                      <w:r w:rsidRPr="00DB353E">
                        <w:rPr>
                          <w:color w:val="00B0F0"/>
                          <w:sz w:val="21"/>
                          <w:szCs w:val="21"/>
                        </w:rPr>
                        <w:t>vertex_temp.add(V)</w:t>
                      </w:r>
                    </w:p>
                    <w:p w:rsidR="00B02C80" w:rsidRPr="00DB353E" w:rsidRDefault="00B02C80" w:rsidP="00A568A9">
                      <w:pPr>
                        <w:pStyle w:val="a0"/>
                        <w:tabs>
                          <w:tab w:val="clear" w:pos="357"/>
                          <w:tab w:val="left" w:pos="1227"/>
                        </w:tabs>
                        <w:ind w:firstLineChars="1100" w:firstLine="2376"/>
                        <w:rPr>
                          <w:color w:val="00B0F0"/>
                          <w:sz w:val="21"/>
                          <w:szCs w:val="21"/>
                        </w:rPr>
                      </w:pPr>
                      <w:r w:rsidRPr="00DB353E">
                        <w:rPr>
                          <w:color w:val="00B0F0"/>
                          <w:sz w:val="21"/>
                          <w:szCs w:val="21"/>
                        </w:rPr>
                        <w:t>vertex_temp.add(end)</w:t>
                      </w:r>
                    </w:p>
                    <w:p w:rsidR="00B02C80" w:rsidRPr="00DB353E" w:rsidRDefault="00B02C80" w:rsidP="00A568A9">
                      <w:pPr>
                        <w:pStyle w:val="a0"/>
                        <w:tabs>
                          <w:tab w:val="clear" w:pos="357"/>
                          <w:tab w:val="left" w:pos="1227"/>
                        </w:tabs>
                        <w:ind w:firstLineChars="107" w:firstLine="231"/>
                        <w:rPr>
                          <w:color w:val="00B0F0"/>
                          <w:sz w:val="21"/>
                          <w:szCs w:val="21"/>
                        </w:rPr>
                      </w:pPr>
                      <w:r w:rsidRPr="00DB353E">
                        <w:rPr>
                          <w:color w:val="00B0F0"/>
                          <w:sz w:val="21"/>
                          <w:szCs w:val="21"/>
                        </w:rPr>
                        <w:tab/>
                      </w:r>
                      <w:r w:rsidRPr="00DB353E">
                        <w:rPr>
                          <w:color w:val="00B0F0"/>
                          <w:sz w:val="21"/>
                          <w:szCs w:val="21"/>
                        </w:rPr>
                        <w:tab/>
                        <w:t>else</w:t>
                      </w:r>
                    </w:p>
                    <w:p w:rsidR="00B02C80" w:rsidRPr="00DB353E" w:rsidRDefault="00B02C80" w:rsidP="00A568A9">
                      <w:pPr>
                        <w:pStyle w:val="a0"/>
                        <w:tabs>
                          <w:tab w:val="clear" w:pos="357"/>
                          <w:tab w:val="left" w:pos="1227"/>
                        </w:tabs>
                        <w:ind w:firstLineChars="107" w:firstLine="231"/>
                        <w:rPr>
                          <w:color w:val="00B0F0"/>
                          <w:sz w:val="21"/>
                          <w:szCs w:val="21"/>
                        </w:rPr>
                      </w:pPr>
                      <w:r w:rsidRPr="00DB353E">
                        <w:rPr>
                          <w:color w:val="00B0F0"/>
                          <w:sz w:val="21"/>
                          <w:szCs w:val="21"/>
                        </w:rPr>
                        <w:tab/>
                      </w:r>
                      <w:r w:rsidRPr="00DB353E">
                        <w:rPr>
                          <w:color w:val="00B0F0"/>
                          <w:sz w:val="21"/>
                          <w:szCs w:val="21"/>
                        </w:rPr>
                        <w:tab/>
                      </w:r>
                      <w:r w:rsidRPr="00DB353E">
                        <w:rPr>
                          <w:color w:val="00B0F0"/>
                          <w:sz w:val="21"/>
                          <w:szCs w:val="21"/>
                        </w:rPr>
                        <w:tab/>
                        <w:t>if outside(end, Ei)</w:t>
                      </w:r>
                    </w:p>
                    <w:p w:rsidR="00B02C80" w:rsidRPr="00DB353E" w:rsidRDefault="00B02C80" w:rsidP="00A568A9">
                      <w:pPr>
                        <w:pStyle w:val="a0"/>
                        <w:tabs>
                          <w:tab w:val="clear" w:pos="357"/>
                          <w:tab w:val="left" w:pos="2085"/>
                        </w:tabs>
                        <w:ind w:firstLineChars="0" w:firstLine="0"/>
                        <w:rPr>
                          <w:color w:val="00B0F0"/>
                          <w:sz w:val="21"/>
                          <w:szCs w:val="21"/>
                        </w:rPr>
                      </w:pPr>
                      <w:r w:rsidRPr="00DB353E">
                        <w:rPr>
                          <w:color w:val="00B0F0"/>
                          <w:sz w:val="21"/>
                          <w:szCs w:val="21"/>
                        </w:rPr>
                        <w:tab/>
                        <w:t>V = intersect(E, Ei) //</w:t>
                      </w:r>
                      <w:r w:rsidRPr="00DB353E">
                        <w:rPr>
                          <w:color w:val="00B0F0"/>
                          <w:sz w:val="21"/>
                          <w:szCs w:val="21"/>
                        </w:rPr>
                        <w:t>求交点坐标</w:t>
                      </w:r>
                    </w:p>
                    <w:p w:rsidR="00B02C80" w:rsidRPr="00DB353E" w:rsidRDefault="00B02C80" w:rsidP="00A568A9">
                      <w:pPr>
                        <w:pStyle w:val="a0"/>
                        <w:tabs>
                          <w:tab w:val="clear" w:pos="357"/>
                          <w:tab w:val="left" w:pos="1227"/>
                        </w:tabs>
                        <w:ind w:firstLineChars="1107" w:firstLine="2391"/>
                        <w:rPr>
                          <w:color w:val="00B0F0"/>
                          <w:sz w:val="21"/>
                          <w:szCs w:val="21"/>
                        </w:rPr>
                      </w:pPr>
                      <w:r w:rsidRPr="00DB353E">
                        <w:rPr>
                          <w:color w:val="00B0F0"/>
                          <w:sz w:val="21"/>
                          <w:szCs w:val="21"/>
                        </w:rPr>
                        <w:t>vertex_temp.add(V)</w:t>
                      </w:r>
                    </w:p>
                    <w:p w:rsidR="00B02C80" w:rsidRPr="00DB353E" w:rsidRDefault="00B02C80" w:rsidP="00A568A9">
                      <w:pPr>
                        <w:pStyle w:val="a0"/>
                        <w:tabs>
                          <w:tab w:val="clear" w:pos="357"/>
                          <w:tab w:val="left" w:pos="1227"/>
                        </w:tabs>
                        <w:ind w:firstLineChars="107" w:firstLine="231"/>
                        <w:rPr>
                          <w:color w:val="00B0F0"/>
                          <w:sz w:val="21"/>
                          <w:szCs w:val="21"/>
                        </w:rPr>
                      </w:pPr>
                      <w:r w:rsidRPr="00DB353E">
                        <w:rPr>
                          <w:color w:val="00B0F0"/>
                          <w:sz w:val="21"/>
                          <w:szCs w:val="21"/>
                        </w:rPr>
                        <w:t xml:space="preserve">                else</w:t>
                      </w:r>
                    </w:p>
                    <w:p w:rsidR="00B02C80" w:rsidRPr="00DB353E" w:rsidRDefault="00B02C80" w:rsidP="00A568A9">
                      <w:pPr>
                        <w:pStyle w:val="a0"/>
                        <w:tabs>
                          <w:tab w:val="clear" w:pos="357"/>
                          <w:tab w:val="left" w:pos="1227"/>
                        </w:tabs>
                        <w:ind w:firstLineChars="107" w:firstLine="231"/>
                        <w:rPr>
                          <w:color w:val="00B0F0"/>
                          <w:sz w:val="21"/>
                          <w:szCs w:val="21"/>
                        </w:rPr>
                      </w:pPr>
                      <w:r w:rsidRPr="00DB353E">
                        <w:rPr>
                          <w:color w:val="00B0F0"/>
                          <w:sz w:val="21"/>
                          <w:szCs w:val="21"/>
                        </w:rPr>
                        <w:tab/>
                      </w:r>
                      <w:r w:rsidRPr="00DB353E">
                        <w:rPr>
                          <w:color w:val="00B0F0"/>
                          <w:sz w:val="21"/>
                          <w:szCs w:val="21"/>
                        </w:rPr>
                        <w:tab/>
                      </w:r>
                      <w:r w:rsidRPr="00DB353E">
                        <w:rPr>
                          <w:color w:val="00B0F0"/>
                          <w:sz w:val="21"/>
                          <w:szCs w:val="21"/>
                        </w:rPr>
                        <w:tab/>
                        <w:t xml:space="preserve">    vertex_temp.add(end)</w:t>
                      </w:r>
                    </w:p>
                    <w:p w:rsidR="00B02C80" w:rsidRPr="00DB353E" w:rsidRDefault="00B02C80" w:rsidP="00A568A9">
                      <w:pPr>
                        <w:pStyle w:val="a0"/>
                        <w:tabs>
                          <w:tab w:val="clear" w:pos="357"/>
                          <w:tab w:val="left" w:pos="1227"/>
                        </w:tabs>
                        <w:ind w:firstLineChars="0" w:firstLine="0"/>
                        <w:rPr>
                          <w:color w:val="00B0F0"/>
                          <w:sz w:val="21"/>
                          <w:szCs w:val="21"/>
                        </w:rPr>
                      </w:pPr>
                      <w:r w:rsidRPr="00DB353E">
                        <w:rPr>
                          <w:color w:val="00B0F0"/>
                          <w:sz w:val="21"/>
                          <w:szCs w:val="21"/>
                        </w:rPr>
                        <w:t xml:space="preserve">         vertex = vertex_temp</w:t>
                      </w:r>
                      <w:r w:rsidRPr="00DB353E">
                        <w:rPr>
                          <w:color w:val="00B0F0"/>
                          <w:sz w:val="21"/>
                          <w:szCs w:val="21"/>
                        </w:rPr>
                        <w:tab/>
                      </w:r>
                      <w:r w:rsidRPr="00DB353E">
                        <w:rPr>
                          <w:color w:val="00B0F0"/>
                          <w:sz w:val="21"/>
                          <w:szCs w:val="21"/>
                        </w:rPr>
                        <w:tab/>
                      </w:r>
                      <w:r w:rsidRPr="00DB353E">
                        <w:rPr>
                          <w:color w:val="00B0F0"/>
                          <w:sz w:val="21"/>
                          <w:szCs w:val="21"/>
                        </w:rPr>
                        <w:tab/>
                      </w:r>
                      <w:r w:rsidRPr="00DB353E">
                        <w:rPr>
                          <w:color w:val="00B0F0"/>
                          <w:sz w:val="21"/>
                          <w:szCs w:val="21"/>
                        </w:rPr>
                        <w:tab/>
                        <w:t>//</w:t>
                      </w:r>
                      <w:r w:rsidRPr="00DB353E">
                        <w:rPr>
                          <w:color w:val="00B0F0"/>
                          <w:sz w:val="21"/>
                          <w:szCs w:val="21"/>
                        </w:rPr>
                        <w:t>作为下一轮的输入</w:t>
                      </w:r>
                    </w:p>
                    <w:p w:rsidR="00B02C80" w:rsidRPr="00DB353E" w:rsidRDefault="00B02C80" w:rsidP="00A568A9">
                      <w:pPr>
                        <w:pStyle w:val="a0"/>
                        <w:tabs>
                          <w:tab w:val="clear" w:pos="357"/>
                          <w:tab w:val="left" w:pos="843"/>
                        </w:tabs>
                        <w:ind w:firstLineChars="0" w:firstLine="0"/>
                        <w:rPr>
                          <w:color w:val="00B0F0"/>
                          <w:sz w:val="21"/>
                          <w:szCs w:val="21"/>
                        </w:rPr>
                      </w:pPr>
                      <w:r w:rsidRPr="00DB353E">
                        <w:rPr>
                          <w:color w:val="00B0F0"/>
                          <w:sz w:val="21"/>
                          <w:szCs w:val="21"/>
                        </w:rPr>
                        <w:tab/>
                        <w:t>vertex_temp = {}</w:t>
                      </w:r>
                      <w:r w:rsidRPr="00DB353E">
                        <w:rPr>
                          <w:color w:val="00B0F0"/>
                          <w:sz w:val="21"/>
                          <w:szCs w:val="21"/>
                        </w:rPr>
                        <w:tab/>
                      </w:r>
                      <w:r w:rsidRPr="00DB353E">
                        <w:rPr>
                          <w:color w:val="00B0F0"/>
                          <w:sz w:val="21"/>
                          <w:szCs w:val="21"/>
                        </w:rPr>
                        <w:tab/>
                      </w:r>
                      <w:r w:rsidRPr="00DB353E">
                        <w:rPr>
                          <w:color w:val="00B0F0"/>
                          <w:sz w:val="21"/>
                          <w:szCs w:val="21"/>
                        </w:rPr>
                        <w:tab/>
                      </w:r>
                      <w:r w:rsidRPr="00DB353E">
                        <w:rPr>
                          <w:color w:val="00B0F0"/>
                          <w:sz w:val="21"/>
                          <w:szCs w:val="21"/>
                        </w:rPr>
                        <w:tab/>
                      </w:r>
                    </w:p>
                    <w:p w:rsidR="00B02C80" w:rsidRPr="00DB353E" w:rsidRDefault="00B02C80" w:rsidP="00A568A9">
                      <w:pPr>
                        <w:pStyle w:val="a0"/>
                        <w:tabs>
                          <w:tab w:val="clear" w:pos="357"/>
                          <w:tab w:val="left" w:pos="1227"/>
                        </w:tabs>
                        <w:ind w:firstLineChars="0" w:firstLine="0"/>
                        <w:rPr>
                          <w:color w:val="00B0F0"/>
                          <w:sz w:val="21"/>
                          <w:szCs w:val="21"/>
                        </w:rPr>
                      </w:pPr>
                    </w:p>
                    <w:p w:rsidR="00B02C80" w:rsidRPr="00A568A9" w:rsidRDefault="00B02C80" w:rsidP="00A568A9">
                      <w:pPr>
                        <w:pStyle w:val="a0"/>
                        <w:tabs>
                          <w:tab w:val="clear" w:pos="357"/>
                          <w:tab w:val="left" w:pos="1317"/>
                        </w:tabs>
                        <w:ind w:firstLineChars="0" w:firstLine="0"/>
                        <w:rPr>
                          <w:color w:val="092E64"/>
                        </w:rPr>
                      </w:pPr>
                    </w:p>
                    <w:p w:rsidR="00B02C80" w:rsidRPr="00D12A8E" w:rsidRDefault="00B02C80" w:rsidP="00A568A9">
                      <w:pPr>
                        <w:pStyle w:val="a0"/>
                        <w:tabs>
                          <w:tab w:val="clear" w:pos="357"/>
                          <w:tab w:val="left" w:pos="1317"/>
                        </w:tabs>
                        <w:ind w:firstLineChars="0" w:firstLine="0"/>
                        <w:rPr>
                          <w:color w:val="092E64"/>
                        </w:rPr>
                      </w:pPr>
                      <w:r>
                        <w:rPr>
                          <w:color w:val="092E64"/>
                        </w:rPr>
                        <w:t xml:space="preserve">           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B07F2" w:rsidRDefault="00EB07F2" w:rsidP="00C3462F">
      <w:pPr>
        <w:pStyle w:val="a0"/>
        <w:ind w:firstLineChars="0" w:firstLine="0"/>
      </w:pPr>
    </w:p>
    <w:p w:rsidR="00EB07F2" w:rsidRDefault="00EB07F2" w:rsidP="00C3462F">
      <w:pPr>
        <w:pStyle w:val="a0"/>
        <w:ind w:firstLineChars="0" w:firstLine="0"/>
      </w:pPr>
    </w:p>
    <w:p w:rsidR="00EB07F2" w:rsidRDefault="00EB07F2" w:rsidP="00C3462F">
      <w:pPr>
        <w:pStyle w:val="a0"/>
        <w:ind w:firstLineChars="0" w:firstLine="0"/>
      </w:pPr>
    </w:p>
    <w:p w:rsidR="00EB07F2" w:rsidRDefault="00EB07F2" w:rsidP="00C3462F">
      <w:pPr>
        <w:pStyle w:val="a0"/>
        <w:ind w:firstLineChars="0" w:firstLine="0"/>
      </w:pPr>
    </w:p>
    <w:p w:rsidR="00EB07F2" w:rsidRDefault="00EB07F2" w:rsidP="00C3462F">
      <w:pPr>
        <w:pStyle w:val="a0"/>
        <w:ind w:firstLineChars="0" w:firstLine="0"/>
      </w:pPr>
    </w:p>
    <w:p w:rsidR="00CE6D70" w:rsidRDefault="00CE6D70" w:rsidP="00C3462F">
      <w:pPr>
        <w:pStyle w:val="a0"/>
        <w:ind w:firstLineChars="0" w:firstLine="0"/>
      </w:pPr>
    </w:p>
    <w:p w:rsidR="00CE6D70" w:rsidRDefault="00CE6D70" w:rsidP="00C3462F">
      <w:pPr>
        <w:pStyle w:val="a0"/>
        <w:ind w:firstLineChars="0" w:firstLine="0"/>
      </w:pPr>
    </w:p>
    <w:p w:rsidR="00CE6D70" w:rsidRDefault="00CE6D70" w:rsidP="00C3462F">
      <w:pPr>
        <w:pStyle w:val="a0"/>
        <w:ind w:firstLineChars="0" w:firstLine="0"/>
      </w:pPr>
    </w:p>
    <w:p w:rsidR="00CE6D70" w:rsidRDefault="00CE6D70" w:rsidP="00C3462F">
      <w:pPr>
        <w:pStyle w:val="a0"/>
        <w:ind w:firstLineChars="0" w:firstLine="0"/>
      </w:pPr>
    </w:p>
    <w:p w:rsidR="00CE6D70" w:rsidRDefault="00CE6D70" w:rsidP="00C3462F">
      <w:pPr>
        <w:pStyle w:val="a0"/>
        <w:ind w:firstLineChars="0" w:firstLine="0"/>
      </w:pPr>
    </w:p>
    <w:p w:rsidR="00CE6D70" w:rsidRDefault="00CE6D70" w:rsidP="00C3462F">
      <w:pPr>
        <w:pStyle w:val="a0"/>
        <w:ind w:firstLineChars="0" w:firstLine="0"/>
      </w:pPr>
    </w:p>
    <w:p w:rsidR="00CE6D70" w:rsidRDefault="00CE6D70" w:rsidP="00C3462F">
      <w:pPr>
        <w:pStyle w:val="a0"/>
        <w:ind w:firstLineChars="0" w:firstLine="0"/>
      </w:pPr>
    </w:p>
    <w:p w:rsidR="00CE6D70" w:rsidRDefault="00CE6D70" w:rsidP="00C3462F">
      <w:pPr>
        <w:pStyle w:val="a0"/>
        <w:ind w:firstLineChars="0" w:firstLine="0"/>
      </w:pPr>
    </w:p>
    <w:p w:rsidR="00CE6D70" w:rsidRDefault="00CE6D70" w:rsidP="00C3462F">
      <w:pPr>
        <w:pStyle w:val="a0"/>
        <w:ind w:firstLineChars="0" w:firstLine="0"/>
      </w:pPr>
    </w:p>
    <w:p w:rsidR="00CE6D70" w:rsidRDefault="00CE6D70" w:rsidP="00C3462F">
      <w:pPr>
        <w:pStyle w:val="a0"/>
        <w:ind w:firstLineChars="0" w:firstLine="0"/>
      </w:pPr>
    </w:p>
    <w:p w:rsidR="00CE6D70" w:rsidRDefault="00CE6D70" w:rsidP="00C3462F">
      <w:pPr>
        <w:pStyle w:val="a0"/>
        <w:ind w:firstLineChars="0" w:firstLine="0"/>
      </w:pPr>
    </w:p>
    <w:p w:rsidR="00CE6D70" w:rsidRDefault="00CE6D70" w:rsidP="00C3462F">
      <w:pPr>
        <w:pStyle w:val="a0"/>
        <w:ind w:firstLineChars="0" w:firstLine="0"/>
      </w:pPr>
    </w:p>
    <w:p w:rsidR="00CE6D70" w:rsidRDefault="00CE6D70" w:rsidP="00C3462F">
      <w:pPr>
        <w:pStyle w:val="a0"/>
        <w:ind w:firstLineChars="0" w:firstLine="0"/>
      </w:pPr>
    </w:p>
    <w:p w:rsidR="00CE6D70" w:rsidRDefault="00CE6D70" w:rsidP="00C3462F">
      <w:pPr>
        <w:pStyle w:val="a0"/>
        <w:ind w:firstLineChars="0" w:firstLine="0"/>
      </w:pPr>
    </w:p>
    <w:p w:rsidR="00CE6D70" w:rsidRDefault="00CE6D70" w:rsidP="00C3462F">
      <w:pPr>
        <w:pStyle w:val="a0"/>
        <w:ind w:firstLineChars="0" w:firstLine="0"/>
      </w:pPr>
    </w:p>
    <w:p w:rsidR="00CE6D70" w:rsidRDefault="00CE6D70" w:rsidP="00C3462F">
      <w:pPr>
        <w:pStyle w:val="a0"/>
        <w:ind w:firstLineChars="0" w:firstLine="0"/>
      </w:pPr>
    </w:p>
    <w:p w:rsidR="00EB07F2" w:rsidRDefault="00EB07F2" w:rsidP="00C3462F">
      <w:pPr>
        <w:pStyle w:val="a0"/>
        <w:ind w:firstLineChars="0" w:firstLine="0"/>
      </w:pPr>
    </w:p>
    <w:p w:rsidR="00B618E3" w:rsidRDefault="00B618E3" w:rsidP="00EB07F2">
      <w:pPr>
        <w:pStyle w:val="a0"/>
        <w:ind w:firstLineChars="0" w:firstLine="0"/>
      </w:pPr>
    </w:p>
    <w:p w:rsidR="00CE6D70" w:rsidRDefault="00CE6D70" w:rsidP="00EB07F2">
      <w:pPr>
        <w:pStyle w:val="a0"/>
        <w:ind w:firstLineChars="0" w:firstLine="0"/>
      </w:pPr>
    </w:p>
    <w:p w:rsidR="00CE6D70" w:rsidRPr="00B618E3" w:rsidRDefault="00CE6D70" w:rsidP="00EB07F2">
      <w:pPr>
        <w:pStyle w:val="a0"/>
        <w:ind w:firstLineChars="0" w:firstLine="0"/>
      </w:pPr>
    </w:p>
    <w:p w:rsidR="00891CDC" w:rsidRPr="00DB353E" w:rsidRDefault="000857D3" w:rsidP="00DB353E">
      <w:pPr>
        <w:pStyle w:val="1"/>
        <w:rPr>
          <w:bCs/>
        </w:rPr>
      </w:pPr>
      <w:r>
        <w:rPr>
          <w:rFonts w:hint="eastAsia"/>
          <w:bCs/>
        </w:rPr>
        <w:lastRenderedPageBreak/>
        <w:t>系统框架</w:t>
      </w:r>
    </w:p>
    <w:p w:rsidR="00CE6D70" w:rsidRDefault="00CE6D70" w:rsidP="00CE6D70">
      <w:pPr>
        <w:pStyle w:val="2"/>
        <w:spacing w:before="71" w:after="71"/>
      </w:pPr>
      <w:r>
        <w:rPr>
          <w:rFonts w:hint="eastAsia"/>
        </w:rPr>
        <w:t>用户界面</w:t>
      </w:r>
    </w:p>
    <w:p w:rsidR="00EF0201" w:rsidRDefault="00DB353E" w:rsidP="00DB353E">
      <w:pPr>
        <w:pStyle w:val="a0"/>
        <w:ind w:firstLine="372"/>
      </w:pPr>
      <w:r>
        <w:rPr>
          <w:noProof/>
        </w:rPr>
        <w:drawing>
          <wp:inline distT="0" distB="0" distL="0" distR="0">
            <wp:extent cx="4793672" cy="3129604"/>
            <wp:effectExtent l="0" t="0" r="6985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2582BAD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846" cy="313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201" w:rsidRDefault="00EF0201" w:rsidP="00DB353E">
      <w:pPr>
        <w:pStyle w:val="a0"/>
        <w:tabs>
          <w:tab w:val="clear" w:pos="357"/>
        </w:tabs>
        <w:ind w:firstLineChars="0" w:firstLine="372"/>
        <w:rPr>
          <w:color w:val="800080"/>
        </w:rPr>
      </w:pPr>
      <w:r>
        <w:rPr>
          <w:rFonts w:hint="eastAsia"/>
        </w:rPr>
        <w:t>用户界面主要包括两大部分，一是顶部的</w:t>
      </w:r>
      <w:r>
        <w:rPr>
          <w:rFonts w:hint="eastAsia"/>
        </w:rPr>
        <w:t>TooBar</w:t>
      </w:r>
      <w:r>
        <w:rPr>
          <w:rFonts w:hint="eastAsia"/>
        </w:rPr>
        <w:t>，用于实现图形输入，编辑等菜单选项，改变系统状态。</w:t>
      </w:r>
      <w:r w:rsidR="00132417">
        <w:rPr>
          <w:rFonts w:hint="eastAsia"/>
        </w:rPr>
        <w:t>二是中间的绘图区，继承自</w:t>
      </w:r>
      <w:r w:rsidR="00132417">
        <w:rPr>
          <w:color w:val="800080"/>
        </w:rPr>
        <w:t>QOpenGLWidget</w:t>
      </w:r>
      <w:r w:rsidR="00132417">
        <w:rPr>
          <w:rFonts w:hint="eastAsia"/>
          <w:color w:val="800080"/>
        </w:rPr>
        <w:t>，用于处理绘制图形，处理鼠标事件等。</w:t>
      </w:r>
    </w:p>
    <w:p w:rsidR="0063197C" w:rsidRDefault="0063197C" w:rsidP="00EF0201">
      <w:pPr>
        <w:pStyle w:val="a0"/>
        <w:ind w:firstLineChars="0" w:firstLine="0"/>
        <w:rPr>
          <w:color w:val="800080"/>
        </w:rPr>
      </w:pPr>
    </w:p>
    <w:p w:rsidR="0063197C" w:rsidRDefault="0063197C" w:rsidP="0063197C">
      <w:pPr>
        <w:pStyle w:val="2"/>
        <w:spacing w:before="71" w:after="71"/>
      </w:pPr>
      <w:r>
        <w:rPr>
          <w:rFonts w:hint="eastAsia"/>
        </w:rPr>
        <w:t>模块划分及类层次结构</w:t>
      </w:r>
    </w:p>
    <w:p w:rsidR="0063197C" w:rsidRPr="0063197C" w:rsidRDefault="0063197C" w:rsidP="0063197C">
      <w:pPr>
        <w:pStyle w:val="3"/>
      </w:pPr>
      <w:r>
        <w:rPr>
          <w:rFonts w:hint="eastAsia"/>
        </w:rPr>
        <w:t>图形类</w:t>
      </w:r>
    </w:p>
    <w:p w:rsidR="0063197C" w:rsidRPr="0063197C" w:rsidRDefault="0063197C" w:rsidP="0063197C">
      <w:pPr>
        <w:pStyle w:val="a0"/>
        <w:ind w:firstLine="37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8993DE3" wp14:editId="09E81565">
                <wp:simplePos x="0" y="0"/>
                <wp:positionH relativeFrom="column">
                  <wp:posOffset>2272030</wp:posOffset>
                </wp:positionH>
                <wp:positionV relativeFrom="paragraph">
                  <wp:posOffset>93980</wp:posOffset>
                </wp:positionV>
                <wp:extent cx="647700" cy="311150"/>
                <wp:effectExtent l="0" t="0" r="19050" b="1270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311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2C80" w:rsidRDefault="00B02C80" w:rsidP="0063197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t>Shape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993DE3" id="矩形 19" o:spid="_x0000_s1084" style="position:absolute;left:0;text-align:left;margin-left:178.9pt;margin-top:7.4pt;width:51pt;height:24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" fillcolor="white [3201]" strokecolor="#ffc000 [3207]" strokeweight="1pt">
                <v:textbox>
                  <w:txbxContent>
                    <w:p w:rsidR="00B02C80" w:rsidRDefault="00B02C80" w:rsidP="0063197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I</w:t>
                      </w:r>
                      <w:r>
                        <w:t>Shape</w:t>
                      </w:r>
                    </w:p>
                  </w:txbxContent>
                </v:textbox>
              </v:rect>
            </w:pict>
          </mc:Fallback>
        </mc:AlternateContent>
      </w:r>
      <w:r>
        <w:tab/>
      </w:r>
      <w:r>
        <w:tab/>
      </w:r>
      <w:r>
        <w:tab/>
      </w:r>
      <w:r>
        <w:tab/>
      </w:r>
    </w:p>
    <w:p w:rsidR="0063197C" w:rsidRDefault="0063197C" w:rsidP="0063197C">
      <w:pPr>
        <w:pStyle w:val="a0"/>
        <w:ind w:firstLine="372"/>
      </w:pPr>
    </w:p>
    <w:p w:rsidR="0063197C" w:rsidRDefault="0063197C" w:rsidP="0063197C">
      <w:pPr>
        <w:pStyle w:val="a0"/>
        <w:ind w:firstLine="37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A68328F" wp14:editId="5A684AD3">
                <wp:simplePos x="0" y="0"/>
                <wp:positionH relativeFrom="column">
                  <wp:posOffset>2614930</wp:posOffset>
                </wp:positionH>
                <wp:positionV relativeFrom="paragraph">
                  <wp:posOffset>49530</wp:posOffset>
                </wp:positionV>
                <wp:extent cx="2552700" cy="863600"/>
                <wp:effectExtent l="38100" t="38100" r="19050" b="31750"/>
                <wp:wrapNone/>
                <wp:docPr id="31" name="直接箭头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52700" cy="863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92C653" id="直接箭头连接符 31" o:spid="_x0000_s1026" type="#_x0000_t32" style="position:absolute;left:0;text-align:left;margin-left:205.9pt;margin-top:3.9pt;width:201pt;height:68pt;flip:x 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" strokecolor="#ffc000 [3207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D82C4FF" wp14:editId="6CCC14AB">
                <wp:simplePos x="0" y="0"/>
                <wp:positionH relativeFrom="column">
                  <wp:posOffset>2557780</wp:posOffset>
                </wp:positionH>
                <wp:positionV relativeFrom="paragraph">
                  <wp:posOffset>55880</wp:posOffset>
                </wp:positionV>
                <wp:extent cx="1752600" cy="869950"/>
                <wp:effectExtent l="38100" t="38100" r="19050" b="25400"/>
                <wp:wrapNone/>
                <wp:docPr id="30" name="直接箭头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52600" cy="869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3C388" id="直接箭头连接符 30" o:spid="_x0000_s1026" type="#_x0000_t32" style="position:absolute;left:0;text-align:left;margin-left:201.4pt;margin-top:4.4pt;width:138pt;height:68.5pt;flip:x 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" strokecolor="#ffc000 [3207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C41E080" wp14:editId="364E7C6C">
                <wp:simplePos x="0" y="0"/>
                <wp:positionH relativeFrom="column">
                  <wp:posOffset>2538730</wp:posOffset>
                </wp:positionH>
                <wp:positionV relativeFrom="paragraph">
                  <wp:posOffset>43180</wp:posOffset>
                </wp:positionV>
                <wp:extent cx="857250" cy="882650"/>
                <wp:effectExtent l="38100" t="38100" r="19050" b="31750"/>
                <wp:wrapNone/>
                <wp:docPr id="29" name="直接箭头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57250" cy="882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564C4" id="直接箭头连接符 29" o:spid="_x0000_s1026" type="#_x0000_t32" style="position:absolute;left:0;text-align:left;margin-left:199.9pt;margin-top:3.4pt;width:67.5pt;height:69.5pt;flip:x 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" strokecolor="#ffc000 [3207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C0800B1" wp14:editId="5A0F6EC0">
                <wp:simplePos x="0" y="0"/>
                <wp:positionH relativeFrom="column">
                  <wp:posOffset>2437130</wp:posOffset>
                </wp:positionH>
                <wp:positionV relativeFrom="paragraph">
                  <wp:posOffset>49530</wp:posOffset>
                </wp:positionV>
                <wp:extent cx="88900" cy="857250"/>
                <wp:effectExtent l="0" t="38100" r="63500" b="19050"/>
                <wp:wrapNone/>
                <wp:docPr id="28" name="直接箭头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900" cy="857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D59E4" id="直接箭头连接符 28" o:spid="_x0000_s1026" type="#_x0000_t32" style="position:absolute;left:0;text-align:left;margin-left:191.9pt;margin-top:3.9pt;width:7pt;height:67.5pt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" strokecolor="#ffc000 [3207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D189DAF" wp14:editId="5466058F">
                <wp:simplePos x="0" y="0"/>
                <wp:positionH relativeFrom="column">
                  <wp:posOffset>1484630</wp:posOffset>
                </wp:positionH>
                <wp:positionV relativeFrom="paragraph">
                  <wp:posOffset>49530</wp:posOffset>
                </wp:positionV>
                <wp:extent cx="1047750" cy="869950"/>
                <wp:effectExtent l="0" t="38100" r="57150" b="25400"/>
                <wp:wrapNone/>
                <wp:docPr id="27" name="直接箭头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47750" cy="869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25E38" id="直接箭头连接符 27" o:spid="_x0000_s1026" type="#_x0000_t32" style="position:absolute;left:0;text-align:left;margin-left:116.9pt;margin-top:3.9pt;width:82.5pt;height:68.5pt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" strokecolor="#ffc000 [3207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8F0279F" wp14:editId="602CF572">
                <wp:simplePos x="0" y="0"/>
                <wp:positionH relativeFrom="column">
                  <wp:posOffset>443230</wp:posOffset>
                </wp:positionH>
                <wp:positionV relativeFrom="paragraph">
                  <wp:posOffset>43180</wp:posOffset>
                </wp:positionV>
                <wp:extent cx="2082800" cy="863600"/>
                <wp:effectExtent l="0" t="38100" r="50800" b="31750"/>
                <wp:wrapNone/>
                <wp:docPr id="26" name="直接箭头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82800" cy="863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8BFD6D" id="直接箭头连接符 26" o:spid="_x0000_s1026" type="#_x0000_t32" style="position:absolute;left:0;text-align:left;margin-left:34.9pt;margin-top:3.4pt;width:164pt;height:68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" strokecolor="#ffc000 [3207]" strokeweight=".5pt">
                <v:stroke endarrow="block" joinstyle="miter"/>
              </v:shape>
            </w:pict>
          </mc:Fallback>
        </mc:AlternateContent>
      </w:r>
    </w:p>
    <w:p w:rsidR="0063197C" w:rsidRDefault="0063197C" w:rsidP="0063197C">
      <w:pPr>
        <w:pStyle w:val="a0"/>
        <w:ind w:firstLine="372"/>
      </w:pPr>
    </w:p>
    <w:p w:rsidR="0063197C" w:rsidRDefault="0063197C" w:rsidP="0063197C">
      <w:pPr>
        <w:pStyle w:val="a0"/>
        <w:ind w:firstLine="372"/>
      </w:pPr>
    </w:p>
    <w:p w:rsidR="0063197C" w:rsidRDefault="0063197C" w:rsidP="0063197C">
      <w:pPr>
        <w:pStyle w:val="a0"/>
        <w:ind w:firstLine="372"/>
      </w:pPr>
    </w:p>
    <w:p w:rsidR="0063197C" w:rsidRDefault="0063197C" w:rsidP="0063197C">
      <w:pPr>
        <w:pStyle w:val="a0"/>
        <w:ind w:firstLine="372"/>
      </w:pPr>
    </w:p>
    <w:p w:rsidR="0063197C" w:rsidRDefault="0063197C" w:rsidP="0063197C">
      <w:pPr>
        <w:pStyle w:val="a0"/>
        <w:ind w:firstLine="37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0DE70AA" wp14:editId="1094EAF3">
                <wp:simplePos x="0" y="0"/>
                <wp:positionH relativeFrom="margin">
                  <wp:posOffset>4850765</wp:posOffset>
                </wp:positionH>
                <wp:positionV relativeFrom="paragraph">
                  <wp:posOffset>8890</wp:posOffset>
                </wp:positionV>
                <wp:extent cx="647700" cy="311150"/>
                <wp:effectExtent l="0" t="0" r="19050" b="12700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311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2C80" w:rsidRDefault="00B02C80" w:rsidP="0063197C">
                            <w:pPr>
                              <w:jc w:val="center"/>
                            </w:pPr>
                            <w:r>
                              <w:t>Poly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DE70AA" id="矩形 25" o:spid="_x0000_s1085" style="position:absolute;left:0;text-align:left;margin-left:381.95pt;margin-top:.7pt;width:51pt;height:24.5pt;z-index:2516797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" fillcolor="white [3201]" strokecolor="#ffc000 [3207]" strokeweight="1pt">
                <v:textbox>
                  <w:txbxContent>
                    <w:p w:rsidR="00B02C80" w:rsidRDefault="00B02C80" w:rsidP="0063197C">
                      <w:pPr>
                        <w:jc w:val="center"/>
                      </w:pPr>
                      <w:r>
                        <w:t>Poly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F904047" wp14:editId="7BFEB1A4">
                <wp:simplePos x="0" y="0"/>
                <wp:positionH relativeFrom="column">
                  <wp:posOffset>3968750</wp:posOffset>
                </wp:positionH>
                <wp:positionV relativeFrom="paragraph">
                  <wp:posOffset>5715</wp:posOffset>
                </wp:positionV>
                <wp:extent cx="647700" cy="311150"/>
                <wp:effectExtent l="0" t="0" r="19050" b="12700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311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2C80" w:rsidRDefault="00B02C80" w:rsidP="0063197C">
                            <w:pPr>
                              <w:jc w:val="center"/>
                            </w:pPr>
                            <w:r>
                              <w:t>Curve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904047" id="矩形 24" o:spid="_x0000_s1086" style="position:absolute;left:0;text-align:left;margin-left:312.5pt;margin-top:.45pt;width:51pt;height:24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" fillcolor="white [3201]" strokecolor="#ffc000 [3207]" strokeweight="1pt">
                <v:textbox>
                  <w:txbxContent>
                    <w:p w:rsidR="00B02C80" w:rsidRDefault="00B02C80" w:rsidP="0063197C">
                      <w:pPr>
                        <w:jc w:val="center"/>
                      </w:pPr>
                      <w:r>
                        <w:t>Curve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005C1EB" wp14:editId="37ED1D34">
                <wp:simplePos x="0" y="0"/>
                <wp:positionH relativeFrom="column">
                  <wp:posOffset>3086100</wp:posOffset>
                </wp:positionH>
                <wp:positionV relativeFrom="paragraph">
                  <wp:posOffset>8890</wp:posOffset>
                </wp:positionV>
                <wp:extent cx="647700" cy="311150"/>
                <wp:effectExtent l="0" t="0" r="19050" b="12700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311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2C80" w:rsidRDefault="00B02C80" w:rsidP="0063197C">
                            <w:pPr>
                              <w:jc w:val="center"/>
                            </w:pPr>
                            <w:r>
                              <w:t>Oval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05C1EB" id="矩形 23" o:spid="_x0000_s1087" style="position:absolute;left:0;text-align:left;margin-left:243pt;margin-top:.7pt;width:51pt;height:24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" fillcolor="white [3201]" strokecolor="#ffc000 [3207]" strokeweight="1pt">
                <v:textbox>
                  <w:txbxContent>
                    <w:p w:rsidR="00B02C80" w:rsidRDefault="00B02C80" w:rsidP="0063197C">
                      <w:pPr>
                        <w:jc w:val="center"/>
                      </w:pPr>
                      <w:r>
                        <w:t>Oval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E8633A7" wp14:editId="1D784664">
                <wp:simplePos x="0" y="0"/>
                <wp:positionH relativeFrom="column">
                  <wp:posOffset>2108200</wp:posOffset>
                </wp:positionH>
                <wp:positionV relativeFrom="paragraph">
                  <wp:posOffset>5715</wp:posOffset>
                </wp:positionV>
                <wp:extent cx="647700" cy="311150"/>
                <wp:effectExtent l="0" t="0" r="19050" b="1270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311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2C80" w:rsidRDefault="00B02C80" w:rsidP="0063197C">
                            <w:pPr>
                              <w:jc w:val="center"/>
                            </w:pPr>
                            <w:r>
                              <w:t>Rect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8633A7" id="矩形 22" o:spid="_x0000_s1088" style="position:absolute;left:0;text-align:left;margin-left:166pt;margin-top:.45pt;width:51pt;height:24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" fillcolor="white [3201]" strokecolor="#ffc000 [3207]" strokeweight="1pt">
                <v:textbox>
                  <w:txbxContent>
                    <w:p w:rsidR="00B02C80" w:rsidRDefault="00B02C80" w:rsidP="0063197C">
                      <w:pPr>
                        <w:jc w:val="center"/>
                      </w:pPr>
                      <w:r>
                        <w:t>Rect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A313110" wp14:editId="3C33F846">
                <wp:simplePos x="0" y="0"/>
                <wp:positionH relativeFrom="column">
                  <wp:posOffset>1155700</wp:posOffset>
                </wp:positionH>
                <wp:positionV relativeFrom="paragraph">
                  <wp:posOffset>8890</wp:posOffset>
                </wp:positionV>
                <wp:extent cx="647700" cy="311150"/>
                <wp:effectExtent l="0" t="0" r="19050" b="1270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311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2C80" w:rsidRDefault="00B02C80" w:rsidP="0063197C">
                            <w:pPr>
                              <w:jc w:val="center"/>
                            </w:pPr>
                            <w:r>
                              <w:t>Circle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313110" id="矩形 21" o:spid="_x0000_s1089" style="position:absolute;left:0;text-align:left;margin-left:91pt;margin-top:.7pt;width:51pt;height:24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" fillcolor="white [3201]" strokecolor="#ffc000 [3207]" strokeweight="1pt">
                <v:textbox>
                  <w:txbxContent>
                    <w:p w:rsidR="00B02C80" w:rsidRDefault="00B02C80" w:rsidP="0063197C">
                      <w:pPr>
                        <w:jc w:val="center"/>
                      </w:pPr>
                      <w:r>
                        <w:t>Circle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0C85785" wp14:editId="10D244BD">
                <wp:simplePos x="0" y="0"/>
                <wp:positionH relativeFrom="column">
                  <wp:posOffset>176530</wp:posOffset>
                </wp:positionH>
                <wp:positionV relativeFrom="paragraph">
                  <wp:posOffset>14605</wp:posOffset>
                </wp:positionV>
                <wp:extent cx="647700" cy="311150"/>
                <wp:effectExtent l="0" t="0" r="19050" b="1270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311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2C80" w:rsidRDefault="00B02C80" w:rsidP="0063197C">
                            <w:pPr>
                              <w:jc w:val="center"/>
                            </w:pPr>
                            <w:r>
                              <w:t>Line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C85785" id="矩形 20" o:spid="_x0000_s1090" style="position:absolute;left:0;text-align:left;margin-left:13.9pt;margin-top:1.15pt;width:51pt;height:24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" fillcolor="white [3201]" strokecolor="#ffc000 [3207]" strokeweight="1pt">
                <v:textbox>
                  <w:txbxContent>
                    <w:p w:rsidR="00B02C80" w:rsidRDefault="00B02C80" w:rsidP="0063197C">
                      <w:pPr>
                        <w:jc w:val="center"/>
                      </w:pPr>
                      <w:r>
                        <w:t>Line</w:t>
                      </w:r>
                    </w:p>
                  </w:txbxContent>
                </v:textbox>
              </v:rect>
            </w:pict>
          </mc:Fallback>
        </mc:AlternateContent>
      </w:r>
    </w:p>
    <w:p w:rsidR="0063197C" w:rsidRPr="0063197C" w:rsidRDefault="0063197C" w:rsidP="0063197C">
      <w:pPr>
        <w:pStyle w:val="a0"/>
        <w:ind w:firstLine="37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2424430</wp:posOffset>
                </wp:positionH>
                <wp:positionV relativeFrom="paragraph">
                  <wp:posOffset>113030</wp:posOffset>
                </wp:positionV>
                <wp:extent cx="6350" cy="476250"/>
                <wp:effectExtent l="76200" t="38100" r="69850" b="19050"/>
                <wp:wrapNone/>
                <wp:docPr id="34" name="直接箭头连接符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50" cy="476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46CE55" id="直接箭头连接符 34" o:spid="_x0000_s1026" type="#_x0000_t32" style="position:absolute;left:0;text-align:left;margin-left:190.9pt;margin-top:8.9pt;width:.5pt;height:37.5pt;flip: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" strokecolor="#ffc000 [3207]" strokeweight=".5pt">
                <v:stroke endarrow="block" joinstyle="miter"/>
              </v:shape>
            </w:pict>
          </mc:Fallback>
        </mc:AlternateContent>
      </w:r>
    </w:p>
    <w:p w:rsidR="0063197C" w:rsidRDefault="0063197C" w:rsidP="0063197C">
      <w:pPr>
        <w:pStyle w:val="a0"/>
        <w:ind w:firstLineChars="0" w:firstLine="0"/>
      </w:pPr>
    </w:p>
    <w:p w:rsidR="0063197C" w:rsidRDefault="0063197C" w:rsidP="0063197C">
      <w:pPr>
        <w:pStyle w:val="a0"/>
        <w:ind w:firstLineChars="0" w:firstLine="0"/>
      </w:pPr>
    </w:p>
    <w:p w:rsidR="0063197C" w:rsidRDefault="0063197C" w:rsidP="0063197C">
      <w:pPr>
        <w:pStyle w:val="a0"/>
        <w:ind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8BB1ABA" wp14:editId="0CFD0AD2">
                <wp:simplePos x="0" y="0"/>
                <wp:positionH relativeFrom="column">
                  <wp:posOffset>2127250</wp:posOffset>
                </wp:positionH>
                <wp:positionV relativeFrom="paragraph">
                  <wp:posOffset>46990</wp:posOffset>
                </wp:positionV>
                <wp:extent cx="647700" cy="311150"/>
                <wp:effectExtent l="0" t="0" r="19050" b="12700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311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2C80" w:rsidRDefault="00B02C80" w:rsidP="0063197C">
                            <w:pPr>
                              <w:jc w:val="center"/>
                            </w:pPr>
                            <w:r>
                              <w:t>CutBox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BB1ABA" id="矩形 32" o:spid="_x0000_s1091" style="position:absolute;left:0;text-align:left;margin-left:167.5pt;margin-top:3.7pt;width:51pt;height:24.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" fillcolor="white [3201]" strokecolor="#ffc000 [3207]" strokeweight="1pt">
                <v:textbox>
                  <w:txbxContent>
                    <w:p w:rsidR="00B02C80" w:rsidRDefault="00B02C80" w:rsidP="0063197C">
                      <w:pPr>
                        <w:jc w:val="center"/>
                      </w:pPr>
                      <w:r>
                        <w:t>CutBox</w:t>
                      </w:r>
                    </w:p>
                  </w:txbxContent>
                </v:textbox>
              </v:rect>
            </w:pict>
          </mc:Fallback>
        </mc:AlternateContent>
      </w:r>
    </w:p>
    <w:p w:rsidR="0063197C" w:rsidRDefault="0063197C" w:rsidP="0063197C">
      <w:pPr>
        <w:pStyle w:val="a0"/>
        <w:ind w:firstLineChars="0" w:firstLine="0"/>
      </w:pPr>
    </w:p>
    <w:p w:rsidR="0063197C" w:rsidRDefault="0063197C" w:rsidP="0063197C">
      <w:pPr>
        <w:pStyle w:val="a0"/>
        <w:ind w:firstLineChars="0" w:firstLine="0"/>
      </w:pPr>
    </w:p>
    <w:p w:rsidR="0063197C" w:rsidRDefault="0063197C" w:rsidP="002B20BC">
      <w:pPr>
        <w:pStyle w:val="a0"/>
        <w:numPr>
          <w:ilvl w:val="0"/>
          <w:numId w:val="8"/>
        </w:numPr>
        <w:ind w:firstLineChars="0"/>
      </w:pPr>
      <w:r>
        <w:rPr>
          <w:rFonts w:hint="eastAsia"/>
        </w:rPr>
        <w:t>所有的图形类都继承自</w:t>
      </w:r>
      <w:r>
        <w:rPr>
          <w:rFonts w:hint="eastAsia"/>
        </w:rPr>
        <w:t>I</w:t>
      </w:r>
      <w:r>
        <w:t>S</w:t>
      </w:r>
      <w:r>
        <w:rPr>
          <w:rFonts w:hint="eastAsia"/>
        </w:rPr>
        <w:t>hape</w:t>
      </w:r>
      <w:r>
        <w:rPr>
          <w:rFonts w:hint="eastAsia"/>
        </w:rPr>
        <w:t>，</w:t>
      </w:r>
      <w:r w:rsidR="00D5089F">
        <w:rPr>
          <w:rFonts w:hint="eastAsia"/>
        </w:rPr>
        <w:t>I</w:t>
      </w:r>
      <w:r w:rsidR="00D5089F">
        <w:t>S</w:t>
      </w:r>
      <w:r w:rsidR="00D5089F">
        <w:rPr>
          <w:rFonts w:hint="eastAsia"/>
        </w:rPr>
        <w:t>hape</w:t>
      </w:r>
      <w:r w:rsidR="00D5089F">
        <w:rPr>
          <w:rFonts w:hint="eastAsia"/>
        </w:rPr>
        <w:t>实现了一些基本方法，且定义了一套接口，如</w:t>
      </w:r>
      <w:r w:rsidR="00D5089F">
        <w:rPr>
          <w:rFonts w:hint="eastAsia"/>
        </w:rPr>
        <w:t>draw</w:t>
      </w:r>
      <w:r w:rsidR="00D5089F">
        <w:t>()</w:t>
      </w:r>
      <w:r w:rsidR="00D5089F">
        <w:rPr>
          <w:rFonts w:hint="eastAsia"/>
        </w:rPr>
        <w:t>，</w:t>
      </w:r>
      <w:r w:rsidR="00D5089F">
        <w:rPr>
          <w:rFonts w:hint="eastAsia"/>
        </w:rPr>
        <w:t>translate</w:t>
      </w:r>
      <w:r w:rsidR="00D5089F">
        <w:t>()</w:t>
      </w:r>
      <w:r w:rsidR="00D5089F">
        <w:rPr>
          <w:rFonts w:hint="eastAsia"/>
        </w:rPr>
        <w:t>，</w:t>
      </w:r>
      <w:r w:rsidR="00D5089F">
        <w:rPr>
          <w:rFonts w:hint="eastAsia"/>
        </w:rPr>
        <w:t>rotate</w:t>
      </w:r>
      <w:r w:rsidR="00D5089F">
        <w:t>()</w:t>
      </w:r>
      <w:r w:rsidR="00D5089F">
        <w:rPr>
          <w:rFonts w:hint="eastAsia"/>
        </w:rPr>
        <w:t>等。</w:t>
      </w:r>
    </w:p>
    <w:p w:rsidR="002B20BC" w:rsidRDefault="002B20BC" w:rsidP="002B20BC">
      <w:pPr>
        <w:pStyle w:val="a0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利用</w:t>
      </w:r>
      <w:r>
        <w:rPr>
          <w:rFonts w:hint="eastAsia"/>
        </w:rPr>
        <w:t>C++</w:t>
      </w:r>
      <w:r>
        <w:rPr>
          <w:rFonts w:hint="eastAsia"/>
        </w:rPr>
        <w:t>的多态性，绘制系统不需要知道图形的种类然后分情况绘制。</w:t>
      </w:r>
    </w:p>
    <w:p w:rsidR="000666F3" w:rsidRDefault="000666F3" w:rsidP="002B20BC">
      <w:pPr>
        <w:pStyle w:val="a0"/>
        <w:numPr>
          <w:ilvl w:val="0"/>
          <w:numId w:val="8"/>
        </w:numPr>
        <w:ind w:firstLineChars="0"/>
      </w:pPr>
      <w:r>
        <w:t>C</w:t>
      </w:r>
      <w:r>
        <w:rPr>
          <w:rFonts w:hint="eastAsia"/>
        </w:rPr>
        <w:t>utBox</w:t>
      </w:r>
      <w:r>
        <w:rPr>
          <w:rFonts w:hint="eastAsia"/>
        </w:rPr>
        <w:t>类继承自</w:t>
      </w:r>
      <w:r>
        <w:rPr>
          <w:rFonts w:hint="eastAsia"/>
        </w:rPr>
        <w:t>Rect</w:t>
      </w:r>
      <w:r>
        <w:rPr>
          <w:rFonts w:hint="eastAsia"/>
        </w:rPr>
        <w:t>类，用于裁剪窗口的绘制</w:t>
      </w:r>
    </w:p>
    <w:p w:rsidR="002C637F" w:rsidRDefault="002C637F" w:rsidP="002B20BC">
      <w:pPr>
        <w:pStyle w:val="a0"/>
        <w:numPr>
          <w:ilvl w:val="0"/>
          <w:numId w:val="8"/>
        </w:numPr>
        <w:ind w:firstLineChars="0"/>
      </w:pPr>
      <w:r>
        <w:rPr>
          <w:rFonts w:hint="eastAsia"/>
        </w:rPr>
        <w:t>Curve</w:t>
      </w:r>
      <w:r>
        <w:rPr>
          <w:rFonts w:hint="eastAsia"/>
        </w:rPr>
        <w:t>类实现的是</w:t>
      </w:r>
      <w:r>
        <w:rPr>
          <w:rFonts w:hint="eastAsia"/>
        </w:rPr>
        <w:t>Brazier</w:t>
      </w:r>
      <w:r>
        <w:rPr>
          <w:rFonts w:hint="eastAsia"/>
        </w:rPr>
        <w:t>曲线</w:t>
      </w:r>
    </w:p>
    <w:p w:rsidR="005F1BF5" w:rsidRDefault="005F1BF5" w:rsidP="005F1BF5">
      <w:pPr>
        <w:pStyle w:val="a0"/>
        <w:ind w:left="360" w:firstLineChars="0" w:firstLine="0"/>
      </w:pPr>
    </w:p>
    <w:p w:rsidR="00AE6E8A" w:rsidRDefault="00AE6E8A" w:rsidP="00AE6E8A">
      <w:pPr>
        <w:pStyle w:val="3"/>
      </w:pPr>
      <w:r>
        <w:rPr>
          <w:rFonts w:hint="eastAsia"/>
        </w:rPr>
        <w:t>绘制类</w:t>
      </w:r>
    </w:p>
    <w:p w:rsidR="00AE6E8A" w:rsidRPr="00AE6E8A" w:rsidRDefault="00AE6E8A" w:rsidP="00AE6E8A">
      <w:pPr>
        <w:pStyle w:val="a0"/>
        <w:ind w:firstLine="372"/>
      </w:pPr>
    </w:p>
    <w:p w:rsidR="00AE6E8A" w:rsidRPr="0063197C" w:rsidRDefault="00AE6E8A" w:rsidP="00AE6E8A">
      <w:pPr>
        <w:pStyle w:val="a0"/>
        <w:ind w:firstLine="37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E4E9EA2" wp14:editId="2928B154">
                <wp:simplePos x="0" y="0"/>
                <wp:positionH relativeFrom="column">
                  <wp:posOffset>1998980</wp:posOffset>
                </wp:positionH>
                <wp:positionV relativeFrom="paragraph">
                  <wp:posOffset>102235</wp:posOffset>
                </wp:positionV>
                <wp:extent cx="1130300" cy="311150"/>
                <wp:effectExtent l="0" t="0" r="12700" b="1270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0300" cy="311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2C80" w:rsidRDefault="00B02C80" w:rsidP="00AE6E8A">
                            <w:pPr>
                              <w:jc w:val="center"/>
                            </w:pPr>
                            <w:r>
                              <w:rPr>
                                <w:b/>
                                <w:bCs/>
                                <w:color w:val="800080"/>
                              </w:rPr>
                              <w:t>FigureGenerator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E4E9EA2" id="矩形 35" o:spid="_x0000_s1092" style="position:absolute;left:0;text-align:left;margin-left:157.4pt;margin-top:8.05pt;width:89pt;height:24.5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" fillcolor="white [3201]" strokecolor="#ffc000 [3207]" strokeweight="1pt">
                <v:textbox>
                  <w:txbxContent>
                    <w:p w:rsidR="00B02C80" w:rsidRDefault="00B02C80" w:rsidP="00AE6E8A">
                      <w:pPr>
                        <w:jc w:val="center"/>
                      </w:pPr>
                      <w:r>
                        <w:rPr>
                          <w:b/>
                          <w:bCs/>
                          <w:color w:val="800080"/>
                        </w:rPr>
                        <w:t>FigureGenerator</w:t>
                      </w:r>
                    </w:p>
                  </w:txbxContent>
                </v:textbox>
              </v:rect>
            </w:pict>
          </mc:Fallback>
        </mc:AlternateContent>
      </w:r>
      <w:r>
        <w:tab/>
      </w:r>
      <w:r>
        <w:tab/>
      </w:r>
      <w:r>
        <w:tab/>
      </w:r>
      <w:r>
        <w:tab/>
      </w:r>
    </w:p>
    <w:p w:rsidR="00AE6E8A" w:rsidRDefault="00AE6E8A" w:rsidP="00AE6E8A">
      <w:pPr>
        <w:pStyle w:val="a0"/>
        <w:ind w:firstLine="372"/>
      </w:pPr>
    </w:p>
    <w:p w:rsidR="00AE6E8A" w:rsidRDefault="00A3530C" w:rsidP="00AE6E8A">
      <w:pPr>
        <w:pStyle w:val="a0"/>
        <w:ind w:firstLine="37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88B87D7" wp14:editId="4BE7404F">
                <wp:simplePos x="0" y="0"/>
                <wp:positionH relativeFrom="column">
                  <wp:posOffset>1309716</wp:posOffset>
                </wp:positionH>
                <wp:positionV relativeFrom="paragraph">
                  <wp:posOffset>42199</wp:posOffset>
                </wp:positionV>
                <wp:extent cx="1213428" cy="304800"/>
                <wp:effectExtent l="0" t="57150" r="0" b="19050"/>
                <wp:wrapNone/>
                <wp:docPr id="41" name="直接箭头连接符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3428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9AD89E" id="直接箭头连接符 41" o:spid="_x0000_s1026" type="#_x0000_t32" style="position:absolute;left:0;text-align:left;margin-left:103.15pt;margin-top:3.3pt;width:95.55pt;height:24pt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" strokecolor="#ffc000 [3207]" strokeweight=".5pt">
                <v:stroke endarrow="block" joinstyle="miter"/>
              </v:shape>
            </w:pict>
          </mc:Fallback>
        </mc:AlternateContent>
      </w:r>
      <w:r w:rsidR="00AE6E8A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986259D" wp14:editId="5A5DD505">
                <wp:simplePos x="0" y="0"/>
                <wp:positionH relativeFrom="column">
                  <wp:posOffset>2614930</wp:posOffset>
                </wp:positionH>
                <wp:positionV relativeFrom="paragraph">
                  <wp:posOffset>51435</wp:posOffset>
                </wp:positionV>
                <wp:extent cx="1708150" cy="260350"/>
                <wp:effectExtent l="38100" t="57150" r="25400" b="25400"/>
                <wp:wrapNone/>
                <wp:docPr id="36" name="直接箭头连接符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08150" cy="260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AF979B" id="直接箭头连接符 36" o:spid="_x0000_s1026" type="#_x0000_t32" style="position:absolute;left:0;text-align:left;margin-left:205.9pt;margin-top:4.05pt;width:134.5pt;height:20.5pt;flip:x 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" strokecolor="#ffc000 [3207]" strokeweight=".5pt">
                <v:stroke endarrow="block" joinstyle="miter"/>
              </v:shape>
            </w:pict>
          </mc:Fallback>
        </mc:AlternateContent>
      </w:r>
      <w:r w:rsidR="00AE6E8A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CC20A9D" wp14:editId="1B1E1529">
                <wp:simplePos x="0" y="0"/>
                <wp:positionH relativeFrom="column">
                  <wp:posOffset>2557780</wp:posOffset>
                </wp:positionH>
                <wp:positionV relativeFrom="paragraph">
                  <wp:posOffset>57785</wp:posOffset>
                </wp:positionV>
                <wp:extent cx="2222500" cy="965200"/>
                <wp:effectExtent l="38100" t="38100" r="25400" b="25400"/>
                <wp:wrapNone/>
                <wp:docPr id="37" name="直接箭头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22500" cy="965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17B46A" id="直接箭头连接符 37" o:spid="_x0000_s1026" type="#_x0000_t32" style="position:absolute;left:0;text-align:left;margin-left:201.4pt;margin-top:4.55pt;width:175pt;height:76pt;flip:x 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" strokecolor="#ffc000 [3207]" strokeweight=".5pt">
                <v:stroke endarrow="block" joinstyle="miter"/>
              </v:shape>
            </w:pict>
          </mc:Fallback>
        </mc:AlternateContent>
      </w:r>
      <w:r w:rsidR="00AE6E8A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C1E7D7D" wp14:editId="68C11C12">
                <wp:simplePos x="0" y="0"/>
                <wp:positionH relativeFrom="column">
                  <wp:posOffset>2538730</wp:posOffset>
                </wp:positionH>
                <wp:positionV relativeFrom="paragraph">
                  <wp:posOffset>45085</wp:posOffset>
                </wp:positionV>
                <wp:extent cx="844550" cy="958850"/>
                <wp:effectExtent l="38100" t="38100" r="31750" b="31750"/>
                <wp:wrapNone/>
                <wp:docPr id="38" name="直接箭头连接符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44550" cy="958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27EEF" id="直接箭头连接符 38" o:spid="_x0000_s1026" type="#_x0000_t32" style="position:absolute;left:0;text-align:left;margin-left:199.9pt;margin-top:3.55pt;width:66.5pt;height:75.5pt;flip:x 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" strokecolor="#ffc000 [3207]" strokeweight=".5pt">
                <v:stroke endarrow="block" joinstyle="miter"/>
              </v:shape>
            </w:pict>
          </mc:Fallback>
        </mc:AlternateContent>
      </w:r>
      <w:r w:rsidR="00AE6E8A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35EBB86" wp14:editId="744CED7A">
                <wp:simplePos x="0" y="0"/>
                <wp:positionH relativeFrom="column">
                  <wp:posOffset>709930</wp:posOffset>
                </wp:positionH>
                <wp:positionV relativeFrom="paragraph">
                  <wp:posOffset>51435</wp:posOffset>
                </wp:positionV>
                <wp:extent cx="1822450" cy="914400"/>
                <wp:effectExtent l="0" t="38100" r="63500" b="19050"/>
                <wp:wrapNone/>
                <wp:docPr id="40" name="直接箭头连接符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2450" cy="914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167C8" id="直接箭头连接符 40" o:spid="_x0000_s1026" type="#_x0000_t32" style="position:absolute;left:0;text-align:left;margin-left:55.9pt;margin-top:4.05pt;width:143.5pt;height:1in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" strokecolor="#ffc000 [3207]" strokeweight=".5pt">
                <v:stroke endarrow="block" joinstyle="miter"/>
              </v:shape>
            </w:pict>
          </mc:Fallback>
        </mc:AlternateContent>
      </w:r>
      <w:r w:rsidR="00AE6E8A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63F4D71" wp14:editId="058AC617">
                <wp:simplePos x="0" y="0"/>
                <wp:positionH relativeFrom="column">
                  <wp:posOffset>2202180</wp:posOffset>
                </wp:positionH>
                <wp:positionV relativeFrom="paragraph">
                  <wp:posOffset>51435</wp:posOffset>
                </wp:positionV>
                <wp:extent cx="323850" cy="952500"/>
                <wp:effectExtent l="0" t="38100" r="57150" b="19050"/>
                <wp:wrapNone/>
                <wp:docPr id="39" name="直接箭头连接符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3850" cy="952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7427EE" id="直接箭头连接符 39" o:spid="_x0000_s1026" type="#_x0000_t32" style="position:absolute;left:0;text-align:left;margin-left:173.4pt;margin-top:4.05pt;width:25.5pt;height:75pt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" strokecolor="#ffc000 [3207]" strokeweight=".5pt">
                <v:stroke endarrow="block" joinstyle="miter"/>
              </v:shape>
            </w:pict>
          </mc:Fallback>
        </mc:AlternateContent>
      </w:r>
    </w:p>
    <w:p w:rsidR="00AE6E8A" w:rsidRDefault="00A3530C" w:rsidP="00AE6E8A">
      <w:pPr>
        <w:pStyle w:val="a0"/>
        <w:ind w:firstLine="37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21F27F4" wp14:editId="504C7316">
                <wp:simplePos x="0" y="0"/>
                <wp:positionH relativeFrom="margin">
                  <wp:posOffset>275359</wp:posOffset>
                </wp:positionH>
                <wp:positionV relativeFrom="paragraph">
                  <wp:posOffset>3810</wp:posOffset>
                </wp:positionV>
                <wp:extent cx="1035050" cy="311150"/>
                <wp:effectExtent l="0" t="0" r="12700" b="12700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050" cy="311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2C80" w:rsidRDefault="00B02C80" w:rsidP="00AE6E8A">
                            <w:pPr>
                              <w:jc w:val="center"/>
                            </w:pPr>
                            <w:r>
                              <w:rPr>
                                <w:b/>
                                <w:bCs/>
                                <w:color w:val="800080"/>
                              </w:rPr>
                              <w:t>LineGenerator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21F27F4" id="矩形 47" o:spid="_x0000_s1093" style="position:absolute;left:0;text-align:left;margin-left:21.7pt;margin-top:.3pt;width:81.5pt;height:24.5pt;z-index:2516920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" fillcolor="white [3201]" strokecolor="#ffc000 [3207]" strokeweight="1pt">
                <v:textbox>
                  <w:txbxContent>
                    <w:p w:rsidR="00B02C80" w:rsidRDefault="00B02C80" w:rsidP="00AE6E8A">
                      <w:pPr>
                        <w:jc w:val="center"/>
                      </w:pPr>
                      <w:r>
                        <w:rPr>
                          <w:b/>
                          <w:bCs/>
                          <w:color w:val="800080"/>
                        </w:rPr>
                        <w:t>LineGenerator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AE6E8A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4C1135E" wp14:editId="7E10C287">
                <wp:simplePos x="0" y="0"/>
                <wp:positionH relativeFrom="page">
                  <wp:posOffset>4838700</wp:posOffset>
                </wp:positionH>
                <wp:positionV relativeFrom="paragraph">
                  <wp:posOffset>3810</wp:posOffset>
                </wp:positionV>
                <wp:extent cx="1136650" cy="292100"/>
                <wp:effectExtent l="0" t="0" r="25400" b="12700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6650" cy="292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2C80" w:rsidRDefault="00B02C80" w:rsidP="00AE6E8A">
                            <w:pPr>
                              <w:jc w:val="center"/>
                            </w:pPr>
                            <w:r>
                              <w:rPr>
                                <w:b/>
                                <w:bCs/>
                                <w:color w:val="800080"/>
                              </w:rPr>
                              <w:t>PolygonGenerator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C1135E" id="矩形 42" o:spid="_x0000_s1094" style="position:absolute;left:0;text-align:left;margin-left:381pt;margin-top:.3pt;width:89.5pt;height:23pt;z-index:25169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" fillcolor="white [3201]" strokecolor="#ffc000 [3207]" strokeweight="1pt">
                <v:textbox>
                  <w:txbxContent>
                    <w:p w:rsidR="00B02C80" w:rsidRDefault="00B02C80" w:rsidP="00AE6E8A">
                      <w:pPr>
                        <w:jc w:val="center"/>
                      </w:pPr>
                      <w:r>
                        <w:rPr>
                          <w:b/>
                          <w:bCs/>
                          <w:color w:val="800080"/>
                        </w:rPr>
                        <w:t>PolygonGenerator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:rsidR="00AE6E8A" w:rsidRDefault="00AE6E8A" w:rsidP="00AE6E8A">
      <w:pPr>
        <w:pStyle w:val="a0"/>
        <w:ind w:firstLine="372"/>
      </w:pPr>
    </w:p>
    <w:p w:rsidR="00AE6E8A" w:rsidRDefault="00AE6E8A" w:rsidP="00AE6E8A">
      <w:pPr>
        <w:pStyle w:val="a0"/>
        <w:ind w:firstLine="372"/>
      </w:pPr>
    </w:p>
    <w:p w:rsidR="00AE6E8A" w:rsidRDefault="00AE6E8A" w:rsidP="00AE6E8A">
      <w:pPr>
        <w:pStyle w:val="a0"/>
        <w:ind w:firstLine="372"/>
      </w:pPr>
    </w:p>
    <w:p w:rsidR="00AE6E8A" w:rsidRDefault="00AE6E8A" w:rsidP="00AE6E8A">
      <w:pPr>
        <w:pStyle w:val="a0"/>
        <w:ind w:firstLine="37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4F32110" wp14:editId="5E4857A0">
                <wp:simplePos x="0" y="0"/>
                <wp:positionH relativeFrom="column">
                  <wp:posOffset>4278630</wp:posOffset>
                </wp:positionH>
                <wp:positionV relativeFrom="paragraph">
                  <wp:posOffset>99060</wp:posOffset>
                </wp:positionV>
                <wp:extent cx="1079500" cy="311150"/>
                <wp:effectExtent l="0" t="0" r="25400" b="12700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311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2C80" w:rsidRDefault="00B02C80" w:rsidP="00AE6E8A">
                            <w:pPr>
                              <w:jc w:val="center"/>
                            </w:pPr>
                            <w:r>
                              <w:rPr>
                                <w:b/>
                                <w:bCs/>
                                <w:color w:val="800080"/>
                              </w:rPr>
                              <w:t>CurveGenerator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4F32110" id="矩形 43" o:spid="_x0000_s1095" style="position:absolute;left:0;text-align:left;margin-left:336.9pt;margin-top:7.8pt;width:85pt;height:24.5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" fillcolor="white [3201]" strokecolor="#ffc000 [3207]" strokeweight="1pt">
                <v:textbox>
                  <w:txbxContent>
                    <w:p w:rsidR="00B02C80" w:rsidRDefault="00B02C80" w:rsidP="00AE6E8A">
                      <w:pPr>
                        <w:jc w:val="center"/>
                      </w:pPr>
                      <w:r>
                        <w:rPr>
                          <w:b/>
                          <w:bCs/>
                          <w:color w:val="800080"/>
                        </w:rPr>
                        <w:t>CurveGenerator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85675C9" wp14:editId="47F15FA2">
                <wp:simplePos x="0" y="0"/>
                <wp:positionH relativeFrom="column">
                  <wp:posOffset>2964180</wp:posOffset>
                </wp:positionH>
                <wp:positionV relativeFrom="paragraph">
                  <wp:posOffset>111760</wp:posOffset>
                </wp:positionV>
                <wp:extent cx="1104900" cy="323850"/>
                <wp:effectExtent l="0" t="0" r="19050" b="19050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2C80" w:rsidRDefault="00B02C80" w:rsidP="00AE6E8A">
                            <w:pPr>
                              <w:jc w:val="center"/>
                            </w:pPr>
                            <w:r>
                              <w:rPr>
                                <w:b/>
                                <w:bCs/>
                                <w:color w:val="800080"/>
                              </w:rPr>
                              <w:t>OvalGenerator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5675C9" id="矩形 44" o:spid="_x0000_s1096" style="position:absolute;left:0;text-align:left;margin-left:233.4pt;margin-top:8.8pt;width:87pt;height:25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" fillcolor="white [3201]" strokecolor="#ffc000 [3207]" strokeweight="1pt">
                <v:textbox>
                  <w:txbxContent>
                    <w:p w:rsidR="00B02C80" w:rsidRDefault="00B02C80" w:rsidP="00AE6E8A">
                      <w:pPr>
                        <w:jc w:val="center"/>
                      </w:pPr>
                      <w:r>
                        <w:rPr>
                          <w:b/>
                          <w:bCs/>
                          <w:color w:val="800080"/>
                        </w:rPr>
                        <w:t>OvalGenerator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1EEABDC" wp14:editId="0C43E0E1">
                <wp:simplePos x="0" y="0"/>
                <wp:positionH relativeFrom="column">
                  <wp:posOffset>1586230</wp:posOffset>
                </wp:positionH>
                <wp:positionV relativeFrom="paragraph">
                  <wp:posOffset>130810</wp:posOffset>
                </wp:positionV>
                <wp:extent cx="1238250" cy="311150"/>
                <wp:effectExtent l="0" t="0" r="19050" b="12700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311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2C80" w:rsidRDefault="00B02C80" w:rsidP="00AE6E8A">
                            <w:pPr>
                              <w:jc w:val="center"/>
                            </w:pPr>
                            <w:r>
                              <w:rPr>
                                <w:b/>
                                <w:bCs/>
                                <w:color w:val="800080"/>
                              </w:rPr>
                              <w:t>RectangleGenerator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1EEABDC" id="矩形 45" o:spid="_x0000_s1097" style="position:absolute;left:0;text-align:left;margin-left:124.9pt;margin-top:10.3pt;width:97.5pt;height:24.5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" fillcolor="white [3201]" strokecolor="#ffc000 [3207]" strokeweight="1pt">
                <v:textbox>
                  <w:txbxContent>
                    <w:p w:rsidR="00B02C80" w:rsidRDefault="00B02C80" w:rsidP="00AE6E8A">
                      <w:pPr>
                        <w:jc w:val="center"/>
                      </w:pPr>
                      <w:r>
                        <w:rPr>
                          <w:b/>
                          <w:bCs/>
                          <w:color w:val="800080"/>
                        </w:rPr>
                        <w:t>RectangleGenerator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316D5EE" wp14:editId="3E19DC29">
                <wp:simplePos x="0" y="0"/>
                <wp:positionH relativeFrom="column">
                  <wp:posOffset>259080</wp:posOffset>
                </wp:positionH>
                <wp:positionV relativeFrom="paragraph">
                  <wp:posOffset>60960</wp:posOffset>
                </wp:positionV>
                <wp:extent cx="1073150" cy="311150"/>
                <wp:effectExtent l="0" t="0" r="12700" b="12700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150" cy="311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2C80" w:rsidRDefault="00B02C80" w:rsidP="00AE6E8A">
                            <w:pPr>
                              <w:jc w:val="center"/>
                            </w:pPr>
                            <w:r>
                              <w:rPr>
                                <w:b/>
                                <w:bCs/>
                                <w:color w:val="800080"/>
                              </w:rPr>
                              <w:t>CircleGenerator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316D5EE" id="矩形 46" o:spid="_x0000_s1098" style="position:absolute;left:0;text-align:left;margin-left:20.4pt;margin-top:4.8pt;width:84.5pt;height:24.5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" fillcolor="white [3201]" strokecolor="#ffc000 [3207]" strokeweight="1pt">
                <v:textbox>
                  <w:txbxContent>
                    <w:p w:rsidR="00B02C80" w:rsidRDefault="00B02C80" w:rsidP="00AE6E8A">
                      <w:pPr>
                        <w:jc w:val="center"/>
                      </w:pPr>
                      <w:r>
                        <w:rPr>
                          <w:b/>
                          <w:bCs/>
                          <w:color w:val="800080"/>
                        </w:rPr>
                        <w:t>CircleGenerator</w:t>
                      </w:r>
                    </w:p>
                  </w:txbxContent>
                </v:textbox>
              </v:rect>
            </w:pict>
          </mc:Fallback>
        </mc:AlternateContent>
      </w:r>
    </w:p>
    <w:p w:rsidR="00AE6E8A" w:rsidRDefault="00AE6E8A" w:rsidP="00AE6E8A">
      <w:pPr>
        <w:pStyle w:val="a0"/>
        <w:ind w:firstLine="372"/>
      </w:pPr>
    </w:p>
    <w:p w:rsidR="00AE6E8A" w:rsidRDefault="00AE6E8A" w:rsidP="00AE6E8A">
      <w:pPr>
        <w:pStyle w:val="a0"/>
        <w:ind w:left="559" w:firstLineChars="0" w:firstLine="0"/>
      </w:pPr>
    </w:p>
    <w:p w:rsidR="00AE6E8A" w:rsidRDefault="00AE6E8A" w:rsidP="00AE6E8A">
      <w:pPr>
        <w:pStyle w:val="a0"/>
        <w:numPr>
          <w:ilvl w:val="0"/>
          <w:numId w:val="9"/>
        </w:numPr>
        <w:ind w:firstLineChars="0"/>
      </w:pPr>
      <w:r>
        <w:rPr>
          <w:rFonts w:hint="eastAsia"/>
        </w:rPr>
        <w:t>绘制类均继承自</w:t>
      </w:r>
      <w:r>
        <w:rPr>
          <w:rFonts w:hint="eastAsia"/>
        </w:rPr>
        <w:t>FigureGenerator</w:t>
      </w:r>
      <w:r>
        <w:rPr>
          <w:rFonts w:hint="eastAsia"/>
        </w:rPr>
        <w:t>，用于实现图形的绘制功能</w:t>
      </w:r>
    </w:p>
    <w:p w:rsidR="00634CFD" w:rsidRDefault="00634CFD" w:rsidP="00634CFD">
      <w:pPr>
        <w:pStyle w:val="a0"/>
        <w:ind w:left="559" w:firstLineChars="0" w:firstLine="0"/>
      </w:pPr>
    </w:p>
    <w:p w:rsidR="005F1BF5" w:rsidRDefault="00AE6E8A" w:rsidP="005F1BF5">
      <w:pPr>
        <w:pStyle w:val="a0"/>
        <w:numPr>
          <w:ilvl w:val="0"/>
          <w:numId w:val="9"/>
        </w:numPr>
        <w:ind w:firstLineChars="0"/>
      </w:pPr>
      <w:r>
        <w:rPr>
          <w:rFonts w:hint="eastAsia"/>
        </w:rPr>
        <w:t>图形输入功能来自于鼠标事件，</w:t>
      </w:r>
      <w:r w:rsidR="005F1BF5">
        <w:rPr>
          <w:rFonts w:hint="eastAsia"/>
        </w:rPr>
        <w:t>依据当前状态和鼠标事件进行不同的动作</w:t>
      </w:r>
      <w:r w:rsidR="005F1BF5">
        <w:rPr>
          <w:rFonts w:hint="eastAsia"/>
        </w:rPr>
        <w:t>,</w:t>
      </w:r>
      <w:r w:rsidR="005F1BF5">
        <w:t xml:space="preserve"> </w:t>
      </w:r>
      <w:r w:rsidR="005F1BF5">
        <w:rPr>
          <w:rFonts w:hint="eastAsia"/>
        </w:rPr>
        <w:t>下表是对不同图形，不同的鼠标事件应当采取的动作</w:t>
      </w:r>
    </w:p>
    <w:tbl>
      <w:tblPr>
        <w:tblStyle w:val="afa"/>
        <w:tblW w:w="8168" w:type="dxa"/>
        <w:tblInd w:w="559" w:type="dxa"/>
        <w:tblLook w:val="04A0" w:firstRow="1" w:lastRow="0" w:firstColumn="1" w:lastColumn="0" w:noHBand="0" w:noVBand="1"/>
      </w:tblPr>
      <w:tblGrid>
        <w:gridCol w:w="984"/>
        <w:gridCol w:w="2988"/>
        <w:gridCol w:w="2473"/>
        <w:gridCol w:w="1723"/>
      </w:tblGrid>
      <w:tr w:rsidR="00036F9C" w:rsidTr="00634CFD">
        <w:trPr>
          <w:trHeight w:val="346"/>
        </w:trPr>
        <w:tc>
          <w:tcPr>
            <w:tcW w:w="984" w:type="dxa"/>
          </w:tcPr>
          <w:p w:rsidR="005365E3" w:rsidRDefault="005365E3" w:rsidP="005F1BF5">
            <w:pPr>
              <w:pStyle w:val="a0"/>
              <w:ind w:firstLineChars="0" w:firstLine="0"/>
            </w:pPr>
          </w:p>
        </w:tc>
        <w:tc>
          <w:tcPr>
            <w:tcW w:w="2988" w:type="dxa"/>
          </w:tcPr>
          <w:p w:rsidR="005365E3" w:rsidRDefault="005365E3" w:rsidP="005F1BF5">
            <w:pPr>
              <w:pStyle w:val="a0"/>
              <w:ind w:firstLineChars="0" w:firstLine="0"/>
            </w:pPr>
            <w:r>
              <w:rPr>
                <w:rFonts w:hint="eastAsia"/>
              </w:rPr>
              <w:t>Mouse</w:t>
            </w:r>
            <w:r>
              <w:t>P</w:t>
            </w:r>
            <w:r>
              <w:rPr>
                <w:rFonts w:hint="eastAsia"/>
              </w:rPr>
              <w:t>ress</w:t>
            </w:r>
          </w:p>
        </w:tc>
        <w:tc>
          <w:tcPr>
            <w:tcW w:w="2473" w:type="dxa"/>
          </w:tcPr>
          <w:p w:rsidR="005365E3" w:rsidRDefault="005365E3" w:rsidP="005F1BF5">
            <w:pPr>
              <w:pStyle w:val="a0"/>
              <w:ind w:firstLineChars="0" w:firstLine="0"/>
            </w:pPr>
            <w:r>
              <w:rPr>
                <w:rFonts w:hint="eastAsia"/>
              </w:rPr>
              <w:t>Mouse</w:t>
            </w:r>
            <w:r>
              <w:t>M</w:t>
            </w:r>
            <w:r>
              <w:rPr>
                <w:rFonts w:hint="eastAsia"/>
              </w:rPr>
              <w:t>ove</w:t>
            </w:r>
          </w:p>
        </w:tc>
        <w:tc>
          <w:tcPr>
            <w:tcW w:w="1723" w:type="dxa"/>
            <w:tcBorders>
              <w:bottom w:val="single" w:sz="4" w:space="0" w:color="auto"/>
            </w:tcBorders>
          </w:tcPr>
          <w:p w:rsidR="005365E3" w:rsidRDefault="005365E3" w:rsidP="005F1BF5">
            <w:pPr>
              <w:pStyle w:val="a0"/>
              <w:ind w:firstLineChars="0" w:firstLine="0"/>
            </w:pPr>
            <w:r>
              <w:rPr>
                <w:rFonts w:hint="eastAsia"/>
              </w:rPr>
              <w:t>MouseRealse</w:t>
            </w:r>
          </w:p>
        </w:tc>
      </w:tr>
      <w:tr w:rsidR="00036F9C" w:rsidTr="00634CFD">
        <w:trPr>
          <w:trHeight w:val="735"/>
        </w:trPr>
        <w:tc>
          <w:tcPr>
            <w:tcW w:w="984" w:type="dxa"/>
          </w:tcPr>
          <w:p w:rsidR="005365E3" w:rsidRDefault="005365E3" w:rsidP="005F1BF5">
            <w:pPr>
              <w:pStyle w:val="a0"/>
              <w:ind w:firstLineChars="0" w:firstLine="0"/>
            </w:pPr>
            <w:r>
              <w:rPr>
                <w:rFonts w:hint="eastAsia"/>
              </w:rPr>
              <w:t>直线</w:t>
            </w:r>
          </w:p>
        </w:tc>
        <w:tc>
          <w:tcPr>
            <w:tcW w:w="2988" w:type="dxa"/>
          </w:tcPr>
          <w:p w:rsidR="005365E3" w:rsidRDefault="00036F9C" w:rsidP="005F1BF5">
            <w:pPr>
              <w:pStyle w:val="a0"/>
              <w:ind w:firstLineChars="0" w:firstLine="0"/>
            </w:pPr>
            <w:r>
              <w:rPr>
                <w:rFonts w:hint="eastAsia"/>
              </w:rPr>
              <w:t>以点击点为起点和终点创建一条直线</w:t>
            </w:r>
          </w:p>
        </w:tc>
        <w:tc>
          <w:tcPr>
            <w:tcW w:w="2473" w:type="dxa"/>
          </w:tcPr>
          <w:p w:rsidR="005365E3" w:rsidRDefault="00E75226" w:rsidP="005F1BF5">
            <w:pPr>
              <w:pStyle w:val="a0"/>
              <w:ind w:firstLineChars="0" w:firstLine="0"/>
            </w:pPr>
            <w:r>
              <w:rPr>
                <w:rFonts w:hint="eastAsia"/>
              </w:rPr>
              <w:t>更新终点</w:t>
            </w:r>
          </w:p>
        </w:tc>
        <w:tc>
          <w:tcPr>
            <w:tcW w:w="1723" w:type="dxa"/>
            <w:tcBorders>
              <w:bottom w:val="nil"/>
            </w:tcBorders>
          </w:tcPr>
          <w:p w:rsidR="005365E3" w:rsidRDefault="005365E3" w:rsidP="005F1BF5">
            <w:pPr>
              <w:pStyle w:val="a0"/>
              <w:ind w:firstLineChars="0" w:firstLine="0"/>
            </w:pPr>
          </w:p>
        </w:tc>
      </w:tr>
      <w:tr w:rsidR="00036F9C" w:rsidTr="00634CFD">
        <w:trPr>
          <w:trHeight w:val="380"/>
        </w:trPr>
        <w:tc>
          <w:tcPr>
            <w:tcW w:w="984" w:type="dxa"/>
          </w:tcPr>
          <w:p w:rsidR="005365E3" w:rsidRDefault="005365E3" w:rsidP="005F1BF5">
            <w:pPr>
              <w:pStyle w:val="a0"/>
              <w:ind w:firstLineChars="0" w:firstLine="0"/>
            </w:pPr>
            <w:r>
              <w:rPr>
                <w:rFonts w:hint="eastAsia"/>
              </w:rPr>
              <w:t>圆</w:t>
            </w:r>
          </w:p>
        </w:tc>
        <w:tc>
          <w:tcPr>
            <w:tcW w:w="2988" w:type="dxa"/>
          </w:tcPr>
          <w:p w:rsidR="005365E3" w:rsidRDefault="00036F9C" w:rsidP="005F1BF5">
            <w:pPr>
              <w:pStyle w:val="a0"/>
              <w:ind w:firstLineChars="0" w:firstLine="0"/>
            </w:pPr>
            <w:r>
              <w:rPr>
                <w:rFonts w:hint="eastAsia"/>
              </w:rPr>
              <w:t>以点击点为圆心，半径为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创建一个圆</w:t>
            </w:r>
          </w:p>
        </w:tc>
        <w:tc>
          <w:tcPr>
            <w:tcW w:w="2473" w:type="dxa"/>
          </w:tcPr>
          <w:p w:rsidR="005365E3" w:rsidRDefault="00E75226" w:rsidP="005F1BF5">
            <w:pPr>
              <w:pStyle w:val="a0"/>
              <w:ind w:firstLineChars="0" w:firstLine="0"/>
            </w:pPr>
            <w:r>
              <w:rPr>
                <w:rFonts w:hint="eastAsia"/>
              </w:rPr>
              <w:t>重新计算并设置半径</w:t>
            </w:r>
          </w:p>
        </w:tc>
        <w:tc>
          <w:tcPr>
            <w:tcW w:w="1723" w:type="dxa"/>
            <w:tcBorders>
              <w:top w:val="nil"/>
              <w:bottom w:val="nil"/>
            </w:tcBorders>
          </w:tcPr>
          <w:p w:rsidR="005365E3" w:rsidRDefault="005365E3" w:rsidP="005F1BF5">
            <w:pPr>
              <w:pStyle w:val="a0"/>
              <w:ind w:firstLineChars="0" w:firstLine="0"/>
            </w:pPr>
          </w:p>
        </w:tc>
      </w:tr>
      <w:tr w:rsidR="00036F9C" w:rsidTr="00634CFD">
        <w:trPr>
          <w:trHeight w:val="73"/>
        </w:trPr>
        <w:tc>
          <w:tcPr>
            <w:tcW w:w="984" w:type="dxa"/>
          </w:tcPr>
          <w:p w:rsidR="005365E3" w:rsidRDefault="005365E3" w:rsidP="005F1BF5">
            <w:pPr>
              <w:pStyle w:val="a0"/>
              <w:ind w:firstLineChars="0" w:firstLine="0"/>
            </w:pPr>
            <w:r>
              <w:rPr>
                <w:rFonts w:hint="eastAsia"/>
              </w:rPr>
              <w:t>椭圆</w:t>
            </w:r>
          </w:p>
        </w:tc>
        <w:tc>
          <w:tcPr>
            <w:tcW w:w="2988" w:type="dxa"/>
          </w:tcPr>
          <w:p w:rsidR="005365E3" w:rsidRDefault="00036F9C" w:rsidP="00036F9C">
            <w:pPr>
              <w:pStyle w:val="a0"/>
              <w:ind w:firstLineChars="0" w:firstLine="0"/>
            </w:pPr>
            <w:r>
              <w:rPr>
                <w:rFonts w:hint="eastAsia"/>
              </w:rPr>
              <w:t>创建一个椭圆，以点击点的坐标初始化其外接矩形</w:t>
            </w:r>
          </w:p>
        </w:tc>
        <w:tc>
          <w:tcPr>
            <w:tcW w:w="2473" w:type="dxa"/>
          </w:tcPr>
          <w:p w:rsidR="005365E3" w:rsidRDefault="00E75226" w:rsidP="005F1BF5">
            <w:pPr>
              <w:pStyle w:val="a0"/>
              <w:ind w:firstLineChars="0" w:firstLine="0"/>
            </w:pPr>
            <w:r>
              <w:rPr>
                <w:rFonts w:hint="eastAsia"/>
              </w:rPr>
              <w:t>重新设置外接矩形的一个顶点</w:t>
            </w:r>
          </w:p>
        </w:tc>
        <w:tc>
          <w:tcPr>
            <w:tcW w:w="1723" w:type="dxa"/>
            <w:tcBorders>
              <w:top w:val="nil"/>
              <w:bottom w:val="nil"/>
            </w:tcBorders>
          </w:tcPr>
          <w:p w:rsidR="005365E3" w:rsidRDefault="00E75226" w:rsidP="00E75226">
            <w:pPr>
              <w:pStyle w:val="a0"/>
              <w:ind w:firstLine="372"/>
            </w:pPr>
            <w:r>
              <w:rPr>
                <w:rFonts w:hint="eastAsia"/>
              </w:rPr>
              <w:t>绘制完成</w:t>
            </w:r>
          </w:p>
        </w:tc>
      </w:tr>
      <w:tr w:rsidR="00036F9C" w:rsidTr="00634CFD">
        <w:trPr>
          <w:trHeight w:val="380"/>
        </w:trPr>
        <w:tc>
          <w:tcPr>
            <w:tcW w:w="984" w:type="dxa"/>
          </w:tcPr>
          <w:p w:rsidR="005365E3" w:rsidRDefault="005365E3" w:rsidP="005F1BF5">
            <w:pPr>
              <w:pStyle w:val="a0"/>
              <w:ind w:firstLineChars="0" w:firstLine="0"/>
            </w:pPr>
            <w:r>
              <w:rPr>
                <w:rFonts w:hint="eastAsia"/>
              </w:rPr>
              <w:t>矩形</w:t>
            </w:r>
          </w:p>
        </w:tc>
        <w:tc>
          <w:tcPr>
            <w:tcW w:w="2988" w:type="dxa"/>
          </w:tcPr>
          <w:p w:rsidR="005365E3" w:rsidRDefault="00036F9C" w:rsidP="005F1BF5">
            <w:pPr>
              <w:pStyle w:val="a0"/>
              <w:ind w:firstLineChars="0" w:firstLine="0"/>
            </w:pPr>
            <w:r>
              <w:rPr>
                <w:rFonts w:hint="eastAsia"/>
              </w:rPr>
              <w:t>以点击点为起点和终点创建一个矩形</w:t>
            </w:r>
          </w:p>
        </w:tc>
        <w:tc>
          <w:tcPr>
            <w:tcW w:w="2473" w:type="dxa"/>
          </w:tcPr>
          <w:p w:rsidR="005365E3" w:rsidRDefault="00E75226" w:rsidP="005F1BF5">
            <w:pPr>
              <w:pStyle w:val="a0"/>
              <w:ind w:firstLineChars="0" w:firstLine="0"/>
            </w:pPr>
            <w:r>
              <w:rPr>
                <w:rFonts w:hint="eastAsia"/>
              </w:rPr>
              <w:t>重新设置一个顶点</w:t>
            </w:r>
          </w:p>
        </w:tc>
        <w:tc>
          <w:tcPr>
            <w:tcW w:w="1723" w:type="dxa"/>
            <w:tcBorders>
              <w:top w:val="nil"/>
            </w:tcBorders>
          </w:tcPr>
          <w:p w:rsidR="005365E3" w:rsidRDefault="005365E3" w:rsidP="005F1BF5">
            <w:pPr>
              <w:pStyle w:val="a0"/>
              <w:ind w:firstLineChars="0" w:firstLine="0"/>
            </w:pPr>
          </w:p>
        </w:tc>
      </w:tr>
      <w:tr w:rsidR="00036F9C" w:rsidTr="00634CFD">
        <w:trPr>
          <w:trHeight w:val="380"/>
        </w:trPr>
        <w:tc>
          <w:tcPr>
            <w:tcW w:w="984" w:type="dxa"/>
          </w:tcPr>
          <w:p w:rsidR="005365E3" w:rsidRDefault="005365E3" w:rsidP="005F1BF5">
            <w:pPr>
              <w:pStyle w:val="a0"/>
              <w:ind w:firstLineChars="0" w:firstLine="0"/>
            </w:pPr>
            <w:r>
              <w:rPr>
                <w:rFonts w:hint="eastAsia"/>
              </w:rPr>
              <w:t>多边形</w:t>
            </w:r>
          </w:p>
        </w:tc>
        <w:tc>
          <w:tcPr>
            <w:tcW w:w="2988" w:type="dxa"/>
          </w:tcPr>
          <w:p w:rsidR="005365E3" w:rsidRDefault="00E75226" w:rsidP="005F1BF5">
            <w:pPr>
              <w:pStyle w:val="a0"/>
              <w:ind w:firstLineChars="0" w:firstLine="0"/>
            </w:pPr>
            <w:r>
              <w:rPr>
                <w:rFonts w:hint="eastAsia"/>
              </w:rPr>
              <w:t>以点击坐标添加一个顶点，如果多边形已封闭则结束绘制</w:t>
            </w:r>
          </w:p>
        </w:tc>
        <w:tc>
          <w:tcPr>
            <w:tcW w:w="2473" w:type="dxa"/>
          </w:tcPr>
          <w:p w:rsidR="005365E3" w:rsidRDefault="00E75226" w:rsidP="005F1BF5">
            <w:pPr>
              <w:pStyle w:val="a0"/>
              <w:ind w:firstLineChars="0" w:firstLine="0"/>
            </w:pPr>
            <w:r>
              <w:rPr>
                <w:rFonts w:hint="eastAsia"/>
              </w:rPr>
              <w:t>更新最后一个顶点坐标</w:t>
            </w:r>
          </w:p>
        </w:tc>
        <w:tc>
          <w:tcPr>
            <w:tcW w:w="1723" w:type="dxa"/>
          </w:tcPr>
          <w:p w:rsidR="005365E3" w:rsidRDefault="00E75226" w:rsidP="005F1BF5">
            <w:pPr>
              <w:pStyle w:val="a0"/>
              <w:ind w:firstLineChars="0" w:firstLine="0"/>
            </w:pPr>
            <w:r>
              <w:rPr>
                <w:rFonts w:hint="eastAsia"/>
              </w:rPr>
              <w:t>更新最后一个顶点坐标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跟踪鼠标</w:t>
            </w:r>
            <w:r>
              <w:t>)</w:t>
            </w:r>
          </w:p>
        </w:tc>
      </w:tr>
      <w:tr w:rsidR="00036F9C" w:rsidTr="00634CFD">
        <w:trPr>
          <w:trHeight w:val="346"/>
        </w:trPr>
        <w:tc>
          <w:tcPr>
            <w:tcW w:w="984" w:type="dxa"/>
          </w:tcPr>
          <w:p w:rsidR="005365E3" w:rsidRDefault="005365E3" w:rsidP="005F1BF5">
            <w:pPr>
              <w:pStyle w:val="a0"/>
              <w:ind w:firstLineChars="0" w:firstLine="0"/>
            </w:pPr>
            <w:r>
              <w:rPr>
                <w:rFonts w:hint="eastAsia"/>
              </w:rPr>
              <w:t>曲线</w:t>
            </w:r>
          </w:p>
        </w:tc>
        <w:tc>
          <w:tcPr>
            <w:tcW w:w="2988" w:type="dxa"/>
          </w:tcPr>
          <w:p w:rsidR="005365E3" w:rsidRDefault="00CD6E7A" w:rsidP="005F1BF5">
            <w:pPr>
              <w:pStyle w:val="a0"/>
              <w:ind w:firstLineChars="0" w:firstLine="0"/>
            </w:pPr>
            <w:r>
              <w:rPr>
                <w:rFonts w:hint="eastAsia"/>
              </w:rPr>
              <w:t>添加一个控制点</w:t>
            </w:r>
          </w:p>
        </w:tc>
        <w:tc>
          <w:tcPr>
            <w:tcW w:w="2473" w:type="dxa"/>
          </w:tcPr>
          <w:p w:rsidR="005365E3" w:rsidRDefault="00E75226" w:rsidP="005F1BF5">
            <w:pPr>
              <w:pStyle w:val="a0"/>
              <w:ind w:firstLineChars="0" w:firstLine="0"/>
            </w:pPr>
            <w:r>
              <w:rPr>
                <w:rFonts w:hint="eastAsia"/>
              </w:rPr>
              <w:t>不做操作</w:t>
            </w:r>
          </w:p>
        </w:tc>
        <w:tc>
          <w:tcPr>
            <w:tcW w:w="1723" w:type="dxa"/>
          </w:tcPr>
          <w:p w:rsidR="005365E3" w:rsidRDefault="00E75226" w:rsidP="005F1BF5">
            <w:pPr>
              <w:pStyle w:val="a0"/>
              <w:ind w:firstLineChars="0" w:firstLine="0"/>
            </w:pPr>
            <w:r>
              <w:rPr>
                <w:rFonts w:hint="eastAsia"/>
              </w:rPr>
              <w:t>不做操作</w:t>
            </w:r>
          </w:p>
        </w:tc>
      </w:tr>
    </w:tbl>
    <w:p w:rsidR="00634CFD" w:rsidRDefault="00E75226" w:rsidP="00057541">
      <w:pPr>
        <w:pStyle w:val="a0"/>
        <w:tabs>
          <w:tab w:val="clear" w:pos="357"/>
        </w:tabs>
        <w:ind w:firstLineChars="0"/>
      </w:pPr>
      <w:r>
        <w:tab/>
      </w:r>
      <w:r w:rsidR="00057541">
        <w:t xml:space="preserve"> </w:t>
      </w:r>
    </w:p>
    <w:p w:rsidR="005F1BF5" w:rsidRDefault="00057541" w:rsidP="00634CFD">
      <w:pPr>
        <w:pStyle w:val="a0"/>
        <w:tabs>
          <w:tab w:val="clear" w:pos="357"/>
        </w:tabs>
        <w:ind w:firstLineChars="0" w:firstLine="420"/>
      </w:pPr>
      <w:r>
        <w:rPr>
          <w:rFonts w:hint="eastAsia"/>
        </w:rPr>
        <w:t>其中，</w:t>
      </w:r>
    </w:p>
    <w:p w:rsidR="00057541" w:rsidRDefault="00057541" w:rsidP="00057541">
      <w:pPr>
        <w:pStyle w:val="a0"/>
        <w:numPr>
          <w:ilvl w:val="0"/>
          <w:numId w:val="10"/>
        </w:numPr>
        <w:tabs>
          <w:tab w:val="clear" w:pos="357"/>
        </w:tabs>
        <w:ind w:firstLineChars="0"/>
      </w:pPr>
      <w:r>
        <w:rPr>
          <w:rFonts w:hint="eastAsia"/>
        </w:rPr>
        <w:t>对于多边形的绘制，由于不确定用户要输入多少顶点，因此当用户点击时就需要添加顶点，当多边形封闭时标志绘制结束</w:t>
      </w:r>
      <w:r>
        <w:rPr>
          <w:rFonts w:hint="eastAsia"/>
        </w:rPr>
        <w:t>(</w:t>
      </w:r>
      <w:r>
        <w:rPr>
          <w:rFonts w:hint="eastAsia"/>
        </w:rPr>
        <w:t>最后一个点和第一个点重合</w:t>
      </w:r>
      <w:r>
        <w:t>)</w:t>
      </w:r>
    </w:p>
    <w:p w:rsidR="00057541" w:rsidRDefault="004E1F5A" w:rsidP="00057541">
      <w:pPr>
        <w:pStyle w:val="a0"/>
        <w:numPr>
          <w:ilvl w:val="0"/>
          <w:numId w:val="10"/>
        </w:numPr>
        <w:tabs>
          <w:tab w:val="clear" w:pos="357"/>
        </w:tabs>
        <w:ind w:firstLineChars="0"/>
      </w:pPr>
      <w:r>
        <w:rPr>
          <w:rFonts w:hint="eastAsia"/>
        </w:rPr>
        <w:t>对于曲线的绘制，同样需要点击时添加控制点，当用户再次点击</w:t>
      </w:r>
      <w:r>
        <w:rPr>
          <w:rFonts w:hint="eastAsia"/>
        </w:rPr>
        <w:t>ToolBar</w:t>
      </w:r>
      <w:r>
        <w:rPr>
          <w:rFonts w:hint="eastAsia"/>
        </w:rPr>
        <w:t>的曲线绘制按钮时，一条曲线绘制结束。</w:t>
      </w:r>
    </w:p>
    <w:p w:rsidR="00634CFD" w:rsidRDefault="00634CFD" w:rsidP="00634CFD">
      <w:pPr>
        <w:pStyle w:val="a0"/>
        <w:tabs>
          <w:tab w:val="clear" w:pos="357"/>
        </w:tabs>
        <w:ind w:left="872" w:firstLineChars="0" w:firstLine="0"/>
      </w:pPr>
    </w:p>
    <w:p w:rsidR="00E959A7" w:rsidRDefault="00E959A7" w:rsidP="00FD6959">
      <w:pPr>
        <w:pStyle w:val="a0"/>
        <w:numPr>
          <w:ilvl w:val="0"/>
          <w:numId w:val="9"/>
        </w:numPr>
        <w:ind w:firstLineChars="0"/>
      </w:pPr>
      <w:r>
        <w:rPr>
          <w:rFonts w:hint="eastAsia"/>
        </w:rPr>
        <w:t>如果这些功能在一个类里实现，将有很大的复杂度，难以控制，所以将每个图形的绘制抽象出一个类来实现，它们都能</w:t>
      </w:r>
      <w:r w:rsidR="00FD6959">
        <w:rPr>
          <w:rFonts w:hint="eastAsia"/>
        </w:rPr>
        <w:t>处理鼠标事件</w:t>
      </w:r>
      <w:r w:rsidR="00733FE4">
        <w:rPr>
          <w:rFonts w:hint="eastAsia"/>
        </w:rPr>
        <w:t>，这样设计每一个类结构简单容易控制。</w:t>
      </w:r>
    </w:p>
    <w:p w:rsidR="00AE6E8A" w:rsidRDefault="00AE6E8A" w:rsidP="00AE6E8A">
      <w:pPr>
        <w:pStyle w:val="a0"/>
        <w:ind w:firstLine="372"/>
      </w:pPr>
    </w:p>
    <w:p w:rsidR="007C397B" w:rsidRDefault="007C397B" w:rsidP="00FC53AA">
      <w:pPr>
        <w:pStyle w:val="a0"/>
        <w:ind w:firstLineChars="0" w:firstLine="0"/>
      </w:pPr>
    </w:p>
    <w:p w:rsidR="00AE6E8A" w:rsidRDefault="00084D8F" w:rsidP="00084D8F">
      <w:pPr>
        <w:pStyle w:val="3"/>
      </w:pPr>
      <w:r>
        <w:rPr>
          <w:rFonts w:hint="eastAsia"/>
        </w:rPr>
        <w:lastRenderedPageBreak/>
        <w:t>图形编辑类</w:t>
      </w:r>
    </w:p>
    <w:p w:rsidR="00084D8F" w:rsidRDefault="00084D8F" w:rsidP="00084D8F">
      <w:pPr>
        <w:pStyle w:val="a0"/>
        <w:ind w:firstLine="372"/>
      </w:pPr>
      <w:r>
        <w:rPr>
          <w:rFonts w:hint="eastAsia"/>
        </w:rPr>
        <w:t>编辑类主要用于处理图形选中情况下的图形编辑，如修改顶点位置，平移，拖动矩形边长等等。</w:t>
      </w:r>
    </w:p>
    <w:p w:rsidR="00F13569" w:rsidRPr="00084D8F" w:rsidRDefault="00C55D58" w:rsidP="00084D8F">
      <w:pPr>
        <w:pStyle w:val="a0"/>
        <w:ind w:firstLine="372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C55D58" w:rsidRPr="0063197C" w:rsidRDefault="00C55D58" w:rsidP="00C55D58">
      <w:pPr>
        <w:pStyle w:val="a0"/>
        <w:ind w:firstLine="37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50D8FE6" wp14:editId="44561F75">
                <wp:simplePos x="0" y="0"/>
                <wp:positionH relativeFrom="column">
                  <wp:posOffset>1998980</wp:posOffset>
                </wp:positionH>
                <wp:positionV relativeFrom="paragraph">
                  <wp:posOffset>102235</wp:posOffset>
                </wp:positionV>
                <wp:extent cx="1130300" cy="311150"/>
                <wp:effectExtent l="0" t="0" r="12700" b="1270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0300" cy="311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2C80" w:rsidRDefault="00B02C80" w:rsidP="00C55D58">
                            <w:pPr>
                              <w:jc w:val="center"/>
                            </w:pPr>
                            <w:r>
                              <w:rPr>
                                <w:b/>
                                <w:bCs/>
                                <w:color w:val="800080"/>
                              </w:rPr>
                              <w:t>Editor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50D8FE6" id="矩形 3" o:spid="_x0000_s1099" style="position:absolute;left:0;text-align:left;margin-left:157.4pt;margin-top:8.05pt;width:89pt;height:24.5pt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" fillcolor="white [3201]" strokecolor="#ffc000 [3207]" strokeweight="1pt">
                <v:textbox>
                  <w:txbxContent>
                    <w:p w:rsidR="00B02C80" w:rsidRDefault="00B02C80" w:rsidP="00C55D58">
                      <w:pPr>
                        <w:jc w:val="center"/>
                      </w:pPr>
                      <w:r>
                        <w:rPr>
                          <w:b/>
                          <w:bCs/>
                          <w:color w:val="800080"/>
                        </w:rPr>
                        <w:t>Editor</w:t>
                      </w:r>
                    </w:p>
                  </w:txbxContent>
                </v:textbox>
              </v:rect>
            </w:pict>
          </mc:Fallback>
        </mc:AlternateContent>
      </w:r>
      <w:r>
        <w:tab/>
      </w:r>
      <w:r>
        <w:tab/>
      </w:r>
      <w:r>
        <w:tab/>
      </w:r>
      <w:r>
        <w:tab/>
      </w:r>
    </w:p>
    <w:p w:rsidR="00C55D58" w:rsidRDefault="00C55D58" w:rsidP="00C55D58">
      <w:pPr>
        <w:pStyle w:val="a0"/>
        <w:ind w:firstLine="372"/>
      </w:pPr>
    </w:p>
    <w:p w:rsidR="00C55D58" w:rsidRDefault="00A05BC6" w:rsidP="00C55D58">
      <w:pPr>
        <w:pStyle w:val="a0"/>
        <w:ind w:firstLine="37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176A64D" wp14:editId="2FD6ACDE">
                <wp:simplePos x="0" y="0"/>
                <wp:positionH relativeFrom="column">
                  <wp:posOffset>2560666</wp:posOffset>
                </wp:positionH>
                <wp:positionV relativeFrom="paragraph">
                  <wp:posOffset>62980</wp:posOffset>
                </wp:positionV>
                <wp:extent cx="2222500" cy="942110"/>
                <wp:effectExtent l="38100" t="38100" r="25400" b="29845"/>
                <wp:wrapNone/>
                <wp:docPr id="6" name="直接箭头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22500" cy="9421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8072EF" id="直接箭头连接符 6" o:spid="_x0000_s1026" type="#_x0000_t32" style="position:absolute;left:0;text-align:left;margin-left:201.65pt;margin-top:4.95pt;width:175pt;height:74.2pt;flip:x 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" strokecolor="#ffc000 [3207]" strokeweight=".5pt">
                <v:stroke endarrow="block" joinstyle="miter"/>
              </v:shape>
            </w:pict>
          </mc:Fallback>
        </mc:AlternateContent>
      </w:r>
      <w:r w:rsidR="00A3530C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5A311C9" wp14:editId="6BEE29E7">
                <wp:simplePos x="0" y="0"/>
                <wp:positionH relativeFrom="column">
                  <wp:posOffset>1313757</wp:posOffset>
                </wp:positionH>
                <wp:positionV relativeFrom="paragraph">
                  <wp:posOffset>42199</wp:posOffset>
                </wp:positionV>
                <wp:extent cx="1202112" cy="297872"/>
                <wp:effectExtent l="0" t="57150" r="0" b="26035"/>
                <wp:wrapNone/>
                <wp:docPr id="11" name="直接箭头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02112" cy="2978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003C1" id="直接箭头连接符 11" o:spid="_x0000_s1026" type="#_x0000_t32" style="position:absolute;left:0;text-align:left;margin-left:103.45pt;margin-top:3.3pt;width:94.65pt;height:23.45pt;flip: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" strokecolor="#ffc000 [3207]" strokeweight=".5pt">
                <v:stroke endarrow="block" joinstyle="miter"/>
              </v:shape>
            </w:pict>
          </mc:Fallback>
        </mc:AlternateContent>
      </w:r>
      <w:r w:rsidR="00C55D58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ACA739D" wp14:editId="33C208B5">
                <wp:simplePos x="0" y="0"/>
                <wp:positionH relativeFrom="column">
                  <wp:posOffset>2614930</wp:posOffset>
                </wp:positionH>
                <wp:positionV relativeFrom="paragraph">
                  <wp:posOffset>51435</wp:posOffset>
                </wp:positionV>
                <wp:extent cx="1708150" cy="260350"/>
                <wp:effectExtent l="38100" t="57150" r="25400" b="25400"/>
                <wp:wrapNone/>
                <wp:docPr id="5" name="直接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08150" cy="260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65164D" id="直接箭头连接符 5" o:spid="_x0000_s1026" type="#_x0000_t32" style="position:absolute;left:0;text-align:left;margin-left:205.9pt;margin-top:4.05pt;width:134.5pt;height:20.5pt;flip:x 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" strokecolor="#ffc000 [3207]" strokeweight=".5pt">
                <v:stroke endarrow="block" joinstyle="miter"/>
              </v:shape>
            </w:pict>
          </mc:Fallback>
        </mc:AlternateContent>
      </w:r>
      <w:r w:rsidR="00C55D58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B34BC49" wp14:editId="712812E9">
                <wp:simplePos x="0" y="0"/>
                <wp:positionH relativeFrom="column">
                  <wp:posOffset>2538730</wp:posOffset>
                </wp:positionH>
                <wp:positionV relativeFrom="paragraph">
                  <wp:posOffset>45085</wp:posOffset>
                </wp:positionV>
                <wp:extent cx="844550" cy="958850"/>
                <wp:effectExtent l="38100" t="38100" r="31750" b="31750"/>
                <wp:wrapNone/>
                <wp:docPr id="7" name="直接箭头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44550" cy="958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83E2DE" id="直接箭头连接符 7" o:spid="_x0000_s1026" type="#_x0000_t32" style="position:absolute;left:0;text-align:left;margin-left:199.9pt;margin-top:3.55pt;width:66.5pt;height:75.5pt;flip:x 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" strokecolor="#ffc000 [3207]" strokeweight=".5pt">
                <v:stroke endarrow="block" joinstyle="miter"/>
              </v:shape>
            </w:pict>
          </mc:Fallback>
        </mc:AlternateContent>
      </w:r>
      <w:r w:rsidR="00C55D58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96A5F0B" wp14:editId="70CD0023">
                <wp:simplePos x="0" y="0"/>
                <wp:positionH relativeFrom="column">
                  <wp:posOffset>709930</wp:posOffset>
                </wp:positionH>
                <wp:positionV relativeFrom="paragraph">
                  <wp:posOffset>51435</wp:posOffset>
                </wp:positionV>
                <wp:extent cx="1822450" cy="914400"/>
                <wp:effectExtent l="0" t="38100" r="63500" b="19050"/>
                <wp:wrapNone/>
                <wp:docPr id="9" name="直接箭头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2450" cy="914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260D4" id="直接箭头连接符 9" o:spid="_x0000_s1026" type="#_x0000_t32" style="position:absolute;left:0;text-align:left;margin-left:55.9pt;margin-top:4.05pt;width:143.5pt;height:1in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" strokecolor="#ffc000 [3207]" strokeweight=".5pt">
                <v:stroke endarrow="block" joinstyle="miter"/>
              </v:shape>
            </w:pict>
          </mc:Fallback>
        </mc:AlternateContent>
      </w:r>
      <w:r w:rsidR="00C55D58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38B2213" wp14:editId="0BA6E0FD">
                <wp:simplePos x="0" y="0"/>
                <wp:positionH relativeFrom="column">
                  <wp:posOffset>2202180</wp:posOffset>
                </wp:positionH>
                <wp:positionV relativeFrom="paragraph">
                  <wp:posOffset>51435</wp:posOffset>
                </wp:positionV>
                <wp:extent cx="323850" cy="952500"/>
                <wp:effectExtent l="0" t="38100" r="57150" b="19050"/>
                <wp:wrapNone/>
                <wp:docPr id="10" name="直接箭头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3850" cy="952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77053B" id="直接箭头连接符 10" o:spid="_x0000_s1026" type="#_x0000_t32" style="position:absolute;left:0;text-align:left;margin-left:173.4pt;margin-top:4.05pt;width:25.5pt;height:75pt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" strokecolor="#ffc000 [3207]" strokeweight=".5pt">
                <v:stroke endarrow="block" joinstyle="miter"/>
              </v:shape>
            </w:pict>
          </mc:Fallback>
        </mc:AlternateContent>
      </w:r>
    </w:p>
    <w:p w:rsidR="00C55D58" w:rsidRDefault="00A3530C" w:rsidP="00C55D58">
      <w:pPr>
        <w:pStyle w:val="a0"/>
        <w:ind w:firstLine="37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6ABF3C4" wp14:editId="1DB38570">
                <wp:simplePos x="0" y="0"/>
                <wp:positionH relativeFrom="margin">
                  <wp:posOffset>268432</wp:posOffset>
                </wp:positionH>
                <wp:positionV relativeFrom="paragraph">
                  <wp:posOffset>3810</wp:posOffset>
                </wp:positionV>
                <wp:extent cx="1035050" cy="311150"/>
                <wp:effectExtent l="0" t="0" r="12700" b="1270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050" cy="311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2C80" w:rsidRDefault="00B02C80" w:rsidP="00C55D58">
                            <w:pPr>
                              <w:jc w:val="center"/>
                            </w:pPr>
                            <w:r>
                              <w:rPr>
                                <w:b/>
                                <w:bCs/>
                                <w:color w:val="800080"/>
                              </w:rPr>
                              <w:t>LineEditor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6ABF3C4" id="矩形 15" o:spid="_x0000_s1100" style="position:absolute;left:0;text-align:left;margin-left:21.15pt;margin-top:.3pt;width:81.5pt;height:24.5pt;z-index:2517063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" fillcolor="white [3201]" strokecolor="#ffc000 [3207]" strokeweight="1pt">
                <v:textbox>
                  <w:txbxContent>
                    <w:p w:rsidR="00B02C80" w:rsidRDefault="00B02C80" w:rsidP="00C55D58">
                      <w:pPr>
                        <w:jc w:val="center"/>
                      </w:pPr>
                      <w:r>
                        <w:rPr>
                          <w:b/>
                          <w:bCs/>
                          <w:color w:val="800080"/>
                        </w:rPr>
                        <w:t>LineEditor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55D58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CBA86A1" wp14:editId="3ACB8436">
                <wp:simplePos x="0" y="0"/>
                <wp:positionH relativeFrom="page">
                  <wp:posOffset>4838700</wp:posOffset>
                </wp:positionH>
                <wp:positionV relativeFrom="paragraph">
                  <wp:posOffset>3810</wp:posOffset>
                </wp:positionV>
                <wp:extent cx="1136650" cy="292100"/>
                <wp:effectExtent l="0" t="0" r="25400" b="1270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6650" cy="292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2C80" w:rsidRDefault="00B02C80" w:rsidP="00C55D58">
                            <w:pPr>
                              <w:jc w:val="center"/>
                            </w:pPr>
                            <w:r>
                              <w:rPr>
                                <w:b/>
                                <w:bCs/>
                                <w:color w:val="800080"/>
                              </w:rPr>
                              <w:t>PolyEditor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BA86A1" id="矩形 14" o:spid="_x0000_s1101" style="position:absolute;left:0;text-align:left;margin-left:381pt;margin-top:.3pt;width:89.5pt;height:23pt;z-index:25171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" fillcolor="white [3201]" strokecolor="#ffc000 [3207]" strokeweight="1pt">
                <v:textbox>
                  <w:txbxContent>
                    <w:p w:rsidR="00B02C80" w:rsidRDefault="00B02C80" w:rsidP="00C55D58">
                      <w:pPr>
                        <w:jc w:val="center"/>
                      </w:pPr>
                      <w:r>
                        <w:rPr>
                          <w:b/>
                          <w:bCs/>
                          <w:color w:val="800080"/>
                        </w:rPr>
                        <w:t>PolyEditor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:rsidR="00C55D58" w:rsidRDefault="00C55D58" w:rsidP="00C55D58">
      <w:pPr>
        <w:pStyle w:val="a0"/>
        <w:ind w:firstLine="372"/>
      </w:pPr>
    </w:p>
    <w:p w:rsidR="00C55D58" w:rsidRDefault="00C55D58" w:rsidP="00C55D58">
      <w:pPr>
        <w:pStyle w:val="a0"/>
        <w:ind w:firstLine="372"/>
      </w:pPr>
    </w:p>
    <w:p w:rsidR="00C55D58" w:rsidRDefault="00C55D58" w:rsidP="00C55D58">
      <w:pPr>
        <w:pStyle w:val="a0"/>
        <w:ind w:firstLine="372"/>
      </w:pPr>
    </w:p>
    <w:p w:rsidR="00C55D58" w:rsidRDefault="00C55D58" w:rsidP="00C55D58">
      <w:pPr>
        <w:pStyle w:val="a0"/>
        <w:ind w:firstLine="37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8C5E25C" wp14:editId="1A89A955">
                <wp:simplePos x="0" y="0"/>
                <wp:positionH relativeFrom="column">
                  <wp:posOffset>4278630</wp:posOffset>
                </wp:positionH>
                <wp:positionV relativeFrom="paragraph">
                  <wp:posOffset>99060</wp:posOffset>
                </wp:positionV>
                <wp:extent cx="1079500" cy="311150"/>
                <wp:effectExtent l="0" t="0" r="25400" b="1270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311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2C80" w:rsidRDefault="00B02C80" w:rsidP="00C55D58">
                            <w:pPr>
                              <w:jc w:val="center"/>
                            </w:pPr>
                            <w:r>
                              <w:rPr>
                                <w:b/>
                                <w:bCs/>
                                <w:color w:val="800080"/>
                              </w:rPr>
                              <w:t>CurveEditor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8C5E25C" id="矩形 16" o:spid="_x0000_s1102" style="position:absolute;left:0;text-align:left;margin-left:336.9pt;margin-top:7.8pt;width:85pt;height:24.5pt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" fillcolor="white [3201]" strokecolor="#ffc000 [3207]" strokeweight="1pt">
                <v:textbox>
                  <w:txbxContent>
                    <w:p w:rsidR="00B02C80" w:rsidRDefault="00B02C80" w:rsidP="00C55D58">
                      <w:pPr>
                        <w:jc w:val="center"/>
                      </w:pPr>
                      <w:r>
                        <w:rPr>
                          <w:b/>
                          <w:bCs/>
                          <w:color w:val="800080"/>
                        </w:rPr>
                        <w:t>CurveEditor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E31E76A" wp14:editId="4B879690">
                <wp:simplePos x="0" y="0"/>
                <wp:positionH relativeFrom="column">
                  <wp:posOffset>2964180</wp:posOffset>
                </wp:positionH>
                <wp:positionV relativeFrom="paragraph">
                  <wp:posOffset>111760</wp:posOffset>
                </wp:positionV>
                <wp:extent cx="1104900" cy="323850"/>
                <wp:effectExtent l="0" t="0" r="19050" b="1905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2C80" w:rsidRDefault="00B02C80" w:rsidP="00C55D58">
                            <w:pPr>
                              <w:jc w:val="center"/>
                            </w:pPr>
                            <w:r>
                              <w:rPr>
                                <w:b/>
                                <w:bCs/>
                                <w:color w:val="800080"/>
                              </w:rPr>
                              <w:t>OvalEditor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31E76A" id="矩形 17" o:spid="_x0000_s1103" style="position:absolute;left:0;text-align:left;margin-left:233.4pt;margin-top:8.8pt;width:87pt;height:25.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" fillcolor="white [3201]" strokecolor="#ffc000 [3207]" strokeweight="1pt">
                <v:textbox>
                  <w:txbxContent>
                    <w:p w:rsidR="00B02C80" w:rsidRDefault="00B02C80" w:rsidP="00C55D58">
                      <w:pPr>
                        <w:jc w:val="center"/>
                      </w:pPr>
                      <w:r>
                        <w:rPr>
                          <w:b/>
                          <w:bCs/>
                          <w:color w:val="800080"/>
                        </w:rPr>
                        <w:t>OvalEditor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BA7EFF9" wp14:editId="64ADFF3E">
                <wp:simplePos x="0" y="0"/>
                <wp:positionH relativeFrom="column">
                  <wp:posOffset>1586230</wp:posOffset>
                </wp:positionH>
                <wp:positionV relativeFrom="paragraph">
                  <wp:posOffset>130810</wp:posOffset>
                </wp:positionV>
                <wp:extent cx="1238250" cy="311150"/>
                <wp:effectExtent l="0" t="0" r="19050" b="1270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311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2C80" w:rsidRDefault="00B02C80" w:rsidP="00C55D58">
                            <w:pPr>
                              <w:jc w:val="center"/>
                            </w:pPr>
                            <w:r>
                              <w:rPr>
                                <w:b/>
                                <w:bCs/>
                                <w:color w:val="800080"/>
                              </w:rPr>
                              <w:t>RectEditor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BA7EFF9" id="矩形 18" o:spid="_x0000_s1104" style="position:absolute;left:0;text-align:left;margin-left:124.9pt;margin-top:10.3pt;width:97.5pt;height:24.5pt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" fillcolor="white [3201]" strokecolor="#ffc000 [3207]" strokeweight="1pt">
                <v:textbox>
                  <w:txbxContent>
                    <w:p w:rsidR="00B02C80" w:rsidRDefault="00B02C80" w:rsidP="00C55D58">
                      <w:pPr>
                        <w:jc w:val="center"/>
                      </w:pPr>
                      <w:r>
                        <w:rPr>
                          <w:b/>
                          <w:bCs/>
                          <w:color w:val="800080"/>
                        </w:rPr>
                        <w:t>RectEditor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225DAEC" wp14:editId="014C4AB5">
                <wp:simplePos x="0" y="0"/>
                <wp:positionH relativeFrom="column">
                  <wp:posOffset>259080</wp:posOffset>
                </wp:positionH>
                <wp:positionV relativeFrom="paragraph">
                  <wp:posOffset>60960</wp:posOffset>
                </wp:positionV>
                <wp:extent cx="1073150" cy="311150"/>
                <wp:effectExtent l="0" t="0" r="12700" b="12700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150" cy="311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02C80" w:rsidRDefault="00B02C80" w:rsidP="00C55D58">
                            <w:pPr>
                              <w:jc w:val="center"/>
                            </w:pPr>
                            <w:r>
                              <w:rPr>
                                <w:b/>
                                <w:bCs/>
                                <w:color w:val="800080"/>
                              </w:rPr>
                              <w:t>CircleEditor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225DAEC" id="矩形 33" o:spid="_x0000_s1105" style="position:absolute;left:0;text-align:left;margin-left:20.4pt;margin-top:4.8pt;width:84.5pt;height:24.5pt;z-index:25170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" fillcolor="white [3201]" strokecolor="#ffc000 [3207]" strokeweight="1pt">
                <v:textbox>
                  <w:txbxContent>
                    <w:p w:rsidR="00B02C80" w:rsidRDefault="00B02C80" w:rsidP="00C55D58">
                      <w:pPr>
                        <w:jc w:val="center"/>
                      </w:pPr>
                      <w:r>
                        <w:rPr>
                          <w:b/>
                          <w:bCs/>
                          <w:color w:val="800080"/>
                        </w:rPr>
                        <w:t>CircleEditor</w:t>
                      </w:r>
                    </w:p>
                  </w:txbxContent>
                </v:textbox>
              </v:rect>
            </w:pict>
          </mc:Fallback>
        </mc:AlternateContent>
      </w:r>
    </w:p>
    <w:p w:rsidR="00AE6E8A" w:rsidRDefault="00AE6E8A" w:rsidP="00AE6E8A">
      <w:pPr>
        <w:pStyle w:val="a0"/>
        <w:ind w:firstLine="372"/>
      </w:pPr>
    </w:p>
    <w:p w:rsidR="00AE6E8A" w:rsidRDefault="00AE6E8A" w:rsidP="00AE6E8A">
      <w:pPr>
        <w:pStyle w:val="a0"/>
        <w:ind w:firstLine="372"/>
      </w:pPr>
    </w:p>
    <w:p w:rsidR="00AE6E8A" w:rsidRDefault="00693779" w:rsidP="00A3530C">
      <w:pPr>
        <w:pStyle w:val="a0"/>
        <w:ind w:firstLineChars="107" w:firstLine="199"/>
      </w:pPr>
      <w:r>
        <w:tab/>
      </w:r>
      <w:r w:rsidR="00A3530C">
        <w:rPr>
          <w:rFonts w:hint="eastAsia"/>
        </w:rPr>
        <w:t>系统在鼠标点击时，或是在图形选择模式下，会首先检测点击点是否在已选中图形上</w:t>
      </w:r>
      <w:r w:rsidR="00A3530C">
        <w:rPr>
          <w:rFonts w:hint="eastAsia"/>
        </w:rPr>
        <w:t>(</w:t>
      </w:r>
      <w:r w:rsidR="00A3530C">
        <w:rPr>
          <w:rFonts w:hint="eastAsia"/>
        </w:rPr>
        <w:t>如果有</w:t>
      </w:r>
      <w:r w:rsidR="00A3530C">
        <w:t>)</w:t>
      </w:r>
      <w:r w:rsidR="00A3530C">
        <w:rPr>
          <w:rFonts w:hint="eastAsia"/>
        </w:rPr>
        <w:t>，如果没有，再次检测是否选中了新图形</w:t>
      </w:r>
      <w:r w:rsidR="00A3530C">
        <w:rPr>
          <w:rFonts w:hint="eastAsia"/>
        </w:rPr>
        <w:t>(</w:t>
      </w:r>
      <w:r w:rsidR="00A3530C">
        <w:rPr>
          <w:rFonts w:hint="eastAsia"/>
        </w:rPr>
        <w:t>点击了另一个图形上的点</w:t>
      </w:r>
      <w:r w:rsidR="00A3530C">
        <w:t>)</w:t>
      </w:r>
      <w:r w:rsidR="00A3530C">
        <w:rPr>
          <w:rFonts w:hint="eastAsia"/>
        </w:rPr>
        <w:t>。</w:t>
      </w:r>
      <w:r w:rsidR="00A05BC6">
        <w:rPr>
          <w:rFonts w:hint="eastAsia"/>
        </w:rPr>
        <w:t>这些类重载了关于鼠标的一些事件函数，每个类又分别管理一类图形的</w:t>
      </w:r>
      <w:r w:rsidR="00545263">
        <w:rPr>
          <w:rFonts w:hint="eastAsia"/>
        </w:rPr>
        <w:t>编辑。</w:t>
      </w:r>
      <w:r w:rsidR="003932E8">
        <w:rPr>
          <w:rFonts w:hint="eastAsia"/>
        </w:rPr>
        <w:t>这里的编辑主要事件如下表</w:t>
      </w:r>
    </w:p>
    <w:tbl>
      <w:tblPr>
        <w:tblStyle w:val="afa"/>
        <w:tblW w:w="8974" w:type="dxa"/>
        <w:tblLook w:val="04A0" w:firstRow="1" w:lastRow="0" w:firstColumn="1" w:lastColumn="0" w:noHBand="0" w:noVBand="1"/>
      </w:tblPr>
      <w:tblGrid>
        <w:gridCol w:w="1154"/>
        <w:gridCol w:w="7820"/>
      </w:tblGrid>
      <w:tr w:rsidR="003932E8" w:rsidTr="003932E8">
        <w:trPr>
          <w:trHeight w:val="388"/>
        </w:trPr>
        <w:tc>
          <w:tcPr>
            <w:tcW w:w="1154" w:type="dxa"/>
          </w:tcPr>
          <w:p w:rsidR="003932E8" w:rsidRDefault="003932E8" w:rsidP="00A3530C">
            <w:pPr>
              <w:pStyle w:val="a0"/>
              <w:ind w:firstLineChars="0" w:firstLine="0"/>
            </w:pPr>
            <w:r>
              <w:rPr>
                <w:rFonts w:hint="eastAsia"/>
              </w:rPr>
              <w:t>图形</w:t>
            </w:r>
          </w:p>
        </w:tc>
        <w:tc>
          <w:tcPr>
            <w:tcW w:w="7820" w:type="dxa"/>
          </w:tcPr>
          <w:p w:rsidR="003932E8" w:rsidRDefault="003932E8" w:rsidP="00A3530C">
            <w:pPr>
              <w:pStyle w:val="a0"/>
              <w:ind w:firstLineChars="0" w:firstLine="0"/>
            </w:pPr>
            <w:r>
              <w:rPr>
                <w:rFonts w:hint="eastAsia"/>
              </w:rPr>
              <w:t>事件</w:t>
            </w:r>
          </w:p>
        </w:tc>
      </w:tr>
      <w:tr w:rsidR="003932E8" w:rsidTr="003932E8">
        <w:trPr>
          <w:trHeight w:val="407"/>
        </w:trPr>
        <w:tc>
          <w:tcPr>
            <w:tcW w:w="1154" w:type="dxa"/>
          </w:tcPr>
          <w:p w:rsidR="003932E8" w:rsidRDefault="003932E8" w:rsidP="00A3530C">
            <w:pPr>
              <w:pStyle w:val="a0"/>
              <w:ind w:firstLineChars="0" w:firstLine="0"/>
            </w:pPr>
            <w:r>
              <w:rPr>
                <w:rFonts w:hint="eastAsia"/>
              </w:rPr>
              <w:t>直线</w:t>
            </w:r>
          </w:p>
        </w:tc>
        <w:tc>
          <w:tcPr>
            <w:tcW w:w="7820" w:type="dxa"/>
          </w:tcPr>
          <w:p w:rsidR="003932E8" w:rsidRDefault="003932E8" w:rsidP="003932E8">
            <w:pPr>
              <w:pStyle w:val="a0"/>
              <w:ind w:firstLineChars="0" w:firstLine="0"/>
            </w:pPr>
            <w:r>
              <w:rPr>
                <w:rFonts w:hint="eastAsia"/>
              </w:rPr>
              <w:t>修改端点</w:t>
            </w:r>
            <w:r>
              <w:rPr>
                <w:rFonts w:hint="eastAsia"/>
              </w:rPr>
              <w:t xml:space="preserve"> </w:t>
            </w:r>
          </w:p>
        </w:tc>
      </w:tr>
      <w:tr w:rsidR="003932E8" w:rsidTr="003932E8">
        <w:trPr>
          <w:trHeight w:val="388"/>
        </w:trPr>
        <w:tc>
          <w:tcPr>
            <w:tcW w:w="1154" w:type="dxa"/>
          </w:tcPr>
          <w:p w:rsidR="003932E8" w:rsidRDefault="003932E8" w:rsidP="00A3530C">
            <w:pPr>
              <w:pStyle w:val="a0"/>
              <w:ind w:firstLineChars="0" w:firstLine="0"/>
            </w:pPr>
            <w:r>
              <w:rPr>
                <w:rFonts w:hint="eastAsia"/>
              </w:rPr>
              <w:t>圆</w:t>
            </w:r>
          </w:p>
        </w:tc>
        <w:tc>
          <w:tcPr>
            <w:tcW w:w="7820" w:type="dxa"/>
          </w:tcPr>
          <w:p w:rsidR="003932E8" w:rsidRDefault="003932E8" w:rsidP="00A3530C">
            <w:pPr>
              <w:pStyle w:val="a0"/>
              <w:ind w:firstLineChars="0" w:firstLine="0"/>
            </w:pPr>
            <w:r>
              <w:rPr>
                <w:rFonts w:hint="eastAsia"/>
              </w:rPr>
              <w:t>通过拖动圆上的点修改其半径</w:t>
            </w:r>
          </w:p>
        </w:tc>
      </w:tr>
      <w:tr w:rsidR="003932E8" w:rsidTr="003932E8">
        <w:trPr>
          <w:trHeight w:val="388"/>
        </w:trPr>
        <w:tc>
          <w:tcPr>
            <w:tcW w:w="1154" w:type="dxa"/>
          </w:tcPr>
          <w:p w:rsidR="003932E8" w:rsidRDefault="003932E8" w:rsidP="00A3530C">
            <w:pPr>
              <w:pStyle w:val="a0"/>
              <w:ind w:firstLineChars="0" w:firstLine="0"/>
            </w:pPr>
            <w:r>
              <w:rPr>
                <w:rFonts w:hint="eastAsia"/>
              </w:rPr>
              <w:t>矩形</w:t>
            </w:r>
          </w:p>
        </w:tc>
        <w:tc>
          <w:tcPr>
            <w:tcW w:w="7820" w:type="dxa"/>
          </w:tcPr>
          <w:p w:rsidR="003932E8" w:rsidRDefault="003932E8" w:rsidP="00A3530C">
            <w:pPr>
              <w:pStyle w:val="a0"/>
              <w:ind w:firstLineChars="0" w:firstLine="0"/>
            </w:pPr>
            <w:r>
              <w:rPr>
                <w:rFonts w:hint="eastAsia"/>
              </w:rPr>
              <w:t>修改四个顶点的坐标</w:t>
            </w:r>
          </w:p>
        </w:tc>
      </w:tr>
      <w:tr w:rsidR="003932E8" w:rsidTr="003932E8">
        <w:trPr>
          <w:trHeight w:val="407"/>
        </w:trPr>
        <w:tc>
          <w:tcPr>
            <w:tcW w:w="1154" w:type="dxa"/>
          </w:tcPr>
          <w:p w:rsidR="003932E8" w:rsidRDefault="003932E8" w:rsidP="00A3530C">
            <w:pPr>
              <w:pStyle w:val="a0"/>
              <w:ind w:firstLineChars="0" w:firstLine="0"/>
            </w:pPr>
            <w:r>
              <w:rPr>
                <w:rFonts w:hint="eastAsia"/>
              </w:rPr>
              <w:t>多边形</w:t>
            </w:r>
          </w:p>
        </w:tc>
        <w:tc>
          <w:tcPr>
            <w:tcW w:w="7820" w:type="dxa"/>
          </w:tcPr>
          <w:p w:rsidR="003932E8" w:rsidRDefault="003932E8" w:rsidP="00A3530C">
            <w:pPr>
              <w:pStyle w:val="a0"/>
              <w:ind w:firstLineChars="0" w:firstLine="0"/>
            </w:pPr>
            <w:r>
              <w:rPr>
                <w:rFonts w:hint="eastAsia"/>
              </w:rPr>
              <w:t>修改顶点的位置</w:t>
            </w:r>
          </w:p>
        </w:tc>
      </w:tr>
      <w:tr w:rsidR="003932E8" w:rsidTr="003932E8">
        <w:trPr>
          <w:trHeight w:val="388"/>
        </w:trPr>
        <w:tc>
          <w:tcPr>
            <w:tcW w:w="1154" w:type="dxa"/>
          </w:tcPr>
          <w:p w:rsidR="003932E8" w:rsidRDefault="003932E8" w:rsidP="00A3530C">
            <w:pPr>
              <w:pStyle w:val="a0"/>
              <w:ind w:firstLineChars="0" w:firstLine="0"/>
            </w:pPr>
            <w:r>
              <w:rPr>
                <w:rFonts w:hint="eastAsia"/>
              </w:rPr>
              <w:t>椭圆</w:t>
            </w:r>
          </w:p>
        </w:tc>
        <w:tc>
          <w:tcPr>
            <w:tcW w:w="7820" w:type="dxa"/>
          </w:tcPr>
          <w:p w:rsidR="003932E8" w:rsidRDefault="003932E8" w:rsidP="00A3530C">
            <w:pPr>
              <w:pStyle w:val="a0"/>
              <w:ind w:firstLineChars="0" w:firstLine="0"/>
            </w:pPr>
            <w:r>
              <w:rPr>
                <w:rFonts w:hint="eastAsia"/>
              </w:rPr>
              <w:t>通过修改其外接矩形的四个顶点修改其大小</w:t>
            </w:r>
          </w:p>
        </w:tc>
      </w:tr>
      <w:tr w:rsidR="003932E8" w:rsidTr="003932E8">
        <w:trPr>
          <w:trHeight w:val="388"/>
        </w:trPr>
        <w:tc>
          <w:tcPr>
            <w:tcW w:w="1154" w:type="dxa"/>
          </w:tcPr>
          <w:p w:rsidR="003932E8" w:rsidRDefault="003932E8" w:rsidP="00A3530C">
            <w:pPr>
              <w:pStyle w:val="a0"/>
              <w:ind w:firstLineChars="0" w:firstLine="0"/>
            </w:pPr>
            <w:r>
              <w:rPr>
                <w:rFonts w:hint="eastAsia"/>
              </w:rPr>
              <w:t>曲线</w:t>
            </w:r>
          </w:p>
        </w:tc>
        <w:tc>
          <w:tcPr>
            <w:tcW w:w="7820" w:type="dxa"/>
          </w:tcPr>
          <w:p w:rsidR="003932E8" w:rsidRDefault="003932E8" w:rsidP="00A3530C">
            <w:pPr>
              <w:pStyle w:val="a0"/>
              <w:ind w:firstLineChars="0" w:firstLine="0"/>
            </w:pPr>
            <w:r>
              <w:rPr>
                <w:rFonts w:hint="eastAsia"/>
              </w:rPr>
              <w:t>修改控制点的位置</w:t>
            </w:r>
          </w:p>
        </w:tc>
      </w:tr>
    </w:tbl>
    <w:p w:rsidR="003932E8" w:rsidRDefault="003932E8" w:rsidP="00A3530C">
      <w:pPr>
        <w:pStyle w:val="a0"/>
        <w:ind w:firstLineChars="107" w:firstLine="199"/>
      </w:pPr>
    </w:p>
    <w:p w:rsidR="00AE6E8A" w:rsidRDefault="00BA59C7" w:rsidP="00BA59C7">
      <w:pPr>
        <w:pStyle w:val="3"/>
      </w:pPr>
      <w:r>
        <w:rPr>
          <w:rFonts w:hint="eastAsia"/>
        </w:rPr>
        <w:t>工具栏</w:t>
      </w:r>
    </w:p>
    <w:p w:rsidR="00BA59C7" w:rsidRDefault="00C84059" w:rsidP="00BA59C7">
      <w:pPr>
        <w:pStyle w:val="a0"/>
        <w:ind w:firstLine="372"/>
      </w:pPr>
      <w:r>
        <w:rPr>
          <w:rFonts w:hint="eastAsia"/>
        </w:rPr>
        <w:t>工具栏包含系统的所有功能，包括绘图，编辑，选中，旋转，填充，保存，打开三维模型等</w:t>
      </w:r>
    </w:p>
    <w:p w:rsidR="00C84059" w:rsidRDefault="00C84059" w:rsidP="00BA59C7">
      <w:pPr>
        <w:pStyle w:val="a0"/>
        <w:ind w:firstLine="372"/>
      </w:pPr>
    </w:p>
    <w:p w:rsidR="00110135" w:rsidRDefault="00110135" w:rsidP="00110135">
      <w:pPr>
        <w:pStyle w:val="a0"/>
        <w:ind w:firstLine="372"/>
      </w:pPr>
      <w:r>
        <w:rPr>
          <w:noProof/>
        </w:rPr>
        <mc:AlternateContent>
          <mc:Choice Requires="wpc">
            <w:drawing>
              <wp:inline distT="0" distB="0" distL="0" distR="0">
                <wp:extent cx="5486400" cy="485595"/>
                <wp:effectExtent l="0" t="0" r="0" b="0"/>
                <wp:docPr id="110" name="画布 1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12" name="图片 112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9945" y="76091"/>
                            <a:ext cx="5264150" cy="380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1" name="文本框 111"/>
                        <wps:cNvSpPr txBox="1"/>
                        <wps:spPr>
                          <a:xfrm>
                            <a:off x="89945" y="34637"/>
                            <a:ext cx="228600" cy="2975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B02C80" w:rsidRPr="00110135" w:rsidRDefault="00B02C80">
                              <w:pPr>
                                <w:rPr>
                                  <w:color w:val="00B0F0"/>
                                </w:rPr>
                              </w:pPr>
                              <w:r w:rsidRPr="00110135">
                                <w:rPr>
                                  <w:rFonts w:hint="eastAsia"/>
                                  <w:color w:val="00B0F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文本框 111"/>
                        <wps:cNvSpPr txBox="1"/>
                        <wps:spPr>
                          <a:xfrm>
                            <a:off x="346255" y="13745"/>
                            <a:ext cx="228600" cy="2971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B02C80" w:rsidRDefault="00B02C80" w:rsidP="00110135">
                              <w:pPr>
                                <w:pStyle w:val="afe"/>
                                <w:overflowPunct w:val="0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Times New Roman" w:hAnsi="Times New Roman"/>
                                  <w:color w:val="00B0F0"/>
                                  <w:kern w:val="2"/>
                                  <w:sz w:val="18"/>
                                  <w:szCs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文本框 111"/>
                        <wps:cNvSpPr txBox="1"/>
                        <wps:spPr>
                          <a:xfrm>
                            <a:off x="644128" y="14429"/>
                            <a:ext cx="228600" cy="2965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B02C80" w:rsidRDefault="00B02C80" w:rsidP="00110135">
                              <w:pPr>
                                <w:pStyle w:val="afe"/>
                                <w:overflowPunct w:val="0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Times New Roman" w:hAnsi="Times New Roman"/>
                                  <w:color w:val="00B0F0"/>
                                  <w:kern w:val="2"/>
                                  <w:sz w:val="18"/>
                                  <w:szCs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文本框 111"/>
                        <wps:cNvSpPr txBox="1"/>
                        <wps:spPr>
                          <a:xfrm>
                            <a:off x="948927" y="6818"/>
                            <a:ext cx="228600" cy="2965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B02C80" w:rsidRDefault="00B02C80" w:rsidP="00110135">
                              <w:pPr>
                                <w:pStyle w:val="afe"/>
                                <w:overflowPunct w:val="0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Times New Roman" w:hAnsi="Times New Roman"/>
                                  <w:color w:val="00B0F0"/>
                                  <w:kern w:val="2"/>
                                  <w:sz w:val="18"/>
                                  <w:szCs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文本框 111"/>
                        <wps:cNvSpPr txBox="1"/>
                        <wps:spPr>
                          <a:xfrm>
                            <a:off x="1232946" y="6869"/>
                            <a:ext cx="228600" cy="2965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B02C80" w:rsidRDefault="00B02C80" w:rsidP="00110135">
                              <w:pPr>
                                <w:pStyle w:val="afe"/>
                                <w:overflowPunct w:val="0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Times New Roman" w:hAnsi="Times New Roman"/>
                                  <w:color w:val="00B0F0"/>
                                  <w:kern w:val="2"/>
                                  <w:sz w:val="18"/>
                                  <w:szCs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文本框 111"/>
                        <wps:cNvSpPr txBox="1"/>
                        <wps:spPr>
                          <a:xfrm>
                            <a:off x="1530818" y="6869"/>
                            <a:ext cx="228600" cy="2965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B02C80" w:rsidRDefault="00B02C80" w:rsidP="00110135">
                              <w:pPr>
                                <w:pStyle w:val="afe"/>
                                <w:overflowPunct w:val="0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Times New Roman" w:hAnsi="Times New Roman"/>
                                  <w:color w:val="00B0F0"/>
                                  <w:kern w:val="2"/>
                                  <w:sz w:val="18"/>
                                  <w:szCs w:val="18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文本框 111"/>
                        <wps:cNvSpPr txBox="1"/>
                        <wps:spPr>
                          <a:xfrm>
                            <a:off x="1842545" y="6869"/>
                            <a:ext cx="228600" cy="2965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B02C80" w:rsidRDefault="00B02C80" w:rsidP="00110135">
                              <w:pPr>
                                <w:pStyle w:val="afe"/>
                                <w:overflowPunct w:val="0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Times New Roman" w:hAnsi="Times New Roman"/>
                                  <w:color w:val="00B0F0"/>
                                  <w:kern w:val="2"/>
                                  <w:sz w:val="18"/>
                                  <w:szCs w:val="18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文本框 111"/>
                        <wps:cNvSpPr txBox="1"/>
                        <wps:spPr>
                          <a:xfrm>
                            <a:off x="2098963" y="6869"/>
                            <a:ext cx="228600" cy="2965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B02C80" w:rsidRDefault="00B02C80" w:rsidP="00110135">
                              <w:pPr>
                                <w:pStyle w:val="afe"/>
                                <w:overflowPunct w:val="0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Times New Roman" w:hAnsi="Times New Roman"/>
                                  <w:color w:val="00B0F0"/>
                                  <w:kern w:val="2"/>
                                  <w:sz w:val="18"/>
                                  <w:szCs w:val="18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文本框 111"/>
                        <wps:cNvSpPr txBox="1"/>
                        <wps:spPr>
                          <a:xfrm>
                            <a:off x="2389800" y="6869"/>
                            <a:ext cx="228600" cy="2965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B02C80" w:rsidRDefault="00B02C80" w:rsidP="00110135">
                              <w:pPr>
                                <w:pStyle w:val="afe"/>
                                <w:overflowPunct w:val="0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Times New Roman" w:hAnsi="Times New Roman"/>
                                  <w:color w:val="00B0F0"/>
                                  <w:kern w:val="2"/>
                                  <w:sz w:val="18"/>
                                  <w:szCs w:val="18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文本框 111"/>
                        <wps:cNvSpPr txBox="1"/>
                        <wps:spPr>
                          <a:xfrm>
                            <a:off x="2701527" y="6867"/>
                            <a:ext cx="311836" cy="2965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B02C80" w:rsidRDefault="00B02C80" w:rsidP="00110135">
                              <w:pPr>
                                <w:pStyle w:val="afe"/>
                                <w:overflowPunct w:val="0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Times New Roman" w:hAnsi="Times New Roman"/>
                                  <w:color w:val="00B0F0"/>
                                  <w:kern w:val="2"/>
                                  <w:sz w:val="18"/>
                                  <w:szCs w:val="18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文本框 111"/>
                        <wps:cNvSpPr txBox="1"/>
                        <wps:spPr>
                          <a:xfrm>
                            <a:off x="2992473" y="6867"/>
                            <a:ext cx="311836" cy="2965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B02C80" w:rsidRDefault="00B02C80" w:rsidP="00110135">
                              <w:pPr>
                                <w:pStyle w:val="afe"/>
                                <w:overflowPunct w:val="0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Times New Roman" w:hAnsi="Times New Roman"/>
                                  <w:color w:val="00B0F0"/>
                                  <w:kern w:val="2"/>
                                  <w:sz w:val="18"/>
                                  <w:szCs w:val="18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文本框 111"/>
                        <wps:cNvSpPr txBox="1"/>
                        <wps:spPr>
                          <a:xfrm>
                            <a:off x="3248781" y="6865"/>
                            <a:ext cx="339546" cy="2965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B02C80" w:rsidRDefault="00B02C80" w:rsidP="00110135">
                              <w:pPr>
                                <w:pStyle w:val="afe"/>
                                <w:overflowPunct w:val="0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Times New Roman" w:hAnsi="Times New Roman"/>
                                  <w:color w:val="00B0F0"/>
                                  <w:kern w:val="2"/>
                                  <w:sz w:val="18"/>
                                  <w:szCs w:val="18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文本框 111"/>
                        <wps:cNvSpPr txBox="1"/>
                        <wps:spPr>
                          <a:xfrm>
                            <a:off x="3525872" y="6867"/>
                            <a:ext cx="374181" cy="2965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B02C80" w:rsidRDefault="00B02C80" w:rsidP="00110135">
                              <w:pPr>
                                <w:pStyle w:val="afe"/>
                                <w:overflowPunct w:val="0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Times New Roman" w:hAnsi="Times New Roman"/>
                                  <w:color w:val="00B0F0"/>
                                  <w:kern w:val="2"/>
                                  <w:sz w:val="18"/>
                                  <w:szCs w:val="18"/>
                                </w:rPr>
                                <w:t>13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文本框 111"/>
                        <wps:cNvSpPr txBox="1"/>
                        <wps:spPr>
                          <a:xfrm>
                            <a:off x="3844526" y="6867"/>
                            <a:ext cx="367255" cy="2965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B02C80" w:rsidRDefault="00B02C80" w:rsidP="00110135">
                              <w:pPr>
                                <w:pStyle w:val="afe"/>
                                <w:overflowPunct w:val="0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Times New Roman" w:hAnsi="Times New Roman"/>
                                  <w:color w:val="00B0F0"/>
                                  <w:kern w:val="2"/>
                                  <w:sz w:val="18"/>
                                  <w:szCs w:val="18"/>
                                </w:rPr>
                                <w:t>14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文本框 111"/>
                        <wps:cNvSpPr txBox="1"/>
                        <wps:spPr>
                          <a:xfrm>
                            <a:off x="4163182" y="6867"/>
                            <a:ext cx="367254" cy="2965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B02C80" w:rsidRDefault="00B02C80" w:rsidP="00110135">
                              <w:pPr>
                                <w:pStyle w:val="afe"/>
                                <w:overflowPunct w:val="0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Times New Roman" w:hAnsi="Times New Roman"/>
                                  <w:color w:val="00B0F0"/>
                                  <w:kern w:val="2"/>
                                  <w:sz w:val="18"/>
                                  <w:szCs w:val="18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文本框 111"/>
                        <wps:cNvSpPr txBox="1"/>
                        <wps:spPr>
                          <a:xfrm>
                            <a:off x="4419490" y="6867"/>
                            <a:ext cx="325691" cy="2965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B02C80" w:rsidRDefault="00B02C80" w:rsidP="00110135">
                              <w:pPr>
                                <w:pStyle w:val="afe"/>
                                <w:overflowPunct w:val="0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Times New Roman" w:hAnsi="Times New Roman"/>
                                  <w:color w:val="00B0F0"/>
                                  <w:kern w:val="2"/>
                                  <w:sz w:val="18"/>
                                  <w:szCs w:val="18"/>
                                </w:rPr>
                                <w:t>16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文本框 111"/>
                        <wps:cNvSpPr txBox="1"/>
                        <wps:spPr>
                          <a:xfrm>
                            <a:off x="4765854" y="6867"/>
                            <a:ext cx="374182" cy="2965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B02C80" w:rsidRDefault="00B02C80" w:rsidP="00110135">
                              <w:pPr>
                                <w:pStyle w:val="afe"/>
                                <w:overflowPunct w:val="0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Times New Roman" w:hAnsi="Times New Roman"/>
                                  <w:color w:val="00B0F0"/>
                                  <w:kern w:val="2"/>
                                  <w:sz w:val="18"/>
                                  <w:szCs w:val="18"/>
                                </w:rPr>
                                <w:t>17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110" o:spid="_x0000_s1106" editas="canvas" style="width:6in;height:38.25pt;mso-position-horizontal-relative:char;mso-position-vertical-relative:line" coordsize="54864,4851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">
                <v:shape id="_x0000_s1107" type="#_x0000_t75" style="position:absolute;width:54864;height:4851;visibility:visible;mso-wrap-style:square">
                  <v:fill o:detectmouseclick="t"/>
                  <v:path o:connecttype="none"/>
                </v:shape>
                <v:shape id="图片 112" o:spid="_x0000_s1108" type="#_x0000_t75" style="position:absolute;left:899;top:760;width:52641;height:38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">
                  <v:imagedata r:id="rId11" o:title=""/>
                </v:shape>
                <v:shape id="文本框 111" o:spid="_x0000_s1109" type="#_x0000_t202" style="position:absolute;left:899;top:346;width:2286;height:29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" filled="f" stroked="f" strokeweight=".5pt">
                  <v:textbox>
                    <w:txbxContent>
                      <w:p w:rsidR="00B02C80" w:rsidRPr="00110135" w:rsidRDefault="00B02C80">
                        <w:pPr>
                          <w:rPr>
                            <w:color w:val="00B0F0"/>
                          </w:rPr>
                        </w:pPr>
                        <w:r w:rsidRPr="00110135">
                          <w:rPr>
                            <w:rFonts w:hint="eastAsia"/>
                            <w:color w:val="00B0F0"/>
                          </w:rPr>
                          <w:t>1</w:t>
                        </w:r>
                      </w:p>
                    </w:txbxContent>
                  </v:textbox>
                </v:shape>
                <v:shape id="文本框 111" o:spid="_x0000_s1110" type="#_x0000_t202" style="position:absolute;left:3462;top:137;width:2286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" filled="f" stroked="f" strokeweight=".5pt">
                  <v:textbox>
                    <w:txbxContent>
                      <w:p w:rsidR="00B02C80" w:rsidRDefault="00B02C80" w:rsidP="00110135">
                        <w:pPr>
                          <w:pStyle w:val="afe"/>
                          <w:overflowPunct w:val="0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Times New Roman" w:hAnsi="Times New Roman"/>
                            <w:color w:val="00B0F0"/>
                            <w:kern w:val="2"/>
                            <w:sz w:val="18"/>
                            <w:szCs w:val="18"/>
                          </w:rPr>
                          <w:t>2</w:t>
                        </w:r>
                      </w:p>
                    </w:txbxContent>
                  </v:textbox>
                </v:shape>
                <v:shape id="文本框 111" o:spid="_x0000_s1111" type="#_x0000_t202" style="position:absolute;left:6441;top:144;width:2286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" filled="f" stroked="f" strokeweight=".5pt">
                  <v:textbox>
                    <w:txbxContent>
                      <w:p w:rsidR="00B02C80" w:rsidRDefault="00B02C80" w:rsidP="00110135">
                        <w:pPr>
                          <w:pStyle w:val="afe"/>
                          <w:overflowPunct w:val="0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Times New Roman" w:hAnsi="Times New Roman"/>
                            <w:color w:val="00B0F0"/>
                            <w:kern w:val="2"/>
                            <w:sz w:val="18"/>
                            <w:szCs w:val="18"/>
                          </w:rPr>
                          <w:t>3</w:t>
                        </w:r>
                      </w:p>
                    </w:txbxContent>
                  </v:textbox>
                </v:shape>
                <v:shape id="文本框 111" o:spid="_x0000_s1112" type="#_x0000_t202" style="position:absolute;left:9489;top:68;width:2286;height: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" filled="f" stroked="f" strokeweight=".5pt">
                  <v:textbox>
                    <w:txbxContent>
                      <w:p w:rsidR="00B02C80" w:rsidRDefault="00B02C80" w:rsidP="00110135">
                        <w:pPr>
                          <w:pStyle w:val="afe"/>
                          <w:overflowPunct w:val="0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Times New Roman" w:hAnsi="Times New Roman"/>
                            <w:color w:val="00B0F0"/>
                            <w:kern w:val="2"/>
                            <w:sz w:val="18"/>
                            <w:szCs w:val="18"/>
                          </w:rPr>
                          <w:t>4</w:t>
                        </w:r>
                      </w:p>
                    </w:txbxContent>
                  </v:textbox>
                </v:shape>
                <v:shape id="文本框 111" o:spid="_x0000_s1113" type="#_x0000_t202" style="position:absolute;left:12329;top:68;width:2286;height:2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" filled="f" stroked="f" strokeweight=".5pt">
                  <v:textbox>
                    <w:txbxContent>
                      <w:p w:rsidR="00B02C80" w:rsidRDefault="00B02C80" w:rsidP="00110135">
                        <w:pPr>
                          <w:pStyle w:val="afe"/>
                          <w:overflowPunct w:val="0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Times New Roman" w:hAnsi="Times New Roman"/>
                            <w:color w:val="00B0F0"/>
                            <w:kern w:val="2"/>
                            <w:sz w:val="18"/>
                            <w:szCs w:val="18"/>
                          </w:rPr>
                          <w:t>5</w:t>
                        </w:r>
                      </w:p>
                    </w:txbxContent>
                  </v:textbox>
                </v:shape>
                <v:shape id="文本框 111" o:spid="_x0000_s1114" type="#_x0000_t202" style="position:absolute;left:15308;top:68;width:2286;height:2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" filled="f" stroked="f" strokeweight=".5pt">
                  <v:textbox>
                    <w:txbxContent>
                      <w:p w:rsidR="00B02C80" w:rsidRDefault="00B02C80" w:rsidP="00110135">
                        <w:pPr>
                          <w:pStyle w:val="afe"/>
                          <w:overflowPunct w:val="0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Times New Roman" w:hAnsi="Times New Roman"/>
                            <w:color w:val="00B0F0"/>
                            <w:kern w:val="2"/>
                            <w:sz w:val="18"/>
                            <w:szCs w:val="18"/>
                          </w:rPr>
                          <w:t>6</w:t>
                        </w:r>
                      </w:p>
                    </w:txbxContent>
                  </v:textbox>
                </v:shape>
                <v:shape id="文本框 111" o:spid="_x0000_s1115" type="#_x0000_t202" style="position:absolute;left:18425;top:68;width:2286;height:2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" filled="f" stroked="f" strokeweight=".5pt">
                  <v:textbox>
                    <w:txbxContent>
                      <w:p w:rsidR="00B02C80" w:rsidRDefault="00B02C80" w:rsidP="00110135">
                        <w:pPr>
                          <w:pStyle w:val="afe"/>
                          <w:overflowPunct w:val="0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Times New Roman" w:hAnsi="Times New Roman"/>
                            <w:color w:val="00B0F0"/>
                            <w:kern w:val="2"/>
                            <w:sz w:val="18"/>
                            <w:szCs w:val="18"/>
                          </w:rPr>
                          <w:t>7</w:t>
                        </w:r>
                      </w:p>
                    </w:txbxContent>
                  </v:textbox>
                </v:shape>
                <v:shape id="文本框 111" o:spid="_x0000_s1116" type="#_x0000_t202" style="position:absolute;left:20989;top:68;width:2286;height:2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" filled="f" stroked="f" strokeweight=".5pt">
                  <v:textbox>
                    <w:txbxContent>
                      <w:p w:rsidR="00B02C80" w:rsidRDefault="00B02C80" w:rsidP="00110135">
                        <w:pPr>
                          <w:pStyle w:val="afe"/>
                          <w:overflowPunct w:val="0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Times New Roman" w:hAnsi="Times New Roman"/>
                            <w:color w:val="00B0F0"/>
                            <w:kern w:val="2"/>
                            <w:sz w:val="18"/>
                            <w:szCs w:val="18"/>
                          </w:rPr>
                          <w:t>8</w:t>
                        </w:r>
                      </w:p>
                    </w:txbxContent>
                  </v:textbox>
                </v:shape>
                <v:shape id="文本框 111" o:spid="_x0000_s1117" type="#_x0000_t202" style="position:absolute;left:23898;top:68;width:2286;height:2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" filled="f" stroked="f" strokeweight=".5pt">
                  <v:textbox>
                    <w:txbxContent>
                      <w:p w:rsidR="00B02C80" w:rsidRDefault="00B02C80" w:rsidP="00110135">
                        <w:pPr>
                          <w:pStyle w:val="afe"/>
                          <w:overflowPunct w:val="0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Times New Roman" w:hAnsi="Times New Roman"/>
                            <w:color w:val="00B0F0"/>
                            <w:kern w:val="2"/>
                            <w:sz w:val="18"/>
                            <w:szCs w:val="18"/>
                          </w:rPr>
                          <w:t>9</w:t>
                        </w:r>
                      </w:p>
                    </w:txbxContent>
                  </v:textbox>
                </v:shape>
                <v:shape id="文本框 111" o:spid="_x0000_s1118" type="#_x0000_t202" style="position:absolute;left:27015;top:68;width:3118;height:2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" filled="f" stroked="f" strokeweight=".5pt">
                  <v:textbox>
                    <w:txbxContent>
                      <w:p w:rsidR="00B02C80" w:rsidRDefault="00B02C80" w:rsidP="00110135">
                        <w:pPr>
                          <w:pStyle w:val="afe"/>
                          <w:overflowPunct w:val="0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Times New Roman" w:hAnsi="Times New Roman"/>
                            <w:color w:val="00B0F0"/>
                            <w:kern w:val="2"/>
                            <w:sz w:val="18"/>
                            <w:szCs w:val="18"/>
                          </w:rPr>
                          <w:t>10</w:t>
                        </w:r>
                      </w:p>
                    </w:txbxContent>
                  </v:textbox>
                </v:shape>
                <v:shape id="文本框 111" o:spid="_x0000_s1119" type="#_x0000_t202" style="position:absolute;left:29924;top:68;width:3119;height:2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" filled="f" stroked="f" strokeweight=".5pt">
                  <v:textbox>
                    <w:txbxContent>
                      <w:p w:rsidR="00B02C80" w:rsidRDefault="00B02C80" w:rsidP="00110135">
                        <w:pPr>
                          <w:pStyle w:val="afe"/>
                          <w:overflowPunct w:val="0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Times New Roman" w:hAnsi="Times New Roman"/>
                            <w:color w:val="00B0F0"/>
                            <w:kern w:val="2"/>
                            <w:sz w:val="18"/>
                            <w:szCs w:val="18"/>
                          </w:rPr>
                          <w:t>11</w:t>
                        </w:r>
                      </w:p>
                    </w:txbxContent>
                  </v:textbox>
                </v:shape>
                <v:shape id="文本框 111" o:spid="_x0000_s1120" type="#_x0000_t202" style="position:absolute;left:32487;top:68;width:3396;height:2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" filled="f" stroked="f" strokeweight=".5pt">
                  <v:textbox>
                    <w:txbxContent>
                      <w:p w:rsidR="00B02C80" w:rsidRDefault="00B02C80" w:rsidP="00110135">
                        <w:pPr>
                          <w:pStyle w:val="afe"/>
                          <w:overflowPunct w:val="0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Times New Roman" w:hAnsi="Times New Roman"/>
                            <w:color w:val="00B0F0"/>
                            <w:kern w:val="2"/>
                            <w:sz w:val="18"/>
                            <w:szCs w:val="18"/>
                          </w:rPr>
                          <w:t>12</w:t>
                        </w:r>
                      </w:p>
                    </w:txbxContent>
                  </v:textbox>
                </v:shape>
                <v:shape id="文本框 111" o:spid="_x0000_s1121" type="#_x0000_t202" style="position:absolute;left:35258;top:68;width:3742;height:2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" filled="f" stroked="f" strokeweight=".5pt">
                  <v:textbox>
                    <w:txbxContent>
                      <w:p w:rsidR="00B02C80" w:rsidRDefault="00B02C80" w:rsidP="00110135">
                        <w:pPr>
                          <w:pStyle w:val="afe"/>
                          <w:overflowPunct w:val="0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Times New Roman" w:hAnsi="Times New Roman"/>
                            <w:color w:val="00B0F0"/>
                            <w:kern w:val="2"/>
                            <w:sz w:val="18"/>
                            <w:szCs w:val="18"/>
                          </w:rPr>
                          <w:t>13</w:t>
                        </w:r>
                      </w:p>
                    </w:txbxContent>
                  </v:textbox>
                </v:shape>
                <v:shape id="文本框 111" o:spid="_x0000_s1122" type="#_x0000_t202" style="position:absolute;left:38445;top:68;width:3672;height:2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" filled="f" stroked="f" strokeweight=".5pt">
                  <v:textbox>
                    <w:txbxContent>
                      <w:p w:rsidR="00B02C80" w:rsidRDefault="00B02C80" w:rsidP="00110135">
                        <w:pPr>
                          <w:pStyle w:val="afe"/>
                          <w:overflowPunct w:val="0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Times New Roman" w:hAnsi="Times New Roman"/>
                            <w:color w:val="00B0F0"/>
                            <w:kern w:val="2"/>
                            <w:sz w:val="18"/>
                            <w:szCs w:val="18"/>
                          </w:rPr>
                          <w:t>14</w:t>
                        </w:r>
                      </w:p>
                    </w:txbxContent>
                  </v:textbox>
                </v:shape>
                <v:shape id="文本框 111" o:spid="_x0000_s1123" type="#_x0000_t202" style="position:absolute;left:41631;top:68;width:3673;height:2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" filled="f" stroked="f" strokeweight=".5pt">
                  <v:textbox>
                    <w:txbxContent>
                      <w:p w:rsidR="00B02C80" w:rsidRDefault="00B02C80" w:rsidP="00110135">
                        <w:pPr>
                          <w:pStyle w:val="afe"/>
                          <w:overflowPunct w:val="0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Times New Roman" w:hAnsi="Times New Roman"/>
                            <w:color w:val="00B0F0"/>
                            <w:kern w:val="2"/>
                            <w:sz w:val="18"/>
                            <w:szCs w:val="18"/>
                          </w:rPr>
                          <w:t>15</w:t>
                        </w:r>
                      </w:p>
                    </w:txbxContent>
                  </v:textbox>
                </v:shape>
                <v:shape id="文本框 111" o:spid="_x0000_s1124" type="#_x0000_t202" style="position:absolute;left:44194;top:68;width:3257;height:2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" filled="f" stroked="f" strokeweight=".5pt">
                  <v:textbox>
                    <w:txbxContent>
                      <w:p w:rsidR="00B02C80" w:rsidRDefault="00B02C80" w:rsidP="00110135">
                        <w:pPr>
                          <w:pStyle w:val="afe"/>
                          <w:overflowPunct w:val="0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Times New Roman" w:hAnsi="Times New Roman"/>
                            <w:color w:val="00B0F0"/>
                            <w:kern w:val="2"/>
                            <w:sz w:val="18"/>
                            <w:szCs w:val="18"/>
                          </w:rPr>
                          <w:t>16</w:t>
                        </w:r>
                      </w:p>
                    </w:txbxContent>
                  </v:textbox>
                </v:shape>
                <v:shape id="文本框 111" o:spid="_x0000_s1125" type="#_x0000_t202" style="position:absolute;left:47658;top:68;width:3742;height:2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" filled="f" stroked="f" strokeweight=".5pt">
                  <v:textbox>
                    <w:txbxContent>
                      <w:p w:rsidR="00B02C80" w:rsidRDefault="00B02C80" w:rsidP="00110135">
                        <w:pPr>
                          <w:pStyle w:val="afe"/>
                          <w:overflowPunct w:val="0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Times New Roman" w:hAnsi="Times New Roman"/>
                            <w:color w:val="00B0F0"/>
                            <w:kern w:val="2"/>
                            <w:sz w:val="18"/>
                            <w:szCs w:val="18"/>
                          </w:rPr>
                          <w:t>17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C84059" w:rsidRDefault="00755D49" w:rsidP="00F82C44">
      <w:pPr>
        <w:pStyle w:val="a0"/>
        <w:ind w:firstLine="372"/>
      </w:pPr>
      <w:r>
        <w:rPr>
          <w:rFonts w:hint="eastAsia"/>
        </w:rPr>
        <w:t>T</w:t>
      </w:r>
      <w:r>
        <w:t>oolBar</w:t>
      </w:r>
      <w:r>
        <w:rPr>
          <w:rFonts w:hint="eastAsia"/>
        </w:rPr>
        <w:t>是一个自定义的工具栏类，它继承自</w:t>
      </w:r>
      <w:r>
        <w:rPr>
          <w:color w:val="800080"/>
        </w:rPr>
        <w:t>QToolBar</w:t>
      </w:r>
      <w:r>
        <w:rPr>
          <w:rFonts w:hint="eastAsia"/>
        </w:rPr>
        <w:t>类，其中每个工具对应一个</w:t>
      </w:r>
      <w:r>
        <w:rPr>
          <w:rFonts w:hint="eastAsia"/>
        </w:rPr>
        <w:t>Q</w:t>
      </w:r>
      <w:r>
        <w:t>A</w:t>
      </w:r>
      <w:r>
        <w:rPr>
          <w:rFonts w:hint="eastAsia"/>
        </w:rPr>
        <w:t>ction</w:t>
      </w:r>
      <w:r>
        <w:rPr>
          <w:rFonts w:hint="eastAsia"/>
        </w:rPr>
        <w:t>成员：</w:t>
      </w:r>
    </w:p>
    <w:p w:rsidR="00755D49" w:rsidRPr="00755D49" w:rsidRDefault="00755D49" w:rsidP="00F82C44">
      <w:pPr>
        <w:pStyle w:val="a0"/>
        <w:ind w:firstLine="372"/>
      </w:pPr>
      <w:r>
        <w:rPr>
          <w:rFonts w:hint="eastAsia"/>
          <w:noProof/>
        </w:rPr>
        <w:drawing>
          <wp:inline distT="0" distB="0" distL="0" distR="0">
            <wp:extent cx="4454236" cy="623729"/>
            <wp:effectExtent l="0" t="0" r="3810" b="508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258A143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4859" cy="62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D49" w:rsidRDefault="00671312" w:rsidP="00BA59C7">
      <w:pPr>
        <w:pStyle w:val="a0"/>
        <w:ind w:firstLine="372"/>
      </w:pPr>
      <w:r>
        <w:rPr>
          <w:rFonts w:hint="eastAsia"/>
        </w:rPr>
        <w:t>每个</w:t>
      </w:r>
      <w:r>
        <w:rPr>
          <w:rFonts w:hint="eastAsia"/>
        </w:rPr>
        <w:t>Q</w:t>
      </w:r>
      <w:r>
        <w:t>A</w:t>
      </w:r>
      <w:r>
        <w:rPr>
          <w:rFonts w:hint="eastAsia"/>
        </w:rPr>
        <w:t>ction</w:t>
      </w:r>
      <w:r>
        <w:rPr>
          <w:rFonts w:hint="eastAsia"/>
        </w:rPr>
        <w:t>通过信号槽机制连接到一个响应函数：</w:t>
      </w:r>
    </w:p>
    <w:p w:rsidR="00671312" w:rsidRDefault="00671312" w:rsidP="00BA59C7">
      <w:pPr>
        <w:pStyle w:val="a0"/>
        <w:ind w:firstLine="372"/>
      </w:pPr>
      <w:r>
        <w:rPr>
          <w:rFonts w:hint="eastAsia"/>
          <w:noProof/>
        </w:rPr>
        <w:drawing>
          <wp:inline distT="0" distB="0" distL="0" distR="0">
            <wp:extent cx="5188527" cy="645160"/>
            <wp:effectExtent l="0" t="0" r="0" b="254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2587202.tmp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32"/>
                    <a:stretch/>
                  </pic:blipFill>
                  <pic:spPr bwMode="auto">
                    <a:xfrm>
                      <a:off x="0" y="0"/>
                      <a:ext cx="5188527" cy="64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0A79" w:rsidRDefault="00DC0A79" w:rsidP="00BA59C7">
      <w:pPr>
        <w:pStyle w:val="a0"/>
        <w:ind w:firstLine="372"/>
      </w:pPr>
      <w:r>
        <w:rPr>
          <w:rFonts w:hint="eastAsia"/>
        </w:rPr>
        <w:lastRenderedPageBreak/>
        <w:t>这些响应函数是在</w:t>
      </w:r>
      <w:r>
        <w:rPr>
          <w:rFonts w:hint="eastAsia"/>
        </w:rPr>
        <w:t>ToolBar</w:t>
      </w:r>
      <w:r>
        <w:rPr>
          <w:rFonts w:hint="eastAsia"/>
        </w:rPr>
        <w:t>类中定义的槽函数：</w:t>
      </w:r>
    </w:p>
    <w:p w:rsidR="00DC0A79" w:rsidRDefault="00DC0A79" w:rsidP="00BA59C7">
      <w:pPr>
        <w:pStyle w:val="a0"/>
        <w:ind w:firstLine="372"/>
      </w:pPr>
      <w:r>
        <w:rPr>
          <w:rFonts w:hint="eastAsia"/>
          <w:noProof/>
        </w:rPr>
        <w:drawing>
          <wp:inline distT="0" distB="0" distL="0" distR="0">
            <wp:extent cx="5022272" cy="833120"/>
            <wp:effectExtent l="0" t="0" r="6985" b="508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258CF42.tmp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012"/>
                    <a:stretch/>
                  </pic:blipFill>
                  <pic:spPr bwMode="auto">
                    <a:xfrm>
                      <a:off x="0" y="0"/>
                      <a:ext cx="5022272" cy="83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1312" w:rsidRDefault="00DC0A79" w:rsidP="00BA59C7">
      <w:pPr>
        <w:pStyle w:val="a0"/>
        <w:ind w:firstLine="372"/>
      </w:pPr>
      <w:r>
        <w:rPr>
          <w:rFonts w:hint="eastAsia"/>
        </w:rPr>
        <w:t>在这些响应函数中做相应动作即可。</w:t>
      </w:r>
    </w:p>
    <w:p w:rsidR="00C84059" w:rsidRDefault="00C84059" w:rsidP="00BA59C7">
      <w:pPr>
        <w:pStyle w:val="a0"/>
        <w:ind w:firstLine="372"/>
      </w:pPr>
    </w:p>
    <w:p w:rsidR="00C84059" w:rsidRDefault="00666A7E" w:rsidP="00666A7E">
      <w:pPr>
        <w:pStyle w:val="3"/>
        <w:rPr>
          <w:b/>
          <w:bCs/>
          <w:color w:val="800080"/>
        </w:rPr>
      </w:pPr>
      <w:r>
        <w:rPr>
          <w:b/>
          <w:bCs/>
          <w:color w:val="800080"/>
        </w:rPr>
        <w:t>PaintWidget</w:t>
      </w:r>
      <w:r>
        <w:rPr>
          <w:rFonts w:hint="eastAsia"/>
          <w:b/>
          <w:bCs/>
        </w:rPr>
        <w:t>和</w:t>
      </w:r>
      <w:r>
        <w:rPr>
          <w:b/>
          <w:bCs/>
          <w:color w:val="800080"/>
        </w:rPr>
        <w:t>GL3Dwidget</w:t>
      </w:r>
    </w:p>
    <w:p w:rsidR="00666A7E" w:rsidRPr="006402EC" w:rsidRDefault="00666A7E" w:rsidP="00666A7E">
      <w:pPr>
        <w:pStyle w:val="a0"/>
        <w:ind w:firstLine="372"/>
      </w:pPr>
      <w:r>
        <w:rPr>
          <w:rFonts w:hint="eastAsia"/>
        </w:rPr>
        <w:t>我们的绘图任务是在这两个类中完成的，分别负责</w:t>
      </w:r>
      <w:r>
        <w:rPr>
          <w:rFonts w:hint="eastAsia"/>
        </w:rPr>
        <w:t>2</w:t>
      </w:r>
      <w:r>
        <w:t>D</w:t>
      </w:r>
      <w:r>
        <w:rPr>
          <w:rFonts w:hint="eastAsia"/>
        </w:rPr>
        <w:t>和</w:t>
      </w:r>
      <w:r>
        <w:rPr>
          <w:rFonts w:hint="eastAsia"/>
        </w:rPr>
        <w:t>3</w:t>
      </w:r>
      <w:r>
        <w:t>D</w:t>
      </w:r>
      <w:r>
        <w:rPr>
          <w:rFonts w:hint="eastAsia"/>
        </w:rPr>
        <w:t>绘图，它们均继承自</w:t>
      </w:r>
      <w:r>
        <w:rPr>
          <w:color w:val="800080"/>
        </w:rPr>
        <w:t>QOpenGLWidget</w:t>
      </w:r>
      <w:r>
        <w:rPr>
          <w:rFonts w:hint="eastAsia"/>
        </w:rPr>
        <w:t>和</w:t>
      </w:r>
      <w:r>
        <w:rPr>
          <w:color w:val="800080"/>
        </w:rPr>
        <w:t>QOpenGLFunctions</w:t>
      </w:r>
      <w:r>
        <w:rPr>
          <w:rFonts w:hint="eastAsia"/>
        </w:rPr>
        <w:t>，</w:t>
      </w:r>
      <w:r w:rsidR="006402EC">
        <w:rPr>
          <w:rFonts w:hint="eastAsia"/>
        </w:rPr>
        <w:t>重载了</w:t>
      </w:r>
      <w:r w:rsidR="006402EC">
        <w:rPr>
          <w:b/>
          <w:bCs/>
          <w:i/>
          <w:iCs/>
          <w:color w:val="00677C"/>
        </w:rPr>
        <w:t>initializeGL</w:t>
      </w:r>
      <w:r w:rsidR="006402EC">
        <w:rPr>
          <w:rFonts w:hint="eastAsia"/>
          <w:b/>
          <w:bCs/>
          <w:i/>
          <w:iCs/>
          <w:color w:val="00677C"/>
        </w:rPr>
        <w:t>、</w:t>
      </w:r>
      <w:r w:rsidR="006402EC">
        <w:rPr>
          <w:b/>
          <w:bCs/>
          <w:i/>
          <w:iCs/>
          <w:color w:val="00677C"/>
        </w:rPr>
        <w:t>paintGL</w:t>
      </w:r>
      <w:r w:rsidR="006402EC">
        <w:rPr>
          <w:rFonts w:hint="eastAsia"/>
          <w:b/>
          <w:bCs/>
          <w:i/>
          <w:iCs/>
        </w:rPr>
        <w:t>和</w:t>
      </w:r>
      <w:r w:rsidR="006402EC">
        <w:rPr>
          <w:b/>
          <w:bCs/>
          <w:i/>
          <w:iCs/>
          <w:color w:val="00677C"/>
        </w:rPr>
        <w:t>resizeGL</w:t>
      </w:r>
      <w:r w:rsidR="006402EC">
        <w:rPr>
          <w:rFonts w:hint="eastAsia"/>
          <w:bCs/>
          <w:iCs/>
        </w:rPr>
        <w:t>三个函数用来实现绘制，每次需要重绘的时候，调用它们的</w:t>
      </w:r>
      <w:r w:rsidR="006402EC">
        <w:rPr>
          <w:rFonts w:hint="eastAsia"/>
          <w:bCs/>
          <w:iCs/>
        </w:rPr>
        <w:t>update</w:t>
      </w:r>
      <w:r w:rsidR="006402EC">
        <w:rPr>
          <w:rFonts w:hint="eastAsia"/>
          <w:bCs/>
          <w:iCs/>
        </w:rPr>
        <w:t>函数即可重新绘制。</w:t>
      </w:r>
    </w:p>
    <w:p w:rsidR="00C84059" w:rsidRDefault="00204871" w:rsidP="00204871">
      <w:pPr>
        <w:pStyle w:val="a0"/>
        <w:numPr>
          <w:ilvl w:val="0"/>
          <w:numId w:val="17"/>
        </w:numPr>
        <w:ind w:firstLineChars="0"/>
      </w:pPr>
      <w:r>
        <w:t>PaintWidget</w:t>
      </w:r>
      <w:r>
        <w:rPr>
          <w:rFonts w:hint="eastAsia"/>
        </w:rPr>
        <w:t>用来绘制</w:t>
      </w:r>
      <w:r>
        <w:rPr>
          <w:rFonts w:hint="eastAsia"/>
        </w:rPr>
        <w:t>2</w:t>
      </w:r>
      <w:r>
        <w:t>D</w:t>
      </w:r>
      <w:r>
        <w:rPr>
          <w:rFonts w:hint="eastAsia"/>
        </w:rPr>
        <w:t>图形，所有的绘制最终都调用点的绘制函数来实现</w:t>
      </w:r>
    </w:p>
    <w:p w:rsidR="00204871" w:rsidRDefault="00204871" w:rsidP="00204871">
      <w:pPr>
        <w:pStyle w:val="a0"/>
        <w:ind w:firstLineChars="100" w:firstLine="186"/>
      </w:pPr>
      <w:r>
        <w:tab/>
      </w:r>
      <w:r>
        <w:rPr>
          <w:rFonts w:hint="eastAsia"/>
          <w:noProof/>
        </w:rPr>
        <w:drawing>
          <wp:inline distT="0" distB="0" distL="0" distR="0">
            <wp:extent cx="4735079" cy="731459"/>
            <wp:effectExtent l="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258BB9F.tmp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9"/>
                    <a:stretch/>
                  </pic:blipFill>
                  <pic:spPr bwMode="auto">
                    <a:xfrm>
                      <a:off x="0" y="0"/>
                      <a:ext cx="4762799" cy="735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6E8A" w:rsidRDefault="00D70C71" w:rsidP="00D70C71">
      <w:pPr>
        <w:pStyle w:val="a0"/>
        <w:numPr>
          <w:ilvl w:val="0"/>
          <w:numId w:val="17"/>
        </w:numPr>
        <w:ind w:firstLineChars="0"/>
      </w:pPr>
      <w:r>
        <w:t>P</w:t>
      </w:r>
      <w:r>
        <w:rPr>
          <w:rFonts w:hint="eastAsia"/>
        </w:rPr>
        <w:t>aintWidget</w:t>
      </w:r>
      <w:r>
        <w:rPr>
          <w:rFonts w:hint="eastAsia"/>
        </w:rPr>
        <w:t>重载了一些鼠标事件函数，并负责将这些事件分发到对应的处理者，比如负责绘图的，编辑的等。</w:t>
      </w:r>
    </w:p>
    <w:p w:rsidR="00AE6E8A" w:rsidRDefault="00166E4D" w:rsidP="00AE6E8A">
      <w:pPr>
        <w:pStyle w:val="a0"/>
        <w:ind w:firstLine="372"/>
      </w:pPr>
      <w:r>
        <w:rPr>
          <w:noProof/>
        </w:rPr>
        <w:drawing>
          <wp:inline distT="0" distB="0" distL="0" distR="0">
            <wp:extent cx="5517358" cy="563929"/>
            <wp:effectExtent l="0" t="0" r="7620" b="762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2581AAE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E8A" w:rsidRPr="004F3644" w:rsidRDefault="004F3644" w:rsidP="004F3644">
      <w:pPr>
        <w:pStyle w:val="a0"/>
        <w:numPr>
          <w:ilvl w:val="0"/>
          <w:numId w:val="17"/>
        </w:numPr>
        <w:ind w:firstLineChars="0"/>
      </w:pPr>
      <w:r>
        <w:rPr>
          <w:b/>
          <w:bCs/>
          <w:color w:val="800080"/>
        </w:rPr>
        <w:t>GL3Dwidget</w:t>
      </w:r>
      <w:r>
        <w:rPr>
          <w:rFonts w:hint="eastAsia"/>
          <w:bCs/>
        </w:rPr>
        <w:t>中绘制三维模型时，各个面分别绘制，每个面由一个多边形围成</w:t>
      </w:r>
    </w:p>
    <w:p w:rsidR="004F3644" w:rsidRDefault="006149C1" w:rsidP="004F3644">
      <w:pPr>
        <w:pStyle w:val="a0"/>
        <w:ind w:left="372" w:firstLineChars="0" w:firstLine="0"/>
      </w:pPr>
      <w:r>
        <w:rPr>
          <w:noProof/>
        </w:rPr>
        <w:drawing>
          <wp:inline distT="0" distB="0" distL="0" distR="0">
            <wp:extent cx="4814454" cy="1334368"/>
            <wp:effectExtent l="0" t="0" r="5715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258176B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689" cy="134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E8A" w:rsidRDefault="000F7F39" w:rsidP="000F7F39">
      <w:pPr>
        <w:pStyle w:val="3"/>
      </w:pPr>
      <w:r>
        <w:rPr>
          <w:rFonts w:hint="eastAsia"/>
        </w:rPr>
        <w:t>图形保存功能</w:t>
      </w:r>
    </w:p>
    <w:p w:rsidR="000F7F39" w:rsidRDefault="000F7F39" w:rsidP="000F7F39">
      <w:pPr>
        <w:pStyle w:val="a0"/>
        <w:ind w:firstLine="372"/>
      </w:pPr>
      <w:r>
        <w:rPr>
          <w:rFonts w:hint="eastAsia"/>
        </w:rPr>
        <w:t>系统实现了将图形保存为</w:t>
      </w:r>
      <w:r>
        <w:rPr>
          <w:rFonts w:hint="eastAsia"/>
        </w:rPr>
        <w:t>B</w:t>
      </w:r>
      <w:r>
        <w:t>MP</w:t>
      </w:r>
      <w:r>
        <w:rPr>
          <w:rFonts w:hint="eastAsia"/>
        </w:rPr>
        <w:t>文件格式，其中有两个主要任务，一是填充文件头部，二是将图形像素填充到文件对应的位置。</w:t>
      </w:r>
      <w:r w:rsidR="00A66840">
        <w:rPr>
          <w:rFonts w:hint="eastAsia"/>
        </w:rPr>
        <w:t>如果当前有图形处于选中状态，只保存被选中的图形，否则，保存画板上所有的图形。</w:t>
      </w:r>
    </w:p>
    <w:p w:rsidR="006763E3" w:rsidRDefault="006763E3" w:rsidP="000F7F39">
      <w:pPr>
        <w:pStyle w:val="a0"/>
        <w:ind w:firstLine="372"/>
      </w:pPr>
    </w:p>
    <w:p w:rsidR="006763E3" w:rsidRDefault="006763E3" w:rsidP="006763E3">
      <w:pPr>
        <w:pStyle w:val="3"/>
      </w:pPr>
      <w:r>
        <w:rPr>
          <w:rFonts w:hint="eastAsia"/>
        </w:rPr>
        <w:t>图形删除</w:t>
      </w:r>
    </w:p>
    <w:p w:rsidR="006763E3" w:rsidRDefault="006763E3" w:rsidP="006763E3">
      <w:pPr>
        <w:pStyle w:val="a0"/>
        <w:ind w:firstLine="372"/>
      </w:pPr>
      <w:r>
        <w:rPr>
          <w:rFonts w:hint="eastAsia"/>
        </w:rPr>
        <w:t>删除当前处于选中状态的图形。</w:t>
      </w:r>
    </w:p>
    <w:p w:rsidR="008B4E9F" w:rsidRDefault="008B4E9F" w:rsidP="006763E3">
      <w:pPr>
        <w:pStyle w:val="a0"/>
        <w:ind w:firstLine="372"/>
      </w:pPr>
    </w:p>
    <w:p w:rsidR="008B4E9F" w:rsidRDefault="008B4E9F" w:rsidP="006763E3">
      <w:pPr>
        <w:pStyle w:val="a0"/>
        <w:ind w:firstLine="372"/>
      </w:pPr>
    </w:p>
    <w:p w:rsidR="008B4E9F" w:rsidRDefault="008B4E9F" w:rsidP="006763E3">
      <w:pPr>
        <w:pStyle w:val="a0"/>
        <w:ind w:firstLine="372"/>
      </w:pPr>
    </w:p>
    <w:p w:rsidR="008B4E9F" w:rsidRDefault="008B4E9F" w:rsidP="006763E3">
      <w:pPr>
        <w:pStyle w:val="a0"/>
        <w:ind w:firstLine="372"/>
      </w:pPr>
    </w:p>
    <w:p w:rsidR="008B4E9F" w:rsidRDefault="00E90823" w:rsidP="00E90823">
      <w:pPr>
        <w:pStyle w:val="1"/>
      </w:pPr>
      <w:r>
        <w:rPr>
          <w:rFonts w:hint="eastAsia"/>
        </w:rPr>
        <w:lastRenderedPageBreak/>
        <w:t>软件测试</w:t>
      </w:r>
    </w:p>
    <w:p w:rsidR="00A06A62" w:rsidRPr="00A06A62" w:rsidRDefault="00357025" w:rsidP="008B698B">
      <w:pPr>
        <w:pStyle w:val="2"/>
        <w:spacing w:before="71" w:after="71"/>
      </w:pPr>
      <w:r>
        <w:rPr>
          <w:rFonts w:hint="eastAsia"/>
        </w:rPr>
        <w:t>绘制</w:t>
      </w:r>
    </w:p>
    <w:p w:rsidR="00357025" w:rsidRDefault="00357025" w:rsidP="00357025">
      <w:pPr>
        <w:pStyle w:val="3"/>
      </w:pPr>
      <w:r>
        <w:rPr>
          <w:rFonts w:hint="eastAsia"/>
        </w:rPr>
        <w:t>直线</w:t>
      </w:r>
    </w:p>
    <w:p w:rsidR="00357025" w:rsidRDefault="00357025" w:rsidP="00357025">
      <w:pPr>
        <w:pStyle w:val="a0"/>
        <w:ind w:firstLine="372"/>
      </w:pPr>
      <w:r>
        <w:rPr>
          <w:rFonts w:hint="eastAsia"/>
        </w:rPr>
        <w:t>在各种斜率情况下，都能正确绘制直线，效果如下</w:t>
      </w:r>
    </w:p>
    <w:p w:rsidR="00357025" w:rsidRPr="00357025" w:rsidRDefault="00357025" w:rsidP="00357025">
      <w:pPr>
        <w:pStyle w:val="a0"/>
        <w:ind w:firstLineChars="107" w:firstLine="199"/>
      </w:pPr>
      <w:r>
        <w:tab/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2926"/>
        <w:gridCol w:w="2926"/>
        <w:gridCol w:w="2927"/>
      </w:tblGrid>
      <w:tr w:rsidR="00357025" w:rsidTr="00357025">
        <w:tc>
          <w:tcPr>
            <w:tcW w:w="2926" w:type="dxa"/>
          </w:tcPr>
          <w:p w:rsidR="00357025" w:rsidRDefault="00357025" w:rsidP="00357025">
            <w:pPr>
              <w:pStyle w:val="a0"/>
              <w:ind w:firstLineChars="0" w:firstLine="0"/>
              <w:rPr>
                <w:noProof/>
              </w:rPr>
            </w:pPr>
            <w:r>
              <w:rPr>
                <w:noProof/>
              </w:rPr>
              <w:t xml:space="preserve">0 </w:t>
            </w:r>
            <w:r>
              <w:rPr>
                <w:rFonts w:hint="eastAsia"/>
                <w:noProof/>
              </w:rPr>
              <w:t>&lt;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k</w:t>
            </w:r>
            <w:r>
              <w:rPr>
                <w:noProof/>
              </w:rPr>
              <w:t xml:space="preserve"> &lt; 1</w:t>
            </w:r>
          </w:p>
          <w:p w:rsidR="00357025" w:rsidRDefault="00357025" w:rsidP="00357025">
            <w:pPr>
              <w:pStyle w:val="a0"/>
              <w:ind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 wp14:anchorId="6678F31A" wp14:editId="49130F47">
                  <wp:extent cx="1685573" cy="1149927"/>
                  <wp:effectExtent l="0" t="0" r="0" b="0"/>
                  <wp:docPr id="137" name="图片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" name="25861F6.tmp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5397" cy="1204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6" w:type="dxa"/>
          </w:tcPr>
          <w:p w:rsidR="00357025" w:rsidRDefault="00357025" w:rsidP="00357025">
            <w:pPr>
              <w:pStyle w:val="a0"/>
              <w:ind w:firstLineChars="0" w:firstLine="0"/>
            </w:pPr>
            <w:r>
              <w:rPr>
                <w:rFonts w:hint="eastAsia"/>
              </w:rPr>
              <w:t>k</w:t>
            </w:r>
            <w:r>
              <w:t xml:space="preserve"> &gt;= 1</w:t>
            </w:r>
          </w:p>
          <w:p w:rsidR="00357025" w:rsidRDefault="00357025" w:rsidP="00357025">
            <w:pPr>
              <w:pStyle w:val="a0"/>
              <w:ind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689677" cy="1152726"/>
                  <wp:effectExtent l="0" t="0" r="6350" b="0"/>
                  <wp:docPr id="138" name="图片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25888F3.tmp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6446" cy="12050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7" w:type="dxa"/>
          </w:tcPr>
          <w:p w:rsidR="00357025" w:rsidRDefault="00357025" w:rsidP="00357025">
            <w:pPr>
              <w:pStyle w:val="a0"/>
              <w:ind w:firstLineChars="0" w:firstLine="0"/>
            </w:pPr>
            <w:r>
              <w:rPr>
                <w:rFonts w:hint="eastAsia"/>
              </w:rPr>
              <w:t>k</w:t>
            </w:r>
            <w:r>
              <w:t xml:space="preserve"> </w:t>
            </w:r>
            <w:r>
              <w:rPr>
                <w:rFonts w:hint="eastAsia"/>
              </w:rPr>
              <w:t>不存在</w:t>
            </w:r>
          </w:p>
          <w:p w:rsidR="00357025" w:rsidRDefault="00357025" w:rsidP="00357025">
            <w:pPr>
              <w:pStyle w:val="a0"/>
              <w:ind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674131" cy="1142120"/>
                  <wp:effectExtent l="0" t="0" r="2540" b="1270"/>
                  <wp:docPr id="139" name="图片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" name="2584C05.tmp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1386" cy="1167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7025" w:rsidTr="00357025">
        <w:tc>
          <w:tcPr>
            <w:tcW w:w="2926" w:type="dxa"/>
          </w:tcPr>
          <w:p w:rsidR="00357025" w:rsidRDefault="00357025" w:rsidP="00357025">
            <w:pPr>
              <w:pStyle w:val="a0"/>
              <w:ind w:firstLineChars="0" w:firstLine="0"/>
            </w:pPr>
            <w:r>
              <w:t>-1 &lt; k &lt; 0</w:t>
            </w:r>
          </w:p>
          <w:p w:rsidR="00357025" w:rsidRDefault="00357025" w:rsidP="00357025">
            <w:pPr>
              <w:pStyle w:val="a0"/>
              <w:ind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675422" cy="1143000"/>
                  <wp:effectExtent l="0" t="0" r="1270" b="0"/>
                  <wp:docPr id="140" name="图片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258284D.tmp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0387" cy="1166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6" w:type="dxa"/>
          </w:tcPr>
          <w:p w:rsidR="00357025" w:rsidRDefault="00357025" w:rsidP="00357025">
            <w:pPr>
              <w:pStyle w:val="a0"/>
              <w:ind w:firstLineChars="0" w:firstLine="0"/>
            </w:pPr>
            <w:r>
              <w:rPr>
                <w:rFonts w:hint="eastAsia"/>
              </w:rPr>
              <w:t>k</w:t>
            </w:r>
            <w:r>
              <w:t xml:space="preserve"> &lt;= -1</w:t>
            </w:r>
          </w:p>
          <w:p w:rsidR="00357025" w:rsidRDefault="00357025" w:rsidP="00357025">
            <w:pPr>
              <w:pStyle w:val="a0"/>
              <w:ind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648690" cy="1124764"/>
                  <wp:effectExtent l="0" t="0" r="8890" b="0"/>
                  <wp:docPr id="141" name="图片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" name="2589ED6.tmp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3588" cy="1148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7" w:type="dxa"/>
          </w:tcPr>
          <w:p w:rsidR="00357025" w:rsidRDefault="00357025" w:rsidP="00357025">
            <w:pPr>
              <w:pStyle w:val="a0"/>
              <w:ind w:firstLineChars="0" w:firstLine="0"/>
            </w:pPr>
            <w:r>
              <w:rPr>
                <w:rFonts w:hint="eastAsia"/>
              </w:rPr>
              <w:t>k</w:t>
            </w:r>
            <w:r>
              <w:t xml:space="preserve"> = 0</w:t>
            </w:r>
          </w:p>
          <w:p w:rsidR="00357025" w:rsidRDefault="00357025" w:rsidP="00357025">
            <w:pPr>
              <w:pStyle w:val="a0"/>
              <w:ind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648429" cy="1124585"/>
                  <wp:effectExtent l="0" t="0" r="9525" b="0"/>
                  <wp:docPr id="142" name="图片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2582529.tmp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0255" cy="1146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E6E8A" w:rsidRDefault="00AE6E8A" w:rsidP="00357025">
      <w:pPr>
        <w:pStyle w:val="a0"/>
        <w:ind w:firstLineChars="0" w:firstLine="0"/>
      </w:pPr>
    </w:p>
    <w:p w:rsidR="00A06A62" w:rsidRDefault="00A06A62" w:rsidP="00357025">
      <w:pPr>
        <w:pStyle w:val="a0"/>
        <w:ind w:firstLineChars="0" w:firstLine="0"/>
      </w:pPr>
    </w:p>
    <w:p w:rsidR="00E96A90" w:rsidRDefault="00A646B6" w:rsidP="00A646B6">
      <w:pPr>
        <w:pStyle w:val="3"/>
      </w:pPr>
      <w:r>
        <w:rPr>
          <w:rFonts w:hint="eastAsia"/>
        </w:rPr>
        <w:t>圆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2926"/>
        <w:gridCol w:w="2926"/>
        <w:gridCol w:w="2927"/>
      </w:tblGrid>
      <w:tr w:rsidR="00A646B6" w:rsidTr="00A646B6">
        <w:tc>
          <w:tcPr>
            <w:tcW w:w="2926" w:type="dxa"/>
          </w:tcPr>
          <w:p w:rsidR="00A646B6" w:rsidRDefault="00A646B6" w:rsidP="00A646B6">
            <w:pPr>
              <w:pStyle w:val="a0"/>
              <w:ind w:firstLineChars="0" w:firstLine="0"/>
            </w:pPr>
            <w:r>
              <w:rPr>
                <w:rFonts w:hint="eastAsia"/>
              </w:rPr>
              <w:t>r</w:t>
            </w:r>
            <w:r>
              <w:rPr>
                <w:rFonts w:hint="eastAsia"/>
              </w:rPr>
              <w:t>较小</w:t>
            </w:r>
          </w:p>
          <w:p w:rsidR="00A646B6" w:rsidRDefault="00A646B6" w:rsidP="00A646B6">
            <w:pPr>
              <w:pStyle w:val="a0"/>
              <w:ind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685290" cy="1149732"/>
                  <wp:effectExtent l="0" t="0" r="0" b="0"/>
                  <wp:docPr id="143" name="图片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" name="2585289.tmp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6956" cy="1171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6" w:type="dxa"/>
          </w:tcPr>
          <w:p w:rsidR="00A646B6" w:rsidRDefault="00A646B6" w:rsidP="00A646B6">
            <w:pPr>
              <w:pStyle w:val="a0"/>
              <w:ind w:firstLineChars="0" w:firstLine="0"/>
            </w:pPr>
            <w:r>
              <w:rPr>
                <w:rFonts w:hint="eastAsia"/>
              </w:rPr>
              <w:t>r</w:t>
            </w:r>
            <w:r>
              <w:rPr>
                <w:rFonts w:hint="eastAsia"/>
              </w:rPr>
              <w:t>较大</w:t>
            </w:r>
          </w:p>
          <w:p w:rsidR="00A646B6" w:rsidRDefault="00A646B6" w:rsidP="00A646B6">
            <w:pPr>
              <w:pStyle w:val="a0"/>
              <w:ind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669242" cy="1138784"/>
                  <wp:effectExtent l="0" t="0" r="7620" b="4445"/>
                  <wp:docPr id="144" name="图片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258BDD7.tmp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8465" cy="1151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7" w:type="dxa"/>
          </w:tcPr>
          <w:p w:rsidR="00A646B6" w:rsidRDefault="00A646B6" w:rsidP="00A646B6">
            <w:pPr>
              <w:pStyle w:val="a0"/>
              <w:ind w:firstLineChars="0" w:firstLine="0"/>
            </w:pPr>
            <w:r>
              <w:rPr>
                <w:rFonts w:hint="eastAsia"/>
              </w:rPr>
              <w:t>圆一部分超出屏幕范围</w:t>
            </w:r>
          </w:p>
          <w:p w:rsidR="00A646B6" w:rsidRDefault="00A646B6" w:rsidP="00A646B6">
            <w:pPr>
              <w:pStyle w:val="a0"/>
              <w:ind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648691" cy="1134705"/>
                  <wp:effectExtent l="0" t="0" r="8890" b="8890"/>
                  <wp:docPr id="145" name="图片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" name="258617A.tmp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6471" cy="1167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646B6" w:rsidRDefault="00A646B6" w:rsidP="00A646B6">
      <w:pPr>
        <w:pStyle w:val="a0"/>
        <w:ind w:firstLine="372"/>
      </w:pPr>
    </w:p>
    <w:p w:rsidR="00A06A62" w:rsidRPr="00A646B6" w:rsidRDefault="00A06A62" w:rsidP="00A646B6">
      <w:pPr>
        <w:pStyle w:val="a0"/>
        <w:ind w:firstLine="372"/>
      </w:pPr>
    </w:p>
    <w:p w:rsidR="00AE6E8A" w:rsidRDefault="00A646B6" w:rsidP="00A646B6">
      <w:pPr>
        <w:pStyle w:val="3"/>
      </w:pPr>
      <w:r>
        <w:rPr>
          <w:rFonts w:hint="eastAsia"/>
        </w:rPr>
        <w:t>椭圆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2926"/>
        <w:gridCol w:w="2926"/>
        <w:gridCol w:w="2927"/>
      </w:tblGrid>
      <w:tr w:rsidR="00A06A62" w:rsidTr="00A06A62">
        <w:tc>
          <w:tcPr>
            <w:tcW w:w="2926" w:type="dxa"/>
          </w:tcPr>
          <w:p w:rsidR="00A06A62" w:rsidRDefault="00A06A62" w:rsidP="00A646B6">
            <w:pPr>
              <w:pStyle w:val="a0"/>
              <w:ind w:firstLineChars="0" w:firstLine="0"/>
            </w:pPr>
            <w:r>
              <w:rPr>
                <w:rFonts w:hint="eastAsia"/>
              </w:rPr>
              <w:t>rx</w:t>
            </w:r>
            <w:r>
              <w:t xml:space="preserve"> &gt; ry</w:t>
            </w:r>
          </w:p>
          <w:p w:rsidR="00A06A62" w:rsidRDefault="00A06A62" w:rsidP="00A646B6">
            <w:pPr>
              <w:pStyle w:val="a0"/>
              <w:ind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685290" cy="1149732"/>
                  <wp:effectExtent l="0" t="0" r="0" b="0"/>
                  <wp:docPr id="146" name="图片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258AFD5.tmp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0458" cy="1166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6" w:type="dxa"/>
          </w:tcPr>
          <w:p w:rsidR="00A06A62" w:rsidRDefault="00A06A62" w:rsidP="00A646B6">
            <w:pPr>
              <w:pStyle w:val="a0"/>
              <w:ind w:firstLineChars="0" w:firstLine="0"/>
            </w:pPr>
            <w:r>
              <w:rPr>
                <w:rFonts w:hint="eastAsia"/>
              </w:rPr>
              <w:t>r</w:t>
            </w:r>
            <w:r>
              <w:t xml:space="preserve">x </w:t>
            </w:r>
            <w:r>
              <w:rPr>
                <w:rFonts w:hint="eastAsia"/>
              </w:rPr>
              <w:t>接近</w:t>
            </w:r>
            <w:r>
              <w:t xml:space="preserve"> ry</w:t>
            </w:r>
          </w:p>
          <w:p w:rsidR="00A06A62" w:rsidRDefault="00A06A62" w:rsidP="00A646B6">
            <w:pPr>
              <w:pStyle w:val="a0"/>
              <w:ind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648691" cy="1124765"/>
                  <wp:effectExtent l="0" t="0" r="8890" b="0"/>
                  <wp:docPr id="147" name="图片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" name="25820E0.tmp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8229" cy="1138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7" w:type="dxa"/>
          </w:tcPr>
          <w:p w:rsidR="00A06A62" w:rsidRDefault="00A06A62" w:rsidP="00A646B6">
            <w:pPr>
              <w:pStyle w:val="a0"/>
              <w:ind w:firstLineChars="0" w:firstLine="0"/>
            </w:pPr>
            <w:r>
              <w:rPr>
                <w:rFonts w:hint="eastAsia"/>
              </w:rPr>
              <w:t>rx</w:t>
            </w:r>
            <w:r>
              <w:t xml:space="preserve"> &lt; ry</w:t>
            </w:r>
          </w:p>
          <w:p w:rsidR="00A06A62" w:rsidRDefault="00A06A62" w:rsidP="00A646B6">
            <w:pPr>
              <w:pStyle w:val="a0"/>
              <w:ind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676400" cy="1143667"/>
                  <wp:effectExtent l="0" t="0" r="0" b="0"/>
                  <wp:docPr id="148" name="图片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2587A7A.tmp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0340" cy="1153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B698B" w:rsidRDefault="008B698B" w:rsidP="008B698B">
      <w:pPr>
        <w:pStyle w:val="afb"/>
      </w:pPr>
    </w:p>
    <w:p w:rsidR="00A646B6" w:rsidRDefault="001F3567" w:rsidP="00A06A62">
      <w:pPr>
        <w:pStyle w:val="3"/>
      </w:pPr>
      <w:r>
        <w:rPr>
          <w:rFonts w:hint="eastAsia"/>
        </w:rPr>
        <w:lastRenderedPageBreak/>
        <w:t>曲线</w:t>
      </w:r>
    </w:p>
    <w:p w:rsidR="001F3567" w:rsidRPr="001F3567" w:rsidRDefault="001F3567" w:rsidP="001F3567">
      <w:pPr>
        <w:pStyle w:val="a0"/>
        <w:ind w:firstLine="372"/>
      </w:pPr>
      <w:r>
        <w:rPr>
          <w:rFonts w:hint="eastAsia"/>
        </w:rPr>
        <w:t>对不同的控制点个数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2926"/>
        <w:gridCol w:w="2926"/>
        <w:gridCol w:w="2927"/>
      </w:tblGrid>
      <w:tr w:rsidR="001F3567" w:rsidTr="001F3567">
        <w:tc>
          <w:tcPr>
            <w:tcW w:w="2926" w:type="dxa"/>
          </w:tcPr>
          <w:p w:rsidR="001F3567" w:rsidRDefault="001F3567" w:rsidP="001F3567">
            <w:pPr>
              <w:pStyle w:val="a0"/>
              <w:ind w:firstLineChars="0" w:firstLine="0"/>
            </w:pPr>
            <w:r>
              <w:rPr>
                <w:rFonts w:hint="eastAsia"/>
              </w:rPr>
              <w:t>2</w:t>
            </w:r>
          </w:p>
          <w:p w:rsidR="001F3567" w:rsidRDefault="001F3567" w:rsidP="001F3567">
            <w:pPr>
              <w:pStyle w:val="a0"/>
              <w:ind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662546" cy="1134216"/>
                  <wp:effectExtent l="0" t="0" r="0" b="8890"/>
                  <wp:docPr id="149" name="图片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" name="2588CD1.tmp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7768" cy="1158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6" w:type="dxa"/>
          </w:tcPr>
          <w:p w:rsidR="001F3567" w:rsidRDefault="001F3567" w:rsidP="001F3567">
            <w:pPr>
              <w:pStyle w:val="a0"/>
              <w:ind w:firstLineChars="0" w:firstLine="0"/>
            </w:pPr>
            <w:r>
              <w:rPr>
                <w:rFonts w:hint="eastAsia"/>
              </w:rPr>
              <w:t>3</w:t>
            </w:r>
          </w:p>
          <w:p w:rsidR="001F3567" w:rsidRDefault="001F3567" w:rsidP="001F3567">
            <w:pPr>
              <w:pStyle w:val="a0"/>
              <w:ind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655618" cy="1129490"/>
                  <wp:effectExtent l="0" t="0" r="1905" b="0"/>
                  <wp:docPr id="150" name="图片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258FD01.tmp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101" cy="1143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7" w:type="dxa"/>
          </w:tcPr>
          <w:p w:rsidR="001F3567" w:rsidRDefault="001F3567" w:rsidP="001F3567">
            <w:pPr>
              <w:pStyle w:val="a0"/>
              <w:ind w:firstLineChars="0" w:firstLine="0"/>
            </w:pPr>
            <w:r>
              <w:rPr>
                <w:rFonts w:hint="eastAsia"/>
              </w:rPr>
              <w:t>4</w:t>
            </w:r>
          </w:p>
          <w:p w:rsidR="001F3567" w:rsidRDefault="001F3567" w:rsidP="001F3567">
            <w:pPr>
              <w:pStyle w:val="a0"/>
              <w:ind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641763" cy="1120037"/>
                  <wp:effectExtent l="0" t="0" r="0" b="4445"/>
                  <wp:docPr id="151" name="图片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" name="2589951.tmp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1682701" cy="1147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3567" w:rsidTr="001F3567">
        <w:tc>
          <w:tcPr>
            <w:tcW w:w="2926" w:type="dxa"/>
          </w:tcPr>
          <w:p w:rsidR="001F3567" w:rsidRDefault="001F3567" w:rsidP="001F3567">
            <w:pPr>
              <w:pStyle w:val="a0"/>
              <w:ind w:firstLineChars="0" w:firstLine="0"/>
            </w:pPr>
            <w:r>
              <w:rPr>
                <w:rFonts w:hint="eastAsia"/>
              </w:rPr>
              <w:t>4</w:t>
            </w:r>
          </w:p>
          <w:p w:rsidR="001F3567" w:rsidRDefault="001F3567" w:rsidP="001F3567">
            <w:pPr>
              <w:pStyle w:val="a0"/>
              <w:ind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683328" cy="1148394"/>
                  <wp:effectExtent l="0" t="0" r="0" b="0"/>
                  <wp:docPr id="152" name="图片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258B225.tmp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3581" cy="1162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6" w:type="dxa"/>
          </w:tcPr>
          <w:p w:rsidR="001F3567" w:rsidRDefault="001F3567" w:rsidP="001F3567">
            <w:pPr>
              <w:pStyle w:val="a0"/>
              <w:ind w:firstLineChars="0" w:firstLine="0"/>
            </w:pPr>
            <w:r>
              <w:rPr>
                <w:rFonts w:hint="eastAsia"/>
              </w:rPr>
              <w:t>4</w:t>
            </w:r>
          </w:p>
          <w:p w:rsidR="001F3567" w:rsidRDefault="001F3567" w:rsidP="001F3567">
            <w:pPr>
              <w:pStyle w:val="a0"/>
              <w:ind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683327" cy="1148393"/>
                  <wp:effectExtent l="0" t="0" r="0" b="0"/>
                  <wp:docPr id="153" name="图片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" name="25855A9.tmp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8889" cy="1172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7" w:type="dxa"/>
          </w:tcPr>
          <w:p w:rsidR="001F3567" w:rsidRDefault="001F3567" w:rsidP="001F3567">
            <w:pPr>
              <w:pStyle w:val="a0"/>
              <w:ind w:firstLineChars="0" w:firstLine="0"/>
            </w:pPr>
            <w:r>
              <w:rPr>
                <w:rFonts w:hint="eastAsia"/>
              </w:rPr>
              <w:t>5</w:t>
            </w:r>
          </w:p>
          <w:p w:rsidR="001F3567" w:rsidRDefault="001F3567" w:rsidP="001F3567">
            <w:pPr>
              <w:pStyle w:val="a0"/>
              <w:ind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707988" cy="1165218"/>
                  <wp:effectExtent l="0" t="0" r="6985" b="0"/>
                  <wp:docPr id="154" name="图片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2587497.tmp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1729705" cy="1180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B698B" w:rsidRDefault="008B698B" w:rsidP="008B698B">
      <w:pPr>
        <w:pStyle w:val="afb"/>
      </w:pPr>
    </w:p>
    <w:p w:rsidR="008B698B" w:rsidRDefault="008B698B" w:rsidP="008B698B">
      <w:pPr>
        <w:pStyle w:val="afb"/>
      </w:pPr>
    </w:p>
    <w:p w:rsidR="001F3567" w:rsidRDefault="00237EF0" w:rsidP="00237EF0">
      <w:pPr>
        <w:pStyle w:val="3"/>
      </w:pPr>
      <w:r>
        <w:rPr>
          <w:rFonts w:hint="eastAsia"/>
        </w:rPr>
        <w:t>矩形</w:t>
      </w:r>
    </w:p>
    <w:p w:rsidR="00237EF0" w:rsidRPr="00237EF0" w:rsidRDefault="00237EF0" w:rsidP="00237EF0">
      <w:pPr>
        <w:pStyle w:val="a0"/>
        <w:ind w:firstLine="372"/>
      </w:pPr>
      <w:r>
        <w:rPr>
          <w:rFonts w:hint="eastAsia"/>
        </w:rPr>
        <w:t>各种形状的矩形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2921"/>
        <w:gridCol w:w="2912"/>
        <w:gridCol w:w="2946"/>
      </w:tblGrid>
      <w:tr w:rsidR="00237EF0" w:rsidTr="00237EF0">
        <w:tc>
          <w:tcPr>
            <w:tcW w:w="2926" w:type="dxa"/>
          </w:tcPr>
          <w:p w:rsidR="00237EF0" w:rsidRDefault="00237EF0" w:rsidP="00237EF0">
            <w:pPr>
              <w:pStyle w:val="a0"/>
              <w:ind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705882" cy="1163781"/>
                  <wp:effectExtent l="0" t="0" r="8890" b="0"/>
                  <wp:docPr id="155" name="图片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" name="2584ABC.tmp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9974" cy="1187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6" w:type="dxa"/>
          </w:tcPr>
          <w:p w:rsidR="00237EF0" w:rsidRDefault="00237EF0" w:rsidP="00237EF0">
            <w:pPr>
              <w:pStyle w:val="a0"/>
              <w:ind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704109" cy="1162571"/>
                  <wp:effectExtent l="0" t="0" r="0" b="0"/>
                  <wp:docPr id="156" name="图片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258B09B.tmp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1717253" cy="1171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7" w:type="dxa"/>
          </w:tcPr>
          <w:p w:rsidR="00237EF0" w:rsidRDefault="00237EF0" w:rsidP="00237EF0">
            <w:pPr>
              <w:pStyle w:val="a0"/>
              <w:ind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726190" cy="1177636"/>
                  <wp:effectExtent l="0" t="0" r="7620" b="3810"/>
                  <wp:docPr id="157" name="图片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258E515.tmp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635" cy="1189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B698B" w:rsidRDefault="008B698B" w:rsidP="008B698B">
      <w:pPr>
        <w:pStyle w:val="afb"/>
      </w:pPr>
    </w:p>
    <w:p w:rsidR="008B698B" w:rsidRDefault="008B698B" w:rsidP="008B698B">
      <w:pPr>
        <w:pStyle w:val="afb"/>
      </w:pPr>
    </w:p>
    <w:p w:rsidR="00237EF0" w:rsidRDefault="00E74F5C" w:rsidP="00E74F5C">
      <w:pPr>
        <w:pStyle w:val="3"/>
      </w:pPr>
      <w:r>
        <w:rPr>
          <w:rFonts w:hint="eastAsia"/>
        </w:rPr>
        <w:t>多边形</w:t>
      </w:r>
    </w:p>
    <w:p w:rsidR="00FE5175" w:rsidRPr="00FE5175" w:rsidRDefault="00FE5175" w:rsidP="00FE5175">
      <w:pPr>
        <w:pStyle w:val="a0"/>
        <w:ind w:firstLine="372"/>
      </w:pPr>
      <w:r>
        <w:rPr>
          <w:rFonts w:hint="eastAsia"/>
        </w:rPr>
        <w:t>绘制三个顶点及以上的各种多边形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2916"/>
        <w:gridCol w:w="2917"/>
        <w:gridCol w:w="2946"/>
      </w:tblGrid>
      <w:tr w:rsidR="00E74F5C" w:rsidTr="00B87B93">
        <w:tc>
          <w:tcPr>
            <w:tcW w:w="2916" w:type="dxa"/>
          </w:tcPr>
          <w:p w:rsidR="00E74F5C" w:rsidRDefault="00E74F5C" w:rsidP="00E74F5C">
            <w:pPr>
              <w:pStyle w:val="a0"/>
              <w:ind w:firstLineChars="0" w:firstLine="0"/>
            </w:pPr>
            <w:r>
              <w:rPr>
                <w:rFonts w:hint="eastAsia"/>
              </w:rPr>
              <w:t>凸多边形</w:t>
            </w:r>
          </w:p>
          <w:p w:rsidR="00E74F5C" w:rsidRDefault="00E74F5C" w:rsidP="00E74F5C">
            <w:pPr>
              <w:pStyle w:val="a0"/>
              <w:ind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717964" cy="1172023"/>
                  <wp:effectExtent l="0" t="0" r="0" b="9525"/>
                  <wp:docPr id="158" name="图片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2586295.tmp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0134" cy="1187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7" w:type="dxa"/>
          </w:tcPr>
          <w:p w:rsidR="00E74F5C" w:rsidRDefault="00E74F5C" w:rsidP="00E74F5C">
            <w:pPr>
              <w:pStyle w:val="a0"/>
              <w:ind w:firstLineChars="0" w:firstLine="0"/>
            </w:pPr>
            <w:r>
              <w:rPr>
                <w:rFonts w:hint="eastAsia"/>
              </w:rPr>
              <w:t>凹多边形</w:t>
            </w:r>
          </w:p>
          <w:p w:rsidR="00E74F5C" w:rsidRDefault="00E74F5C" w:rsidP="00E74F5C">
            <w:pPr>
              <w:pStyle w:val="a0"/>
              <w:ind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717963" cy="1172023"/>
                  <wp:effectExtent l="0" t="0" r="0" b="9525"/>
                  <wp:docPr id="159" name="图片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" name="25835F3.tmp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7516" cy="1185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6" w:type="dxa"/>
          </w:tcPr>
          <w:p w:rsidR="00E74F5C" w:rsidRDefault="00E74F5C" w:rsidP="00E74F5C">
            <w:pPr>
              <w:pStyle w:val="a0"/>
              <w:ind w:firstLineChars="0" w:firstLine="0"/>
            </w:pPr>
            <w:r>
              <w:rPr>
                <w:rFonts w:hint="eastAsia"/>
              </w:rPr>
              <w:t>五角星</w:t>
            </w:r>
          </w:p>
          <w:p w:rsidR="00E74F5C" w:rsidRDefault="00E74F5C" w:rsidP="00E74F5C">
            <w:pPr>
              <w:pStyle w:val="a0"/>
              <w:ind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736345" cy="1184563"/>
                  <wp:effectExtent l="0" t="0" r="0" b="0"/>
                  <wp:docPr id="160" name="图片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258196E.tmp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470" cy="1196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87B93" w:rsidRDefault="00B87B93" w:rsidP="00B87B93">
      <w:pPr>
        <w:pStyle w:val="a0"/>
        <w:ind w:firstLineChars="0" w:firstLine="0"/>
      </w:pPr>
    </w:p>
    <w:p w:rsidR="008B698B" w:rsidRDefault="008B698B" w:rsidP="00B87B93">
      <w:pPr>
        <w:pStyle w:val="a0"/>
        <w:ind w:firstLineChars="0" w:firstLine="0"/>
      </w:pPr>
    </w:p>
    <w:p w:rsidR="008B698B" w:rsidRDefault="008B698B" w:rsidP="00B87B93">
      <w:pPr>
        <w:pStyle w:val="a0"/>
        <w:ind w:firstLineChars="0" w:firstLine="0"/>
      </w:pPr>
    </w:p>
    <w:p w:rsidR="008B698B" w:rsidRPr="00E74F5C" w:rsidRDefault="008B698B" w:rsidP="00B87B93">
      <w:pPr>
        <w:pStyle w:val="a0"/>
        <w:ind w:firstLineChars="0" w:firstLine="0"/>
      </w:pPr>
    </w:p>
    <w:p w:rsidR="009602C3" w:rsidRDefault="00493160" w:rsidP="00493160">
      <w:pPr>
        <w:pStyle w:val="2"/>
        <w:spacing w:before="71" w:after="71"/>
      </w:pPr>
      <w:r>
        <w:rPr>
          <w:rFonts w:hint="eastAsia"/>
        </w:rPr>
        <w:lastRenderedPageBreak/>
        <w:t>填充</w:t>
      </w:r>
    </w:p>
    <w:p w:rsidR="00493160" w:rsidRDefault="00493160" w:rsidP="00493160">
      <w:pPr>
        <w:pStyle w:val="3"/>
      </w:pPr>
      <w:r>
        <w:rPr>
          <w:rFonts w:hint="eastAsia"/>
        </w:rPr>
        <w:t>圆的填充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2926"/>
        <w:gridCol w:w="2926"/>
        <w:gridCol w:w="2927"/>
      </w:tblGrid>
      <w:tr w:rsidR="00493160" w:rsidTr="00493160">
        <w:tc>
          <w:tcPr>
            <w:tcW w:w="2926" w:type="dxa"/>
          </w:tcPr>
          <w:p w:rsidR="00493160" w:rsidRDefault="00493160" w:rsidP="00493160">
            <w:pPr>
              <w:pStyle w:val="a0"/>
              <w:ind w:firstLineChars="0" w:firstLine="0"/>
            </w:pPr>
            <w:r>
              <w:rPr>
                <w:rFonts w:hint="eastAsia"/>
              </w:rPr>
              <w:t>填充前</w:t>
            </w:r>
          </w:p>
          <w:p w:rsidR="00493160" w:rsidRDefault="00493160" w:rsidP="00493160">
            <w:pPr>
              <w:pStyle w:val="a0"/>
              <w:ind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683328" cy="1148394"/>
                  <wp:effectExtent l="0" t="0" r="0" b="0"/>
                  <wp:docPr id="161" name="图片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" name="258A240.tmp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8993" cy="1172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6" w:type="dxa"/>
          </w:tcPr>
          <w:p w:rsidR="00493160" w:rsidRDefault="00493160" w:rsidP="00493160">
            <w:pPr>
              <w:pStyle w:val="a0"/>
              <w:ind w:firstLineChars="0" w:firstLine="0"/>
            </w:pPr>
            <w:r>
              <w:rPr>
                <w:rFonts w:hint="eastAsia"/>
              </w:rPr>
              <w:t>填充后</w:t>
            </w:r>
          </w:p>
          <w:p w:rsidR="00493160" w:rsidRDefault="00493160" w:rsidP="00493160">
            <w:pPr>
              <w:pStyle w:val="a0"/>
              <w:ind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669473" cy="1138942"/>
                  <wp:effectExtent l="0" t="0" r="6985" b="4445"/>
                  <wp:docPr id="162" name="图片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258E92D.tmp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3918" cy="1169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7" w:type="dxa"/>
          </w:tcPr>
          <w:p w:rsidR="00493160" w:rsidRDefault="00493160" w:rsidP="00493160">
            <w:pPr>
              <w:pStyle w:val="a0"/>
              <w:ind w:firstLineChars="0" w:firstLine="0"/>
            </w:pPr>
            <w:r>
              <w:rPr>
                <w:rFonts w:hint="eastAsia"/>
              </w:rPr>
              <w:t>更改填充色</w:t>
            </w:r>
          </w:p>
          <w:p w:rsidR="00493160" w:rsidRDefault="00493160" w:rsidP="00493160">
            <w:pPr>
              <w:pStyle w:val="a0"/>
              <w:ind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682868" cy="1148080"/>
                  <wp:effectExtent l="0" t="0" r="0" b="0"/>
                  <wp:docPr id="163" name="图片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" name="25891D2.tmp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8031" cy="1165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93160" w:rsidRDefault="00493160" w:rsidP="00493160">
      <w:pPr>
        <w:pStyle w:val="a0"/>
        <w:ind w:firstLine="372"/>
      </w:pPr>
    </w:p>
    <w:p w:rsidR="00A57DA9" w:rsidRDefault="009C6F93" w:rsidP="00A57DA9">
      <w:pPr>
        <w:pStyle w:val="3"/>
      </w:pPr>
      <w:r>
        <w:rPr>
          <w:rFonts w:hint="eastAsia"/>
        </w:rPr>
        <w:t>矩形的填充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2886"/>
        <w:gridCol w:w="3019"/>
      </w:tblGrid>
      <w:tr w:rsidR="009C6F93" w:rsidTr="009C6F93">
        <w:tc>
          <w:tcPr>
            <w:tcW w:w="2886" w:type="dxa"/>
          </w:tcPr>
          <w:p w:rsidR="009C6F93" w:rsidRDefault="009C6F93" w:rsidP="009C6F93">
            <w:pPr>
              <w:pStyle w:val="a0"/>
              <w:ind w:firstLineChars="0" w:firstLine="0"/>
            </w:pPr>
            <w:r>
              <w:rPr>
                <w:rFonts w:hint="eastAsia"/>
              </w:rPr>
              <w:t>填充前</w:t>
            </w:r>
          </w:p>
          <w:p w:rsidR="009C6F93" w:rsidRDefault="009C6F93" w:rsidP="009C6F93">
            <w:pPr>
              <w:pStyle w:val="a0"/>
              <w:ind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690255" cy="1204595"/>
                  <wp:effectExtent l="0" t="0" r="5715" b="0"/>
                  <wp:docPr id="164" name="图片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258D6E6.tmp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201" cy="1248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1" w:type="dxa"/>
          </w:tcPr>
          <w:p w:rsidR="009C6F93" w:rsidRDefault="009C6F93" w:rsidP="009C6F93">
            <w:pPr>
              <w:pStyle w:val="a0"/>
              <w:ind w:firstLineChars="0" w:firstLine="0"/>
            </w:pPr>
            <w:r>
              <w:rPr>
                <w:rFonts w:hint="eastAsia"/>
              </w:rPr>
              <w:t>填充后</w:t>
            </w:r>
          </w:p>
          <w:p w:rsidR="009C6F93" w:rsidRDefault="009C6F93" w:rsidP="009C6F93">
            <w:pPr>
              <w:pStyle w:val="a0"/>
              <w:ind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780310" cy="1214557"/>
                  <wp:effectExtent l="0" t="0" r="0" b="5080"/>
                  <wp:docPr id="165" name="图片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" name="258817F.tmp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1805443" cy="1231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C6F93" w:rsidRPr="009C6F93" w:rsidRDefault="009C6F93" w:rsidP="009C6F93">
      <w:pPr>
        <w:pStyle w:val="a0"/>
        <w:ind w:firstLine="372"/>
      </w:pPr>
    </w:p>
    <w:p w:rsidR="00A57DA9" w:rsidRDefault="009C6F93" w:rsidP="009C6F93">
      <w:pPr>
        <w:pStyle w:val="3"/>
      </w:pPr>
      <w:r>
        <w:rPr>
          <w:rFonts w:hint="eastAsia"/>
        </w:rPr>
        <w:t>多边形填充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2773"/>
        <w:gridCol w:w="2976"/>
        <w:gridCol w:w="3030"/>
      </w:tblGrid>
      <w:tr w:rsidR="00F500F9" w:rsidTr="00F500F9">
        <w:tc>
          <w:tcPr>
            <w:tcW w:w="2773" w:type="dxa"/>
          </w:tcPr>
          <w:p w:rsidR="00F500F9" w:rsidRDefault="00F500F9" w:rsidP="009C6F93">
            <w:pPr>
              <w:pStyle w:val="a0"/>
              <w:ind w:firstLineChars="0" w:firstLine="0"/>
            </w:pPr>
            <w:r>
              <w:rPr>
                <w:rFonts w:hint="eastAsia"/>
              </w:rPr>
              <w:t>描述</w:t>
            </w:r>
          </w:p>
        </w:tc>
        <w:tc>
          <w:tcPr>
            <w:tcW w:w="2976" w:type="dxa"/>
          </w:tcPr>
          <w:p w:rsidR="00F500F9" w:rsidRDefault="00F500F9" w:rsidP="009C6F93">
            <w:pPr>
              <w:pStyle w:val="a0"/>
              <w:ind w:firstLineChars="0" w:firstLine="0"/>
            </w:pPr>
            <w:r>
              <w:rPr>
                <w:rFonts w:hint="eastAsia"/>
              </w:rPr>
              <w:t>填充前</w:t>
            </w:r>
          </w:p>
        </w:tc>
        <w:tc>
          <w:tcPr>
            <w:tcW w:w="3030" w:type="dxa"/>
          </w:tcPr>
          <w:p w:rsidR="00F500F9" w:rsidRDefault="00F500F9" w:rsidP="009C6F93">
            <w:pPr>
              <w:pStyle w:val="a0"/>
              <w:ind w:firstLineChars="0" w:firstLine="0"/>
            </w:pPr>
            <w:r>
              <w:rPr>
                <w:rFonts w:hint="eastAsia"/>
              </w:rPr>
              <w:t>填充后</w:t>
            </w:r>
          </w:p>
        </w:tc>
      </w:tr>
      <w:tr w:rsidR="00F500F9" w:rsidTr="00F500F9">
        <w:tc>
          <w:tcPr>
            <w:tcW w:w="2773" w:type="dxa"/>
          </w:tcPr>
          <w:p w:rsidR="00F500F9" w:rsidRDefault="00F500F9" w:rsidP="009C6F93">
            <w:pPr>
              <w:pStyle w:val="a0"/>
              <w:ind w:firstLineChars="0" w:firstLine="0"/>
              <w:rPr>
                <w:noProof/>
              </w:rPr>
            </w:pPr>
            <w:r>
              <w:rPr>
                <w:rFonts w:hint="eastAsia"/>
                <w:noProof/>
              </w:rPr>
              <w:t>凸多边形填充</w:t>
            </w:r>
          </w:p>
        </w:tc>
        <w:tc>
          <w:tcPr>
            <w:tcW w:w="2976" w:type="dxa"/>
          </w:tcPr>
          <w:p w:rsidR="00F500F9" w:rsidRDefault="00F500F9" w:rsidP="009C6F93">
            <w:pPr>
              <w:pStyle w:val="a0"/>
              <w:ind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 wp14:anchorId="0D90B604" wp14:editId="03A38263">
                  <wp:extent cx="1705883" cy="1163782"/>
                  <wp:effectExtent l="0" t="0" r="8890" b="0"/>
                  <wp:docPr id="166" name="图片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2589D5.tmp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4866" cy="1190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0" w:type="dxa"/>
          </w:tcPr>
          <w:p w:rsidR="00F500F9" w:rsidRDefault="00F500F9" w:rsidP="009C6F93">
            <w:pPr>
              <w:pStyle w:val="a0"/>
              <w:ind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 wp14:anchorId="32CDB5A8" wp14:editId="18BEAF85">
                  <wp:extent cx="1711037" cy="1167298"/>
                  <wp:effectExtent l="0" t="0" r="3810" b="0"/>
                  <wp:docPr id="167" name="图片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" name="25894B1.tmp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9407" cy="1179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00F9" w:rsidTr="00F500F9">
        <w:tc>
          <w:tcPr>
            <w:tcW w:w="2773" w:type="dxa"/>
          </w:tcPr>
          <w:p w:rsidR="00F500F9" w:rsidRDefault="00F500F9" w:rsidP="009C6F93">
            <w:pPr>
              <w:pStyle w:val="a0"/>
              <w:ind w:firstLineChars="0" w:firstLine="0"/>
              <w:rPr>
                <w:noProof/>
              </w:rPr>
            </w:pPr>
            <w:r>
              <w:rPr>
                <w:rFonts w:hint="eastAsia"/>
                <w:noProof/>
              </w:rPr>
              <w:t>凹多边形填充</w:t>
            </w:r>
          </w:p>
        </w:tc>
        <w:tc>
          <w:tcPr>
            <w:tcW w:w="2976" w:type="dxa"/>
          </w:tcPr>
          <w:p w:rsidR="00F500F9" w:rsidRDefault="00F500F9" w:rsidP="009C6F93">
            <w:pPr>
              <w:pStyle w:val="a0"/>
              <w:ind w:firstLineChars="0" w:firstLine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666051B6" wp14:editId="182BAF80">
                  <wp:extent cx="1731819" cy="1181475"/>
                  <wp:effectExtent l="0" t="0" r="1905" b="0"/>
                  <wp:docPr id="168" name="图片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258CE3C.tmp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5344" cy="1197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0" w:type="dxa"/>
          </w:tcPr>
          <w:p w:rsidR="00F500F9" w:rsidRDefault="00F500F9" w:rsidP="009C6F93">
            <w:pPr>
              <w:pStyle w:val="a0"/>
              <w:ind w:firstLineChars="0" w:firstLine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EF8890E" wp14:editId="7FAEC9D4">
                  <wp:extent cx="1752600" cy="1195652"/>
                  <wp:effectExtent l="0" t="0" r="0" b="5080"/>
                  <wp:docPr id="169" name="图片 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" name="25829AB.tmp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6916" cy="1212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00F9" w:rsidTr="00F500F9">
        <w:tc>
          <w:tcPr>
            <w:tcW w:w="2773" w:type="dxa"/>
          </w:tcPr>
          <w:p w:rsidR="00F500F9" w:rsidRDefault="00F500F9" w:rsidP="009C6F93">
            <w:pPr>
              <w:pStyle w:val="a0"/>
              <w:ind w:firstLineChars="0" w:firstLine="0"/>
              <w:rPr>
                <w:noProof/>
              </w:rPr>
            </w:pPr>
            <w:r>
              <w:rPr>
                <w:rFonts w:hint="eastAsia"/>
                <w:noProof/>
              </w:rPr>
              <w:t>任意多边形（没有进行内外测试）</w:t>
            </w:r>
          </w:p>
        </w:tc>
        <w:tc>
          <w:tcPr>
            <w:tcW w:w="2976" w:type="dxa"/>
          </w:tcPr>
          <w:p w:rsidR="00F500F9" w:rsidRDefault="00F500F9" w:rsidP="009C6F93">
            <w:pPr>
              <w:pStyle w:val="a0"/>
              <w:ind w:firstLineChars="0" w:firstLine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6F81D1DC" wp14:editId="625CCAE6">
                  <wp:extent cx="1745673" cy="1190926"/>
                  <wp:effectExtent l="0" t="0" r="6985" b="9525"/>
                  <wp:docPr id="170" name="图片 1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258EB94.tmp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091" cy="1203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0" w:type="dxa"/>
          </w:tcPr>
          <w:p w:rsidR="00F500F9" w:rsidRDefault="00F500F9" w:rsidP="009C6F93">
            <w:pPr>
              <w:pStyle w:val="a0"/>
              <w:ind w:firstLineChars="0" w:firstLine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CE0BBA3" wp14:editId="748B2D22">
                  <wp:extent cx="1759527" cy="1200378"/>
                  <wp:effectExtent l="0" t="0" r="0" b="0"/>
                  <wp:docPr id="171" name="图片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" name="2585269.tmp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7729" cy="12196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C6F93" w:rsidRDefault="009C6F93" w:rsidP="009C6F93">
      <w:pPr>
        <w:pStyle w:val="a0"/>
        <w:ind w:firstLine="372"/>
      </w:pPr>
    </w:p>
    <w:p w:rsidR="002539D3" w:rsidRDefault="00FC0CA8" w:rsidP="00FC0CA8">
      <w:pPr>
        <w:pStyle w:val="2"/>
        <w:spacing w:before="71" w:after="71"/>
      </w:pPr>
      <w:r>
        <w:rPr>
          <w:rFonts w:hint="eastAsia"/>
        </w:rPr>
        <w:lastRenderedPageBreak/>
        <w:t>裁剪</w:t>
      </w:r>
      <w:r w:rsidR="009162C9">
        <w:rPr>
          <w:rFonts w:hint="eastAsia"/>
        </w:rPr>
        <w:t>(</w:t>
      </w:r>
      <w:r w:rsidR="009162C9">
        <w:rPr>
          <w:rFonts w:hint="eastAsia"/>
        </w:rPr>
        <w:t>内裁剪</w:t>
      </w:r>
      <w:r w:rsidR="009162C9">
        <w:t>)</w:t>
      </w:r>
    </w:p>
    <w:p w:rsidR="00FC0CA8" w:rsidRDefault="009162C9" w:rsidP="009162C9">
      <w:pPr>
        <w:pStyle w:val="3"/>
      </w:pPr>
      <w:r>
        <w:rPr>
          <w:rFonts w:hint="eastAsia"/>
        </w:rPr>
        <w:t>线段裁剪</w:t>
      </w:r>
    </w:p>
    <w:p w:rsidR="009162C9" w:rsidRDefault="00B02C80" w:rsidP="009162C9">
      <w:pPr>
        <w:pStyle w:val="a0"/>
        <w:ind w:firstLine="372"/>
      </w:pPr>
      <w:r>
        <w:rPr>
          <w:rFonts w:hint="eastAsia"/>
        </w:rPr>
        <w:t>根据线段与裁剪窗口的位置关系进行测试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2445"/>
        <w:gridCol w:w="3167"/>
        <w:gridCol w:w="3167"/>
      </w:tblGrid>
      <w:tr w:rsidR="00565F61" w:rsidTr="00565F61">
        <w:tc>
          <w:tcPr>
            <w:tcW w:w="2445" w:type="dxa"/>
          </w:tcPr>
          <w:p w:rsidR="00565F61" w:rsidRDefault="00565F61" w:rsidP="009162C9">
            <w:pPr>
              <w:pStyle w:val="a0"/>
              <w:ind w:firstLineChars="0" w:firstLine="0"/>
            </w:pPr>
            <w:r>
              <w:rPr>
                <w:rFonts w:hint="eastAsia"/>
              </w:rPr>
              <w:t>描述</w:t>
            </w:r>
          </w:p>
        </w:tc>
        <w:tc>
          <w:tcPr>
            <w:tcW w:w="3167" w:type="dxa"/>
          </w:tcPr>
          <w:p w:rsidR="00565F61" w:rsidRDefault="00565F61" w:rsidP="009162C9">
            <w:pPr>
              <w:pStyle w:val="a0"/>
              <w:ind w:firstLineChars="0" w:firstLine="0"/>
            </w:pPr>
            <w:r>
              <w:rPr>
                <w:rFonts w:hint="eastAsia"/>
              </w:rPr>
              <w:t>裁剪前</w:t>
            </w:r>
          </w:p>
        </w:tc>
        <w:tc>
          <w:tcPr>
            <w:tcW w:w="3167" w:type="dxa"/>
          </w:tcPr>
          <w:p w:rsidR="00565F61" w:rsidRDefault="00565F61" w:rsidP="009162C9">
            <w:pPr>
              <w:pStyle w:val="a0"/>
              <w:ind w:firstLineChars="0" w:firstLine="0"/>
            </w:pPr>
            <w:r>
              <w:rPr>
                <w:rFonts w:hint="eastAsia"/>
              </w:rPr>
              <w:t>裁剪后</w:t>
            </w:r>
          </w:p>
        </w:tc>
      </w:tr>
      <w:tr w:rsidR="00565F61" w:rsidTr="00565F61">
        <w:tc>
          <w:tcPr>
            <w:tcW w:w="2445" w:type="dxa"/>
          </w:tcPr>
          <w:p w:rsidR="00565F61" w:rsidRDefault="00565F61" w:rsidP="009162C9">
            <w:pPr>
              <w:pStyle w:val="a0"/>
              <w:ind w:firstLineChars="0" w:firstLine="0"/>
              <w:rPr>
                <w:noProof/>
              </w:rPr>
            </w:pPr>
            <w:r>
              <w:rPr>
                <w:rFonts w:hint="eastAsia"/>
                <w:noProof/>
              </w:rPr>
              <w:t>线段穿过裁剪窗口，两个顶点均不在裁剪窗口内部</w:t>
            </w:r>
          </w:p>
        </w:tc>
        <w:tc>
          <w:tcPr>
            <w:tcW w:w="3167" w:type="dxa"/>
          </w:tcPr>
          <w:p w:rsidR="00565F61" w:rsidRDefault="00565F61" w:rsidP="009162C9">
            <w:pPr>
              <w:pStyle w:val="a0"/>
              <w:ind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 wp14:anchorId="46CF9620" wp14:editId="24BF34D9">
                  <wp:extent cx="1870364" cy="1275993"/>
                  <wp:effectExtent l="0" t="0" r="0" b="635"/>
                  <wp:docPr id="172" name="图片 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2586FDE.tmp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5098" cy="1279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7" w:type="dxa"/>
          </w:tcPr>
          <w:p w:rsidR="00565F61" w:rsidRDefault="00565F61" w:rsidP="009162C9">
            <w:pPr>
              <w:pStyle w:val="a0"/>
              <w:ind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 wp14:anchorId="565B3FE6" wp14:editId="05AF36F2">
                  <wp:extent cx="1858195" cy="1267691"/>
                  <wp:effectExtent l="0" t="0" r="8890" b="8890"/>
                  <wp:docPr id="173" name="图片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" name="258EADB.tmp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0887" cy="1283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5F61" w:rsidTr="00565F61">
        <w:tc>
          <w:tcPr>
            <w:tcW w:w="2445" w:type="dxa"/>
          </w:tcPr>
          <w:p w:rsidR="00565F61" w:rsidRDefault="00565F61" w:rsidP="009162C9">
            <w:pPr>
              <w:pStyle w:val="a0"/>
              <w:ind w:firstLineChars="0" w:firstLine="0"/>
              <w:rPr>
                <w:noProof/>
              </w:rPr>
            </w:pPr>
            <w:r>
              <w:rPr>
                <w:rFonts w:hint="eastAsia"/>
                <w:noProof/>
              </w:rPr>
              <w:t>线段一点在裁剪窗口内</w:t>
            </w:r>
          </w:p>
        </w:tc>
        <w:tc>
          <w:tcPr>
            <w:tcW w:w="3167" w:type="dxa"/>
          </w:tcPr>
          <w:p w:rsidR="00565F61" w:rsidRDefault="00565F61" w:rsidP="009162C9">
            <w:pPr>
              <w:pStyle w:val="a0"/>
              <w:ind w:firstLineChars="0" w:firstLine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2DDB93F8" wp14:editId="5BC85175">
                  <wp:extent cx="1868348" cy="1274618"/>
                  <wp:effectExtent l="0" t="0" r="0" b="1905"/>
                  <wp:docPr id="174" name="图片 1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2588E12.tmp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6338" cy="1300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7" w:type="dxa"/>
          </w:tcPr>
          <w:p w:rsidR="00565F61" w:rsidRDefault="00565F61" w:rsidP="009162C9">
            <w:pPr>
              <w:pStyle w:val="a0"/>
              <w:ind w:firstLineChars="0" w:firstLine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2EE9D078" wp14:editId="5AEF52B3">
                  <wp:extent cx="1870363" cy="1275992"/>
                  <wp:effectExtent l="0" t="0" r="0" b="635"/>
                  <wp:docPr id="175" name="图片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" name="258DB67.tmp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4853" cy="129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5F61" w:rsidTr="00565F61">
        <w:tc>
          <w:tcPr>
            <w:tcW w:w="2445" w:type="dxa"/>
          </w:tcPr>
          <w:p w:rsidR="00565F61" w:rsidRDefault="00565F61" w:rsidP="009162C9">
            <w:pPr>
              <w:pStyle w:val="a0"/>
              <w:ind w:firstLineChars="0" w:firstLine="0"/>
              <w:rPr>
                <w:noProof/>
              </w:rPr>
            </w:pPr>
            <w:r>
              <w:rPr>
                <w:rFonts w:hint="eastAsia"/>
                <w:noProof/>
              </w:rPr>
              <w:t>线段完全在裁剪窗口内</w:t>
            </w:r>
          </w:p>
        </w:tc>
        <w:tc>
          <w:tcPr>
            <w:tcW w:w="3167" w:type="dxa"/>
          </w:tcPr>
          <w:p w:rsidR="00565F61" w:rsidRDefault="00565F61" w:rsidP="009162C9">
            <w:pPr>
              <w:pStyle w:val="a0"/>
              <w:ind w:firstLineChars="0" w:firstLine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2A448554" wp14:editId="21BBBB5D">
                  <wp:extent cx="1874307" cy="1278682"/>
                  <wp:effectExtent l="0" t="0" r="0" b="0"/>
                  <wp:docPr id="176" name="图片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2588E1E.tmp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4315" cy="1292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7" w:type="dxa"/>
          </w:tcPr>
          <w:p w:rsidR="00565F61" w:rsidRDefault="00565F61" w:rsidP="009162C9">
            <w:pPr>
              <w:pStyle w:val="a0"/>
              <w:ind w:firstLineChars="0" w:firstLine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A0F9C14" wp14:editId="03E37513">
                  <wp:extent cx="1873679" cy="1278255"/>
                  <wp:effectExtent l="0" t="0" r="0" b="0"/>
                  <wp:docPr id="177" name="图片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" name="258E56F.tmp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8553" cy="1295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5F61" w:rsidTr="00565F61">
        <w:tc>
          <w:tcPr>
            <w:tcW w:w="2445" w:type="dxa"/>
          </w:tcPr>
          <w:p w:rsidR="00565F61" w:rsidRDefault="00565F61" w:rsidP="00565F61">
            <w:pPr>
              <w:pStyle w:val="a0"/>
              <w:ind w:firstLineChars="0" w:firstLine="0"/>
              <w:rPr>
                <w:noProof/>
              </w:rPr>
            </w:pPr>
            <w:r>
              <w:rPr>
                <w:rFonts w:hint="eastAsia"/>
                <w:noProof/>
              </w:rPr>
              <w:t>线段在裁剪窗口外，这种情况下，虽为外裁剪，但作为交互性的应用，可以保留不与裁剪窗口相交的图形</w:t>
            </w:r>
          </w:p>
        </w:tc>
        <w:tc>
          <w:tcPr>
            <w:tcW w:w="3167" w:type="dxa"/>
          </w:tcPr>
          <w:p w:rsidR="00565F61" w:rsidRDefault="00565F61" w:rsidP="009162C9">
            <w:pPr>
              <w:pStyle w:val="a0"/>
              <w:ind w:firstLineChars="0" w:firstLine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80F0A28" wp14:editId="0405797A">
                  <wp:extent cx="1873885" cy="1278395"/>
                  <wp:effectExtent l="0" t="0" r="0" b="0"/>
                  <wp:docPr id="178" name="图片 1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258B7B4.tmp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4746" cy="1285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7" w:type="dxa"/>
          </w:tcPr>
          <w:p w:rsidR="00565F61" w:rsidRDefault="00565F61" w:rsidP="009162C9">
            <w:pPr>
              <w:pStyle w:val="a0"/>
              <w:ind w:firstLineChars="0" w:firstLine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6111E1BC" wp14:editId="060DCDC8">
                  <wp:extent cx="1873885" cy="1278395"/>
                  <wp:effectExtent l="0" t="0" r="0" b="0"/>
                  <wp:docPr id="179" name="图片 1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258B7B4.tmp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4746" cy="1285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2C80" w:rsidRDefault="00B02C80" w:rsidP="009162C9">
      <w:pPr>
        <w:pStyle w:val="a0"/>
        <w:ind w:firstLine="372"/>
      </w:pPr>
    </w:p>
    <w:p w:rsidR="00F4081D" w:rsidRDefault="00F4081D" w:rsidP="00F4081D">
      <w:pPr>
        <w:pStyle w:val="3"/>
      </w:pPr>
      <w:r>
        <w:rPr>
          <w:rFonts w:hint="eastAsia"/>
        </w:rPr>
        <w:t>矩形裁剪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2468"/>
        <w:gridCol w:w="3140"/>
        <w:gridCol w:w="3171"/>
      </w:tblGrid>
      <w:tr w:rsidR="00F4081D" w:rsidTr="00F4081D">
        <w:tc>
          <w:tcPr>
            <w:tcW w:w="2926" w:type="dxa"/>
          </w:tcPr>
          <w:p w:rsidR="00F4081D" w:rsidRDefault="00F4081D" w:rsidP="00F4081D">
            <w:pPr>
              <w:pStyle w:val="a0"/>
              <w:ind w:firstLineChars="0" w:firstLine="0"/>
            </w:pPr>
            <w:r>
              <w:rPr>
                <w:rFonts w:hint="eastAsia"/>
              </w:rPr>
              <w:t>描述</w:t>
            </w:r>
          </w:p>
        </w:tc>
        <w:tc>
          <w:tcPr>
            <w:tcW w:w="2926" w:type="dxa"/>
          </w:tcPr>
          <w:p w:rsidR="00F4081D" w:rsidRDefault="00F4081D" w:rsidP="00F4081D">
            <w:pPr>
              <w:pStyle w:val="a0"/>
              <w:ind w:firstLineChars="0" w:firstLine="0"/>
            </w:pPr>
            <w:r>
              <w:rPr>
                <w:rFonts w:hint="eastAsia"/>
              </w:rPr>
              <w:t>裁剪前</w:t>
            </w:r>
          </w:p>
        </w:tc>
        <w:tc>
          <w:tcPr>
            <w:tcW w:w="2927" w:type="dxa"/>
          </w:tcPr>
          <w:p w:rsidR="00F4081D" w:rsidRDefault="00F4081D" w:rsidP="00F4081D">
            <w:pPr>
              <w:pStyle w:val="a0"/>
              <w:ind w:firstLineChars="0" w:firstLine="0"/>
            </w:pPr>
            <w:r>
              <w:rPr>
                <w:rFonts w:hint="eastAsia"/>
              </w:rPr>
              <w:t>裁剪后</w:t>
            </w:r>
          </w:p>
        </w:tc>
      </w:tr>
      <w:tr w:rsidR="00F4081D" w:rsidTr="00F4081D">
        <w:tc>
          <w:tcPr>
            <w:tcW w:w="2926" w:type="dxa"/>
          </w:tcPr>
          <w:p w:rsidR="00F4081D" w:rsidRDefault="00F4081D" w:rsidP="00F4081D">
            <w:pPr>
              <w:pStyle w:val="a0"/>
              <w:ind w:firstLineChars="0" w:firstLine="0"/>
            </w:pPr>
            <w:r>
              <w:rPr>
                <w:rFonts w:hint="eastAsia"/>
              </w:rPr>
              <w:t>矩形与裁剪窗口部分相交</w:t>
            </w:r>
          </w:p>
        </w:tc>
        <w:tc>
          <w:tcPr>
            <w:tcW w:w="2926" w:type="dxa"/>
          </w:tcPr>
          <w:p w:rsidR="00F4081D" w:rsidRDefault="00F4081D" w:rsidP="00F4081D">
            <w:pPr>
              <w:pStyle w:val="a0"/>
              <w:ind w:firstLineChars="0" w:firstLine="0"/>
            </w:pPr>
            <w:r>
              <w:rPr>
                <w:noProof/>
              </w:rPr>
              <w:drawing>
                <wp:inline distT="0" distB="0" distL="0" distR="0">
                  <wp:extent cx="1856925" cy="1266825"/>
                  <wp:effectExtent l="0" t="0" r="0" b="0"/>
                  <wp:docPr id="180" name="图片 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2585A65.tmp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0662" cy="1276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7" w:type="dxa"/>
          </w:tcPr>
          <w:p w:rsidR="00F4081D" w:rsidRDefault="00F4081D" w:rsidP="00F4081D">
            <w:pPr>
              <w:pStyle w:val="a0"/>
              <w:ind w:firstLineChars="0" w:firstLine="0"/>
            </w:pPr>
            <w:r>
              <w:rPr>
                <w:noProof/>
              </w:rPr>
              <w:drawing>
                <wp:inline distT="0" distB="0" distL="0" distR="0">
                  <wp:extent cx="1876425" cy="1280128"/>
                  <wp:effectExtent l="0" t="0" r="0" b="0"/>
                  <wp:docPr id="181" name="图片 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" name="258A20E.tmp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2483" cy="1297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081D" w:rsidTr="00F4081D">
        <w:tc>
          <w:tcPr>
            <w:tcW w:w="2926" w:type="dxa"/>
          </w:tcPr>
          <w:p w:rsidR="00F4081D" w:rsidRDefault="00F4081D" w:rsidP="00F4081D">
            <w:pPr>
              <w:pStyle w:val="a0"/>
              <w:ind w:firstLineChars="0" w:firstLine="0"/>
            </w:pPr>
            <w:r>
              <w:rPr>
                <w:rFonts w:hint="eastAsia"/>
              </w:rPr>
              <w:lastRenderedPageBreak/>
              <w:t>裁剪窗口在矩形内部</w:t>
            </w:r>
          </w:p>
        </w:tc>
        <w:tc>
          <w:tcPr>
            <w:tcW w:w="2926" w:type="dxa"/>
          </w:tcPr>
          <w:p w:rsidR="00F4081D" w:rsidRDefault="00F4081D" w:rsidP="00F4081D">
            <w:pPr>
              <w:pStyle w:val="a0"/>
              <w:ind w:firstLineChars="0"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809750" cy="1234641"/>
                  <wp:effectExtent l="0" t="0" r="0" b="3810"/>
                  <wp:docPr id="182" name="图片 1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25874DF.tmp"/>
                          <pic:cNvPicPr/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3873" cy="1292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7" w:type="dxa"/>
          </w:tcPr>
          <w:p w:rsidR="00F4081D" w:rsidRDefault="00F4081D" w:rsidP="00F4081D">
            <w:pPr>
              <w:pStyle w:val="a0"/>
              <w:ind w:firstLineChars="0"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781175" cy="1215147"/>
                  <wp:effectExtent l="0" t="0" r="0" b="4445"/>
                  <wp:docPr id="183" name="图片 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" name="258DADE.tmp"/>
                          <pic:cNvPicPr/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2473" cy="1236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4081D" w:rsidRDefault="00F4081D" w:rsidP="00F4081D">
      <w:pPr>
        <w:pStyle w:val="a0"/>
        <w:ind w:firstLine="372"/>
      </w:pPr>
      <w:r>
        <w:rPr>
          <w:rFonts w:hint="eastAsia"/>
        </w:rPr>
        <w:t>矩形完全在裁剪窗口内部以及外部的情况，和线段裁剪类似</w:t>
      </w:r>
    </w:p>
    <w:p w:rsidR="00F4081D" w:rsidRDefault="00F4081D" w:rsidP="00F4081D">
      <w:pPr>
        <w:pStyle w:val="a0"/>
        <w:ind w:firstLineChars="0" w:firstLine="0"/>
      </w:pPr>
    </w:p>
    <w:p w:rsidR="00467374" w:rsidRDefault="00467374" w:rsidP="00127FE3">
      <w:pPr>
        <w:pStyle w:val="3"/>
      </w:pPr>
      <w:r>
        <w:rPr>
          <w:rFonts w:hint="eastAsia"/>
        </w:rPr>
        <w:t>多边形裁剪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2137"/>
        <w:gridCol w:w="3306"/>
        <w:gridCol w:w="3336"/>
      </w:tblGrid>
      <w:tr w:rsidR="001E0DDD" w:rsidTr="004A183F">
        <w:tc>
          <w:tcPr>
            <w:tcW w:w="2405" w:type="dxa"/>
          </w:tcPr>
          <w:p w:rsidR="00127FE3" w:rsidRDefault="00127FE3" w:rsidP="00467374">
            <w:pPr>
              <w:pStyle w:val="a0"/>
              <w:ind w:firstLineChars="0" w:firstLine="0"/>
            </w:pPr>
            <w:r>
              <w:rPr>
                <w:rFonts w:hint="eastAsia"/>
              </w:rPr>
              <w:t>描述</w:t>
            </w:r>
          </w:p>
        </w:tc>
        <w:tc>
          <w:tcPr>
            <w:tcW w:w="3119" w:type="dxa"/>
          </w:tcPr>
          <w:p w:rsidR="00127FE3" w:rsidRDefault="00127FE3" w:rsidP="00467374">
            <w:pPr>
              <w:pStyle w:val="a0"/>
              <w:ind w:firstLineChars="0" w:firstLine="0"/>
            </w:pPr>
            <w:r>
              <w:rPr>
                <w:rFonts w:hint="eastAsia"/>
              </w:rPr>
              <w:t>裁剪前</w:t>
            </w:r>
          </w:p>
        </w:tc>
        <w:tc>
          <w:tcPr>
            <w:tcW w:w="3255" w:type="dxa"/>
          </w:tcPr>
          <w:p w:rsidR="00127FE3" w:rsidRDefault="00127FE3" w:rsidP="00467374">
            <w:pPr>
              <w:pStyle w:val="a0"/>
              <w:ind w:firstLineChars="0" w:firstLine="0"/>
            </w:pPr>
            <w:r>
              <w:rPr>
                <w:rFonts w:hint="eastAsia"/>
              </w:rPr>
              <w:t>裁剪后</w:t>
            </w:r>
          </w:p>
        </w:tc>
      </w:tr>
      <w:tr w:rsidR="001E0DDD" w:rsidTr="004A183F">
        <w:tc>
          <w:tcPr>
            <w:tcW w:w="2405" w:type="dxa"/>
          </w:tcPr>
          <w:p w:rsidR="00127FE3" w:rsidRDefault="00127FE3" w:rsidP="00467374">
            <w:pPr>
              <w:pStyle w:val="a0"/>
              <w:ind w:firstLineChars="0" w:firstLine="0"/>
            </w:pPr>
            <w:r>
              <w:rPr>
                <w:rFonts w:hint="eastAsia"/>
              </w:rPr>
              <w:t>凸多边形裁剪</w:t>
            </w:r>
          </w:p>
        </w:tc>
        <w:tc>
          <w:tcPr>
            <w:tcW w:w="3119" w:type="dxa"/>
          </w:tcPr>
          <w:p w:rsidR="00127FE3" w:rsidRDefault="004A183F" w:rsidP="00467374">
            <w:pPr>
              <w:pStyle w:val="a0"/>
              <w:ind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898811" cy="1295400"/>
                  <wp:effectExtent l="0" t="0" r="6350" b="0"/>
                  <wp:docPr id="184" name="图片 1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258DD7B.tmp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6280" cy="1327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5" w:type="dxa"/>
          </w:tcPr>
          <w:p w:rsidR="00127FE3" w:rsidRDefault="004A183F" w:rsidP="00467374">
            <w:pPr>
              <w:pStyle w:val="a0"/>
              <w:ind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857375" cy="1267132"/>
                  <wp:effectExtent l="0" t="0" r="0" b="9525"/>
                  <wp:docPr id="185" name="图片 1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" name="2586828.tmp"/>
                          <pic:cNvPicPr/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1250" cy="1283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0DDD" w:rsidTr="004A183F">
        <w:tc>
          <w:tcPr>
            <w:tcW w:w="2405" w:type="dxa"/>
          </w:tcPr>
          <w:p w:rsidR="00127FE3" w:rsidRDefault="00127FE3" w:rsidP="00467374">
            <w:pPr>
              <w:pStyle w:val="a0"/>
              <w:ind w:firstLineChars="0" w:firstLine="0"/>
            </w:pPr>
            <w:r>
              <w:rPr>
                <w:rFonts w:hint="eastAsia"/>
              </w:rPr>
              <w:t>凹多边形裁剪</w:t>
            </w:r>
          </w:p>
        </w:tc>
        <w:tc>
          <w:tcPr>
            <w:tcW w:w="3119" w:type="dxa"/>
          </w:tcPr>
          <w:p w:rsidR="00127FE3" w:rsidRDefault="004A183F" w:rsidP="00467374">
            <w:pPr>
              <w:pStyle w:val="a0"/>
              <w:ind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933575" cy="1319117"/>
                  <wp:effectExtent l="0" t="0" r="0" b="0"/>
                  <wp:docPr id="186" name="图片 1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258ED4.tmp"/>
                          <pic:cNvPicPr/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8911" cy="1322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5" w:type="dxa"/>
          </w:tcPr>
          <w:p w:rsidR="00127FE3" w:rsidRDefault="004A183F" w:rsidP="00467374">
            <w:pPr>
              <w:pStyle w:val="a0"/>
              <w:ind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895475" cy="1293124"/>
                  <wp:effectExtent l="0" t="0" r="0" b="2540"/>
                  <wp:docPr id="187" name="图片 1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" name="2588175.tmp"/>
                          <pic:cNvPicPr/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416" cy="1312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0DDD" w:rsidTr="004A183F">
        <w:tc>
          <w:tcPr>
            <w:tcW w:w="2405" w:type="dxa"/>
          </w:tcPr>
          <w:p w:rsidR="00127FE3" w:rsidRDefault="004A183F" w:rsidP="00467374">
            <w:pPr>
              <w:pStyle w:val="a0"/>
              <w:ind w:firstLineChars="0" w:firstLine="0"/>
            </w:pPr>
            <w:r>
              <w:rPr>
                <w:rFonts w:hint="eastAsia"/>
              </w:rPr>
              <w:t>凹多边形</w:t>
            </w:r>
          </w:p>
          <w:p w:rsidR="004A183F" w:rsidRDefault="004A183F" w:rsidP="00467374">
            <w:pPr>
              <w:pStyle w:val="a0"/>
              <w:ind w:firstLineChars="0" w:firstLine="0"/>
            </w:pP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裁剪后有多余边</w:t>
            </w:r>
            <w:r>
              <w:t>)</w:t>
            </w:r>
          </w:p>
        </w:tc>
        <w:tc>
          <w:tcPr>
            <w:tcW w:w="3119" w:type="dxa"/>
          </w:tcPr>
          <w:p w:rsidR="00127FE3" w:rsidRDefault="004A183F" w:rsidP="00467374">
            <w:pPr>
              <w:pStyle w:val="a0"/>
              <w:ind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943100" cy="1325614"/>
                  <wp:effectExtent l="0" t="0" r="0" b="8255"/>
                  <wp:docPr id="188" name="图片 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2585476.tmp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311" cy="1331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5" w:type="dxa"/>
          </w:tcPr>
          <w:p w:rsidR="00127FE3" w:rsidRDefault="004A183F" w:rsidP="00467374">
            <w:pPr>
              <w:pStyle w:val="a0"/>
              <w:ind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981200" cy="1351607"/>
                  <wp:effectExtent l="0" t="0" r="0" b="1270"/>
                  <wp:docPr id="189" name="图片 1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" name="2589808.tmp"/>
                          <pic:cNvPicPr/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6698" cy="1369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0DDD" w:rsidTr="004A183F">
        <w:tc>
          <w:tcPr>
            <w:tcW w:w="2405" w:type="dxa"/>
          </w:tcPr>
          <w:p w:rsidR="004A183F" w:rsidRDefault="001E0DDD" w:rsidP="00467374">
            <w:pPr>
              <w:pStyle w:val="a0"/>
              <w:ind w:firstLineChars="0" w:firstLine="0"/>
            </w:pPr>
            <w:r>
              <w:rPr>
                <w:rFonts w:hint="eastAsia"/>
              </w:rPr>
              <w:t>复杂</w:t>
            </w:r>
            <w:r w:rsidR="004A183F">
              <w:rPr>
                <w:rFonts w:hint="eastAsia"/>
              </w:rPr>
              <w:t>多边形</w:t>
            </w:r>
          </w:p>
        </w:tc>
        <w:tc>
          <w:tcPr>
            <w:tcW w:w="3119" w:type="dxa"/>
          </w:tcPr>
          <w:p w:rsidR="004A183F" w:rsidRDefault="001E0DDD" w:rsidP="00467374">
            <w:pPr>
              <w:pStyle w:val="a0"/>
              <w:ind w:firstLineChars="0" w:firstLine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954658" cy="1333500"/>
                  <wp:effectExtent l="0" t="0" r="7620" b="0"/>
                  <wp:docPr id="190" name="图片 1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258DE44.tmp"/>
                          <pic:cNvPicPr/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0152" cy="1337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5" w:type="dxa"/>
          </w:tcPr>
          <w:p w:rsidR="004A183F" w:rsidRDefault="001E0DDD" w:rsidP="00467374">
            <w:pPr>
              <w:pStyle w:val="a0"/>
              <w:ind w:firstLineChars="0" w:firstLine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954658" cy="1333500"/>
                  <wp:effectExtent l="0" t="0" r="7620" b="0"/>
                  <wp:docPr id="191" name="图片 1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" name="2582B4C.tmp"/>
                          <pic:cNvPicPr/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1681" cy="1338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7FE3" w:rsidRDefault="00127FE3" w:rsidP="00467374">
      <w:pPr>
        <w:pStyle w:val="a0"/>
        <w:ind w:firstLine="372"/>
      </w:pPr>
    </w:p>
    <w:p w:rsidR="00D135E0" w:rsidRDefault="00586724" w:rsidP="00586724">
      <w:pPr>
        <w:pStyle w:val="3"/>
      </w:pPr>
      <w:r>
        <w:rPr>
          <w:rFonts w:hint="eastAsia"/>
        </w:rPr>
        <w:t>填充区域</w:t>
      </w:r>
    </w:p>
    <w:p w:rsidR="00D135E0" w:rsidRDefault="00586724" w:rsidP="009E7995">
      <w:pPr>
        <w:pStyle w:val="a0"/>
        <w:ind w:firstLine="372"/>
      </w:pPr>
      <w:r>
        <w:rPr>
          <w:rFonts w:hint="eastAsia"/>
        </w:rPr>
        <w:t>填充区域只支持多边形区域以及矩形区域的裁剪，是在对多边形裁剪后重新填充实现的。</w:t>
      </w:r>
    </w:p>
    <w:p w:rsidR="009E7995" w:rsidRPr="009E7995" w:rsidRDefault="00D6057F" w:rsidP="009E7995">
      <w:pPr>
        <w:pStyle w:val="2"/>
        <w:spacing w:before="71" w:after="71"/>
      </w:pPr>
      <w:r>
        <w:rPr>
          <w:rFonts w:hint="eastAsia"/>
        </w:rPr>
        <w:lastRenderedPageBreak/>
        <w:t>平移</w:t>
      </w:r>
      <w:r w:rsidR="00B7682F">
        <w:rPr>
          <w:rFonts w:hint="eastAsia"/>
        </w:rPr>
        <w:t>（填充区域平移之后重新填充）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2122"/>
        <w:gridCol w:w="3260"/>
        <w:gridCol w:w="3397"/>
      </w:tblGrid>
      <w:tr w:rsidR="009E7995" w:rsidTr="009E7995">
        <w:trPr>
          <w:trHeight w:val="1463"/>
        </w:trPr>
        <w:tc>
          <w:tcPr>
            <w:tcW w:w="2122" w:type="dxa"/>
          </w:tcPr>
          <w:p w:rsidR="00586724" w:rsidRDefault="009E7995" w:rsidP="00D6057F">
            <w:pPr>
              <w:pStyle w:val="a0"/>
              <w:ind w:firstLineChars="0" w:firstLine="0"/>
            </w:pPr>
            <w:r>
              <w:rPr>
                <w:rFonts w:hint="eastAsia"/>
              </w:rPr>
              <w:t>直线</w:t>
            </w:r>
          </w:p>
        </w:tc>
        <w:tc>
          <w:tcPr>
            <w:tcW w:w="3260" w:type="dxa"/>
          </w:tcPr>
          <w:p w:rsidR="00586724" w:rsidRDefault="009E7995" w:rsidP="00D6057F">
            <w:pPr>
              <w:pStyle w:val="a0"/>
              <w:ind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897380" cy="1294423"/>
                  <wp:effectExtent l="0" t="0" r="7620" b="127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41818C1.tmp"/>
                          <pic:cNvPicPr/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1065" cy="1317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97" w:type="dxa"/>
          </w:tcPr>
          <w:p w:rsidR="00586724" w:rsidRDefault="009E7995" w:rsidP="00D6057F">
            <w:pPr>
              <w:pStyle w:val="a0"/>
              <w:ind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874520" cy="1278828"/>
                  <wp:effectExtent l="0" t="0" r="0" b="0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4188E40.tmp"/>
                          <pic:cNvPicPr/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3903" cy="1305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7995" w:rsidTr="009E7995">
        <w:tc>
          <w:tcPr>
            <w:tcW w:w="2122" w:type="dxa"/>
          </w:tcPr>
          <w:p w:rsidR="00586724" w:rsidRDefault="009E7995" w:rsidP="00D6057F">
            <w:pPr>
              <w:pStyle w:val="a0"/>
              <w:ind w:firstLineChars="0" w:firstLine="0"/>
            </w:pPr>
            <w:r>
              <w:rPr>
                <w:rFonts w:hint="eastAsia"/>
              </w:rPr>
              <w:t>圆</w:t>
            </w:r>
          </w:p>
        </w:tc>
        <w:tc>
          <w:tcPr>
            <w:tcW w:w="3260" w:type="dxa"/>
          </w:tcPr>
          <w:p w:rsidR="00586724" w:rsidRDefault="009E7995" w:rsidP="00D6057F">
            <w:pPr>
              <w:pStyle w:val="a0"/>
              <w:ind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898810" cy="1295400"/>
                  <wp:effectExtent l="0" t="0" r="6350" b="0"/>
                  <wp:docPr id="74" name="图片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4181302.tmp"/>
                          <pic:cNvPicPr/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7630" cy="1308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97" w:type="dxa"/>
          </w:tcPr>
          <w:p w:rsidR="00586724" w:rsidRDefault="009E7995" w:rsidP="00D6057F">
            <w:pPr>
              <w:pStyle w:val="a0"/>
              <w:ind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905000" cy="1299621"/>
                  <wp:effectExtent l="0" t="0" r="0" b="0"/>
                  <wp:docPr id="94" name="图片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418558A.tmp"/>
                          <pic:cNvPicPr/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705" cy="1319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7995" w:rsidTr="009E7995">
        <w:tc>
          <w:tcPr>
            <w:tcW w:w="2122" w:type="dxa"/>
          </w:tcPr>
          <w:p w:rsidR="00586724" w:rsidRDefault="009E7995" w:rsidP="00D6057F">
            <w:pPr>
              <w:pStyle w:val="a0"/>
              <w:ind w:firstLineChars="0" w:firstLine="0"/>
            </w:pPr>
            <w:r>
              <w:rPr>
                <w:rFonts w:hint="eastAsia"/>
              </w:rPr>
              <w:t>椭圆</w:t>
            </w:r>
          </w:p>
        </w:tc>
        <w:tc>
          <w:tcPr>
            <w:tcW w:w="3260" w:type="dxa"/>
          </w:tcPr>
          <w:p w:rsidR="00586724" w:rsidRDefault="009E7995" w:rsidP="00D6057F">
            <w:pPr>
              <w:pStyle w:val="a0"/>
              <w:ind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897380" cy="1294424"/>
                  <wp:effectExtent l="0" t="0" r="7620" b="1270"/>
                  <wp:docPr id="95" name="图片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418C78E.tmp"/>
                          <pic:cNvPicPr/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9097" cy="1302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97" w:type="dxa"/>
          </w:tcPr>
          <w:p w:rsidR="00586724" w:rsidRDefault="009E7995" w:rsidP="00D6057F">
            <w:pPr>
              <w:pStyle w:val="a0"/>
              <w:ind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908175" cy="1301788"/>
                  <wp:effectExtent l="0" t="0" r="0" b="0"/>
                  <wp:docPr id="102" name="图片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4186EA.tmp"/>
                          <pic:cNvPicPr/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6035" cy="1313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7995" w:rsidTr="009E7995">
        <w:tc>
          <w:tcPr>
            <w:tcW w:w="2122" w:type="dxa"/>
          </w:tcPr>
          <w:p w:rsidR="00586724" w:rsidRDefault="009E7995" w:rsidP="00D6057F">
            <w:pPr>
              <w:pStyle w:val="a0"/>
              <w:ind w:firstLineChars="0" w:firstLine="0"/>
            </w:pPr>
            <w:r>
              <w:rPr>
                <w:rFonts w:hint="eastAsia"/>
              </w:rPr>
              <w:t>曲线</w:t>
            </w:r>
          </w:p>
        </w:tc>
        <w:tc>
          <w:tcPr>
            <w:tcW w:w="3260" w:type="dxa"/>
          </w:tcPr>
          <w:p w:rsidR="00586724" w:rsidRDefault="009E7995" w:rsidP="00D6057F">
            <w:pPr>
              <w:pStyle w:val="a0"/>
              <w:ind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898650" cy="1295291"/>
                  <wp:effectExtent l="0" t="0" r="6350" b="635"/>
                  <wp:docPr id="103" name="图片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418AFBE.tmp"/>
                          <pic:cNvPicPr/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7898" cy="1308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97" w:type="dxa"/>
          </w:tcPr>
          <w:p w:rsidR="00586724" w:rsidRDefault="009E7995" w:rsidP="00D6057F">
            <w:pPr>
              <w:pStyle w:val="a0"/>
              <w:ind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897881" cy="1294765"/>
                  <wp:effectExtent l="0" t="0" r="7620" b="635"/>
                  <wp:docPr id="105" name="图片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418EE2F.tmp"/>
                          <pic:cNvPicPr/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1326" cy="1303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7995" w:rsidTr="009E7995">
        <w:tc>
          <w:tcPr>
            <w:tcW w:w="2122" w:type="dxa"/>
          </w:tcPr>
          <w:p w:rsidR="00586724" w:rsidRDefault="009E7995" w:rsidP="00D6057F">
            <w:pPr>
              <w:pStyle w:val="a0"/>
              <w:ind w:firstLineChars="0" w:firstLine="0"/>
            </w:pPr>
            <w:r>
              <w:rPr>
                <w:rFonts w:hint="eastAsia"/>
              </w:rPr>
              <w:t>多边形</w:t>
            </w:r>
          </w:p>
        </w:tc>
        <w:tc>
          <w:tcPr>
            <w:tcW w:w="3260" w:type="dxa"/>
          </w:tcPr>
          <w:p w:rsidR="00586724" w:rsidRDefault="009E7995" w:rsidP="00D6057F">
            <w:pPr>
              <w:pStyle w:val="a0"/>
              <w:ind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865303" cy="1272540"/>
                  <wp:effectExtent l="0" t="0" r="1905" b="3810"/>
                  <wp:docPr id="108" name="图片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4187FD2.tmp"/>
                          <pic:cNvPicPr/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1658" cy="1290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97" w:type="dxa"/>
          </w:tcPr>
          <w:p w:rsidR="00586724" w:rsidRDefault="009E7995" w:rsidP="00D6057F">
            <w:pPr>
              <w:pStyle w:val="a0"/>
              <w:ind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870075" cy="1275796"/>
                  <wp:effectExtent l="0" t="0" r="0" b="635"/>
                  <wp:docPr id="113" name="图片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418D1CB.tmp"/>
                          <pic:cNvPicPr/>
                        </pic:nvPicPr>
                        <pic:blipFill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7413" cy="1301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7995" w:rsidTr="009E7995">
        <w:tc>
          <w:tcPr>
            <w:tcW w:w="2122" w:type="dxa"/>
          </w:tcPr>
          <w:p w:rsidR="00586724" w:rsidRDefault="009E7995" w:rsidP="00D6057F">
            <w:pPr>
              <w:pStyle w:val="a0"/>
              <w:ind w:firstLineChars="0" w:firstLine="0"/>
            </w:pPr>
            <w:r>
              <w:rPr>
                <w:rFonts w:hint="eastAsia"/>
              </w:rPr>
              <w:t>矩形</w:t>
            </w:r>
          </w:p>
        </w:tc>
        <w:tc>
          <w:tcPr>
            <w:tcW w:w="3260" w:type="dxa"/>
          </w:tcPr>
          <w:p w:rsidR="00586724" w:rsidRDefault="009E7995" w:rsidP="009E7995">
            <w:pPr>
              <w:pStyle w:val="a0"/>
              <w:ind w:firstLineChars="300" w:firstLine="558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407353" cy="960120"/>
                  <wp:effectExtent l="0" t="0" r="2540" b="0"/>
                  <wp:docPr id="115" name="图片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4187714.tmp"/>
                          <pic:cNvPicPr/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9217" cy="995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97" w:type="dxa"/>
          </w:tcPr>
          <w:p w:rsidR="00586724" w:rsidRDefault="009E7995" w:rsidP="009E7995">
            <w:pPr>
              <w:pStyle w:val="a0"/>
              <w:ind w:firstLineChars="207" w:firstLine="385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396184" cy="952500"/>
                  <wp:effectExtent l="0" t="0" r="0" b="0"/>
                  <wp:docPr id="121" name="图片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418FABD.tmp"/>
                          <pic:cNvPicPr/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9827" cy="975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057F" w:rsidRDefault="00FE3FE2" w:rsidP="00FE3FE2">
      <w:pPr>
        <w:pStyle w:val="2"/>
        <w:spacing w:before="71" w:after="71"/>
      </w:pPr>
      <w:r>
        <w:rPr>
          <w:rFonts w:hint="eastAsia"/>
        </w:rPr>
        <w:lastRenderedPageBreak/>
        <w:t>旋转</w:t>
      </w:r>
      <w:r w:rsidR="004942EC">
        <w:rPr>
          <w:rFonts w:hint="eastAsia"/>
        </w:rPr>
        <w:t>（以图形中心为旋转中心）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2122"/>
        <w:gridCol w:w="3260"/>
        <w:gridCol w:w="3397"/>
      </w:tblGrid>
      <w:tr w:rsidR="00B7682F" w:rsidTr="00B7682F">
        <w:tc>
          <w:tcPr>
            <w:tcW w:w="2122" w:type="dxa"/>
          </w:tcPr>
          <w:p w:rsidR="00B7682F" w:rsidRDefault="00B7682F" w:rsidP="00FE3FE2">
            <w:pPr>
              <w:pStyle w:val="a0"/>
              <w:ind w:firstLineChars="0" w:firstLine="0"/>
            </w:pPr>
            <w:r>
              <w:rPr>
                <w:rFonts w:hint="eastAsia"/>
              </w:rPr>
              <w:t>直线</w:t>
            </w: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:rsidR="00B7682F" w:rsidRDefault="00B7682F" w:rsidP="00FE3FE2">
            <w:pPr>
              <w:pStyle w:val="a0"/>
              <w:ind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836420" cy="1252837"/>
                  <wp:effectExtent l="0" t="0" r="0" b="5080"/>
                  <wp:docPr id="129" name="图片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4189327.tmp"/>
                          <pic:cNvPicPr/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3397" cy="1278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97" w:type="dxa"/>
            <w:tcBorders>
              <w:bottom w:val="single" w:sz="4" w:space="0" w:color="auto"/>
            </w:tcBorders>
          </w:tcPr>
          <w:p w:rsidR="00B7682F" w:rsidRDefault="00B7682F" w:rsidP="00FE3FE2">
            <w:pPr>
              <w:pStyle w:val="a0"/>
              <w:ind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828800" cy="1247638"/>
                  <wp:effectExtent l="0" t="0" r="0" b="0"/>
                  <wp:docPr id="130" name="图片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418EDAB.tmp"/>
                          <pic:cNvPicPr/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9741" cy="1268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682F" w:rsidTr="00B7682F">
        <w:tc>
          <w:tcPr>
            <w:tcW w:w="2122" w:type="dxa"/>
          </w:tcPr>
          <w:p w:rsidR="00B7682F" w:rsidRDefault="00B7682F" w:rsidP="00FE3FE2">
            <w:pPr>
              <w:pStyle w:val="a0"/>
              <w:ind w:firstLineChars="0" w:firstLine="0"/>
            </w:pPr>
            <w:r>
              <w:rPr>
                <w:rFonts w:hint="eastAsia"/>
              </w:rPr>
              <w:t>圆</w:t>
            </w:r>
          </w:p>
        </w:tc>
        <w:tc>
          <w:tcPr>
            <w:tcW w:w="3260" w:type="dxa"/>
            <w:tcBorders>
              <w:right w:val="nil"/>
            </w:tcBorders>
          </w:tcPr>
          <w:p w:rsidR="00B7682F" w:rsidRDefault="00B7682F" w:rsidP="00FE3FE2">
            <w:pPr>
              <w:pStyle w:val="a0"/>
              <w:ind w:firstLineChars="0" w:firstLine="0"/>
            </w:pPr>
          </w:p>
        </w:tc>
        <w:tc>
          <w:tcPr>
            <w:tcW w:w="3397" w:type="dxa"/>
            <w:tcBorders>
              <w:left w:val="nil"/>
            </w:tcBorders>
          </w:tcPr>
          <w:p w:rsidR="00B7682F" w:rsidRDefault="00B7682F" w:rsidP="00FE3FE2">
            <w:pPr>
              <w:pStyle w:val="a0"/>
              <w:ind w:firstLineChars="0" w:firstLine="0"/>
            </w:pPr>
            <w:r>
              <w:rPr>
                <w:rFonts w:hint="eastAsia"/>
              </w:rPr>
              <w:t>无需操作</w:t>
            </w:r>
          </w:p>
          <w:p w:rsidR="00B7682F" w:rsidRDefault="00B7682F" w:rsidP="00FE3FE2">
            <w:pPr>
              <w:pStyle w:val="a0"/>
              <w:ind w:firstLineChars="0" w:firstLine="0"/>
            </w:pPr>
          </w:p>
          <w:p w:rsidR="00B7682F" w:rsidRDefault="00B7682F" w:rsidP="00FE3FE2">
            <w:pPr>
              <w:pStyle w:val="a0"/>
              <w:ind w:firstLineChars="0" w:firstLine="0"/>
            </w:pPr>
          </w:p>
          <w:p w:rsidR="00B7682F" w:rsidRDefault="00B7682F" w:rsidP="00FE3FE2">
            <w:pPr>
              <w:pStyle w:val="a0"/>
              <w:ind w:firstLineChars="0" w:firstLine="0"/>
            </w:pPr>
          </w:p>
        </w:tc>
      </w:tr>
      <w:tr w:rsidR="00B7682F" w:rsidTr="00B7682F">
        <w:tc>
          <w:tcPr>
            <w:tcW w:w="2122" w:type="dxa"/>
          </w:tcPr>
          <w:p w:rsidR="00B7682F" w:rsidRDefault="00B7682F" w:rsidP="00FE3FE2">
            <w:pPr>
              <w:pStyle w:val="a0"/>
              <w:ind w:firstLineChars="0" w:firstLine="0"/>
            </w:pPr>
            <w:r>
              <w:rPr>
                <w:rFonts w:hint="eastAsia"/>
              </w:rPr>
              <w:t>椭圆</w:t>
            </w:r>
          </w:p>
        </w:tc>
        <w:tc>
          <w:tcPr>
            <w:tcW w:w="3260" w:type="dxa"/>
          </w:tcPr>
          <w:p w:rsidR="00B7682F" w:rsidRDefault="00B7682F" w:rsidP="00FE3FE2">
            <w:pPr>
              <w:pStyle w:val="a0"/>
              <w:ind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844040" cy="1258034"/>
                  <wp:effectExtent l="0" t="0" r="3810" b="0"/>
                  <wp:docPr id="192" name="图片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418A5D1.tmp"/>
                          <pic:cNvPicPr/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5244" cy="1279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97" w:type="dxa"/>
          </w:tcPr>
          <w:p w:rsidR="00B7682F" w:rsidRDefault="00B7682F" w:rsidP="00FE3FE2">
            <w:pPr>
              <w:pStyle w:val="a0"/>
              <w:ind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851660" cy="1263233"/>
                  <wp:effectExtent l="0" t="0" r="0" b="0"/>
                  <wp:docPr id="193" name="图片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" name="418E2EB.tmp"/>
                          <pic:cNvPicPr/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8435" cy="1274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682F" w:rsidTr="00B7682F">
        <w:tc>
          <w:tcPr>
            <w:tcW w:w="2122" w:type="dxa"/>
          </w:tcPr>
          <w:p w:rsidR="00B7682F" w:rsidRDefault="00B7682F" w:rsidP="00FE3FE2">
            <w:pPr>
              <w:pStyle w:val="a0"/>
              <w:ind w:firstLineChars="0" w:firstLine="0"/>
            </w:pPr>
            <w:r>
              <w:rPr>
                <w:rFonts w:hint="eastAsia"/>
              </w:rPr>
              <w:t>曲线</w:t>
            </w:r>
          </w:p>
        </w:tc>
        <w:tc>
          <w:tcPr>
            <w:tcW w:w="3260" w:type="dxa"/>
          </w:tcPr>
          <w:p w:rsidR="00B7682F" w:rsidRDefault="00B7682F" w:rsidP="00FE3FE2">
            <w:pPr>
              <w:pStyle w:val="a0"/>
              <w:ind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851660" cy="1263233"/>
                  <wp:effectExtent l="0" t="0" r="0" b="0"/>
                  <wp:docPr id="194" name="图片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4183F83.tmp"/>
                          <pic:cNvPicPr/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1502" cy="1283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97" w:type="dxa"/>
          </w:tcPr>
          <w:p w:rsidR="00B7682F" w:rsidRDefault="00B7682F" w:rsidP="00FE3FE2">
            <w:pPr>
              <w:pStyle w:val="a0"/>
              <w:ind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854835" cy="1265399"/>
                  <wp:effectExtent l="0" t="0" r="0" b="0"/>
                  <wp:docPr id="195" name="图片 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" name="4188269.tmp"/>
                          <pic:cNvPicPr/>
                        </pic:nvPicPr>
                        <pic:blipFill>
                          <a:blip r:embed="rId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1786" cy="1276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682F" w:rsidTr="00B7682F">
        <w:tc>
          <w:tcPr>
            <w:tcW w:w="2122" w:type="dxa"/>
          </w:tcPr>
          <w:p w:rsidR="00B7682F" w:rsidRDefault="00B7682F" w:rsidP="00FE3FE2">
            <w:pPr>
              <w:pStyle w:val="a0"/>
              <w:ind w:firstLineChars="0" w:firstLine="0"/>
            </w:pPr>
            <w:r>
              <w:rPr>
                <w:rFonts w:hint="eastAsia"/>
              </w:rPr>
              <w:t>多边形</w:t>
            </w:r>
          </w:p>
        </w:tc>
        <w:tc>
          <w:tcPr>
            <w:tcW w:w="3260" w:type="dxa"/>
          </w:tcPr>
          <w:p w:rsidR="00B7682F" w:rsidRDefault="00B7682F" w:rsidP="00FE3FE2">
            <w:pPr>
              <w:pStyle w:val="a0"/>
              <w:ind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859280" cy="1268431"/>
                  <wp:effectExtent l="0" t="0" r="7620" b="8255"/>
                  <wp:docPr id="196" name="图片 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418F8D2.tmp"/>
                          <pic:cNvPicPr/>
                        </pic:nvPicPr>
                        <pic:blipFill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1237" cy="1290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97" w:type="dxa"/>
          </w:tcPr>
          <w:p w:rsidR="00B7682F" w:rsidRDefault="00B7682F" w:rsidP="00FE3FE2">
            <w:pPr>
              <w:pStyle w:val="a0"/>
              <w:ind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870075" cy="1275796"/>
                  <wp:effectExtent l="0" t="0" r="0" b="635"/>
                  <wp:docPr id="197" name="图片 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" name="4184DBA.tmp"/>
                          <pic:cNvPicPr/>
                        </pic:nvPicPr>
                        <pic:blipFill>
                          <a:blip r:embed="rId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4636" cy="1292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682F" w:rsidTr="00B7682F">
        <w:tc>
          <w:tcPr>
            <w:tcW w:w="2122" w:type="dxa"/>
          </w:tcPr>
          <w:p w:rsidR="00B7682F" w:rsidRDefault="00B7682F" w:rsidP="00FE3FE2">
            <w:pPr>
              <w:pStyle w:val="a0"/>
              <w:ind w:firstLineChars="0" w:firstLine="0"/>
            </w:pPr>
            <w:r>
              <w:rPr>
                <w:rFonts w:hint="eastAsia"/>
              </w:rPr>
              <w:t>矩形</w:t>
            </w:r>
          </w:p>
        </w:tc>
        <w:tc>
          <w:tcPr>
            <w:tcW w:w="3260" w:type="dxa"/>
          </w:tcPr>
          <w:p w:rsidR="00B7682F" w:rsidRDefault="00B7682F" w:rsidP="00FE3FE2">
            <w:pPr>
              <w:pStyle w:val="a0"/>
              <w:ind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876471" cy="1280160"/>
                  <wp:effectExtent l="0" t="0" r="9525" b="0"/>
                  <wp:docPr id="198" name="图片 1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418AA13.tmp"/>
                          <pic:cNvPicPr/>
                        </pic:nvPicPr>
                        <pic:blipFill>
                          <a:blip r:embed="rId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3884" cy="1285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97" w:type="dxa"/>
          </w:tcPr>
          <w:p w:rsidR="00B7682F" w:rsidRDefault="00B7682F" w:rsidP="00FE3FE2">
            <w:pPr>
              <w:pStyle w:val="a0"/>
              <w:ind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850410" cy="1262380"/>
                  <wp:effectExtent l="0" t="0" r="0" b="0"/>
                  <wp:docPr id="199" name="图片 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" name="418F90F.tmp"/>
                          <pic:cNvPicPr/>
                        </pic:nvPicPr>
                        <pic:blipFill>
                          <a:blip r:embed="rId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9001" cy="1268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3FE2" w:rsidRPr="00FE3FE2" w:rsidRDefault="00FE3FE2" w:rsidP="00FE3FE2">
      <w:pPr>
        <w:pStyle w:val="a0"/>
        <w:ind w:firstLine="372"/>
      </w:pPr>
    </w:p>
    <w:p w:rsidR="00F4081D" w:rsidRDefault="00F4081D" w:rsidP="00644157">
      <w:pPr>
        <w:pStyle w:val="a0"/>
        <w:ind w:firstLineChars="0" w:firstLine="0"/>
      </w:pPr>
    </w:p>
    <w:p w:rsidR="00F4081D" w:rsidRDefault="00F4081D" w:rsidP="00250A0F">
      <w:pPr>
        <w:pStyle w:val="a0"/>
        <w:ind w:firstLineChars="0" w:firstLine="0"/>
      </w:pPr>
    </w:p>
    <w:p w:rsidR="009E7995" w:rsidRDefault="00B83D27" w:rsidP="00B83D27">
      <w:pPr>
        <w:pStyle w:val="2"/>
        <w:spacing w:before="71" w:after="71"/>
      </w:pPr>
      <w:r>
        <w:rPr>
          <w:rFonts w:hint="eastAsia"/>
        </w:rPr>
        <w:lastRenderedPageBreak/>
        <w:t>缩放</w:t>
      </w:r>
      <w:r w:rsidR="00C71303">
        <w:rPr>
          <w:rFonts w:hint="eastAsia"/>
        </w:rPr>
        <w:t>(</w:t>
      </w:r>
      <w:r w:rsidR="00C71303">
        <w:rPr>
          <w:rFonts w:hint="eastAsia"/>
        </w:rPr>
        <w:t>填充区域的缩放：缩放之后重新填充</w:t>
      </w:r>
      <w:r w:rsidR="00C71303">
        <w:t>)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2122"/>
        <w:gridCol w:w="3260"/>
        <w:gridCol w:w="3397"/>
      </w:tblGrid>
      <w:tr w:rsidR="00E7262E" w:rsidTr="0013236B">
        <w:tc>
          <w:tcPr>
            <w:tcW w:w="2122" w:type="dxa"/>
          </w:tcPr>
          <w:p w:rsidR="0013236B" w:rsidRDefault="0013236B" w:rsidP="00E7262E">
            <w:pPr>
              <w:pStyle w:val="a0"/>
              <w:ind w:firstLineChars="0" w:firstLine="0"/>
            </w:pPr>
            <w:r>
              <w:rPr>
                <w:rFonts w:hint="eastAsia"/>
              </w:rPr>
              <w:t>直线</w:t>
            </w:r>
            <w:r w:rsidR="00E7262E">
              <w:rPr>
                <w:rFonts w:hint="eastAsia"/>
              </w:rPr>
              <w:t>（缩小）</w:t>
            </w:r>
          </w:p>
        </w:tc>
        <w:tc>
          <w:tcPr>
            <w:tcW w:w="3260" w:type="dxa"/>
          </w:tcPr>
          <w:p w:rsidR="0013236B" w:rsidRDefault="00E7262E" w:rsidP="00B83D27">
            <w:pPr>
              <w:pStyle w:val="a0"/>
              <w:ind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836420" cy="1252836"/>
                  <wp:effectExtent l="0" t="0" r="0" b="5080"/>
                  <wp:docPr id="200" name="图片 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418C2CF.tmp"/>
                          <pic:cNvPicPr/>
                        </pic:nvPicPr>
                        <pic:blipFill>
                          <a:blip r:embed="rId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1734" cy="128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97" w:type="dxa"/>
          </w:tcPr>
          <w:p w:rsidR="0013236B" w:rsidRDefault="00E7262E" w:rsidP="00B83D27">
            <w:pPr>
              <w:pStyle w:val="a0"/>
              <w:ind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816901" cy="1239520"/>
                  <wp:effectExtent l="0" t="0" r="0" b="0"/>
                  <wp:docPr id="201" name="图片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" name="41845FA.tmp"/>
                          <pic:cNvPicPr/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2883" cy="1250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262E" w:rsidTr="0013236B">
        <w:tc>
          <w:tcPr>
            <w:tcW w:w="2122" w:type="dxa"/>
          </w:tcPr>
          <w:p w:rsidR="0013236B" w:rsidRDefault="0013236B" w:rsidP="00B83D27">
            <w:pPr>
              <w:pStyle w:val="a0"/>
              <w:ind w:firstLineChars="0" w:firstLine="0"/>
            </w:pPr>
            <w:r>
              <w:rPr>
                <w:rFonts w:hint="eastAsia"/>
              </w:rPr>
              <w:t>圆</w:t>
            </w:r>
          </w:p>
        </w:tc>
        <w:tc>
          <w:tcPr>
            <w:tcW w:w="3260" w:type="dxa"/>
          </w:tcPr>
          <w:p w:rsidR="0013236B" w:rsidRDefault="00E7262E" w:rsidP="00B83D27">
            <w:pPr>
              <w:pStyle w:val="a0"/>
              <w:ind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859280" cy="1268431"/>
                  <wp:effectExtent l="0" t="0" r="7620" b="8255"/>
                  <wp:docPr id="202" name="图片 2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418DAF8.tmp"/>
                          <pic:cNvPicPr/>
                        </pic:nvPicPr>
                        <pic:blipFill>
                          <a:blip r:embed="rId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8745" cy="1281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97" w:type="dxa"/>
          </w:tcPr>
          <w:p w:rsidR="0013236B" w:rsidRDefault="00E7262E" w:rsidP="00B83D27">
            <w:pPr>
              <w:pStyle w:val="a0"/>
              <w:ind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842963" cy="1257300"/>
                  <wp:effectExtent l="0" t="0" r="5080" b="0"/>
                  <wp:docPr id="203" name="图片 2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" name="41814D5.tmp"/>
                          <pic:cNvPicPr/>
                        </pic:nvPicPr>
                        <pic:blipFill>
                          <a:blip r:embed="rId9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0499" cy="1269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262E" w:rsidTr="0013236B">
        <w:tc>
          <w:tcPr>
            <w:tcW w:w="2122" w:type="dxa"/>
          </w:tcPr>
          <w:p w:rsidR="0013236B" w:rsidRDefault="0013236B" w:rsidP="00B83D27">
            <w:pPr>
              <w:pStyle w:val="a0"/>
              <w:ind w:firstLineChars="0" w:firstLine="0"/>
            </w:pPr>
            <w:r>
              <w:rPr>
                <w:rFonts w:hint="eastAsia"/>
              </w:rPr>
              <w:t>椭圆</w:t>
            </w:r>
          </w:p>
        </w:tc>
        <w:tc>
          <w:tcPr>
            <w:tcW w:w="3260" w:type="dxa"/>
          </w:tcPr>
          <w:p w:rsidR="0013236B" w:rsidRDefault="00E7262E" w:rsidP="00B83D27">
            <w:pPr>
              <w:pStyle w:val="a0"/>
              <w:ind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874520" cy="1278829"/>
                  <wp:effectExtent l="0" t="0" r="0" b="0"/>
                  <wp:docPr id="204" name="图片 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4186A68.tmp"/>
                          <pic:cNvPicPr/>
                        </pic:nvPicPr>
                        <pic:blipFill>
                          <a:blip r:embed="rId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7805" cy="1287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97" w:type="dxa"/>
          </w:tcPr>
          <w:p w:rsidR="0013236B" w:rsidRDefault="00E7262E" w:rsidP="00B83D27">
            <w:pPr>
              <w:pStyle w:val="a0"/>
              <w:ind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842770" cy="1257168"/>
                  <wp:effectExtent l="0" t="0" r="5080" b="635"/>
                  <wp:docPr id="205" name="图片 2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" name="418A83D.tmp"/>
                          <pic:cNvPicPr/>
                        </pic:nvPicPr>
                        <pic:blipFill>
                          <a:blip r:embed="rId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3109" cy="1271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262E" w:rsidTr="0013236B">
        <w:tc>
          <w:tcPr>
            <w:tcW w:w="2122" w:type="dxa"/>
          </w:tcPr>
          <w:p w:rsidR="0013236B" w:rsidRDefault="0013236B" w:rsidP="00B83D27">
            <w:pPr>
              <w:pStyle w:val="a0"/>
              <w:ind w:firstLineChars="0" w:firstLine="0"/>
            </w:pPr>
            <w:r>
              <w:rPr>
                <w:rFonts w:hint="eastAsia"/>
              </w:rPr>
              <w:t>曲线</w:t>
            </w:r>
          </w:p>
        </w:tc>
        <w:tc>
          <w:tcPr>
            <w:tcW w:w="3260" w:type="dxa"/>
          </w:tcPr>
          <w:p w:rsidR="0013236B" w:rsidRDefault="00E7262E" w:rsidP="00B83D27">
            <w:pPr>
              <w:pStyle w:val="a0"/>
              <w:ind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866900" cy="1273629"/>
                  <wp:effectExtent l="0" t="0" r="0" b="3175"/>
                  <wp:docPr id="206" name="图片 2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4184356.tmp"/>
                          <pic:cNvPicPr/>
                        </pic:nvPicPr>
                        <pic:blipFill>
                          <a:blip r:embed="rId1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7116" cy="1287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97" w:type="dxa"/>
          </w:tcPr>
          <w:p w:rsidR="0013236B" w:rsidRDefault="00E7262E" w:rsidP="00B83D27">
            <w:pPr>
              <w:pStyle w:val="a0"/>
              <w:ind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847215" cy="1260200"/>
                  <wp:effectExtent l="0" t="0" r="635" b="0"/>
                  <wp:docPr id="207" name="图片 2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" name="418AE55.tmp"/>
                          <pic:cNvPicPr/>
                        </pic:nvPicPr>
                        <pic:blipFill>
                          <a:blip r:embed="rId1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2617" cy="1277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262E" w:rsidTr="0013236B">
        <w:tc>
          <w:tcPr>
            <w:tcW w:w="2122" w:type="dxa"/>
          </w:tcPr>
          <w:p w:rsidR="0013236B" w:rsidRDefault="0013236B" w:rsidP="00B83D27">
            <w:pPr>
              <w:pStyle w:val="a0"/>
              <w:ind w:firstLineChars="0" w:firstLine="0"/>
            </w:pPr>
            <w:r>
              <w:rPr>
                <w:rFonts w:hint="eastAsia"/>
              </w:rPr>
              <w:t>多边形</w:t>
            </w:r>
          </w:p>
        </w:tc>
        <w:tc>
          <w:tcPr>
            <w:tcW w:w="3260" w:type="dxa"/>
          </w:tcPr>
          <w:p w:rsidR="0013236B" w:rsidRDefault="00E7262E" w:rsidP="00B83D27">
            <w:pPr>
              <w:pStyle w:val="a0"/>
              <w:ind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859280" cy="1268432"/>
                  <wp:effectExtent l="0" t="0" r="7620" b="8255"/>
                  <wp:docPr id="208" name="图片 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41885D.tmp"/>
                          <pic:cNvPicPr/>
                        </pic:nvPicPr>
                        <pic:blipFill>
                          <a:blip r:embed="rId1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7804" cy="1281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97" w:type="dxa"/>
          </w:tcPr>
          <w:p w:rsidR="0013236B" w:rsidRDefault="00E7262E" w:rsidP="00B83D27">
            <w:pPr>
              <w:pStyle w:val="a0"/>
              <w:ind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839595" cy="1255002"/>
                  <wp:effectExtent l="0" t="0" r="8255" b="2540"/>
                  <wp:docPr id="209" name="图片 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" name="4184E50.tmp"/>
                          <pic:cNvPicPr/>
                        </pic:nvPicPr>
                        <pic:blipFill>
                          <a:blip r:embed="rId10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9358" cy="1261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262E" w:rsidTr="0013236B">
        <w:tc>
          <w:tcPr>
            <w:tcW w:w="2122" w:type="dxa"/>
          </w:tcPr>
          <w:p w:rsidR="0013236B" w:rsidRDefault="0013236B" w:rsidP="00B83D27">
            <w:pPr>
              <w:pStyle w:val="a0"/>
              <w:ind w:firstLineChars="0" w:firstLine="0"/>
            </w:pPr>
            <w:r>
              <w:rPr>
                <w:rFonts w:hint="eastAsia"/>
              </w:rPr>
              <w:t>矩形</w:t>
            </w:r>
          </w:p>
        </w:tc>
        <w:tc>
          <w:tcPr>
            <w:tcW w:w="3260" w:type="dxa"/>
          </w:tcPr>
          <w:p w:rsidR="0013236B" w:rsidRDefault="00E7262E" w:rsidP="00E7262E">
            <w:pPr>
              <w:pStyle w:val="a0"/>
              <w:ind w:firstLine="372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524000" cy="1039698"/>
                  <wp:effectExtent l="0" t="0" r="0" b="8255"/>
                  <wp:docPr id="210" name="图片 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4188D1F.tmp"/>
                          <pic:cNvPicPr/>
                        </pic:nvPicPr>
                        <pic:blipFill>
                          <a:blip r:embed="rId1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3215" cy="1059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97" w:type="dxa"/>
          </w:tcPr>
          <w:p w:rsidR="0013236B" w:rsidRDefault="00E7262E" w:rsidP="00E7262E">
            <w:pPr>
              <w:pStyle w:val="a0"/>
              <w:ind w:firstLine="372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531620" cy="1044896"/>
                  <wp:effectExtent l="0" t="0" r="0" b="3175"/>
                  <wp:docPr id="211" name="图片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" name="418F725.tmp"/>
                          <pic:cNvPicPr/>
                        </pic:nvPicPr>
                        <pic:blipFill>
                          <a:blip r:embed="rId1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1552" cy="1065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63069" w:rsidRPr="00463069" w:rsidRDefault="009129F4" w:rsidP="00463069">
      <w:pPr>
        <w:pStyle w:val="2"/>
        <w:spacing w:before="71" w:after="71"/>
      </w:pPr>
      <w:r>
        <w:rPr>
          <w:rFonts w:hint="eastAsia"/>
        </w:rPr>
        <w:lastRenderedPageBreak/>
        <w:t>图形编辑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1291"/>
        <w:gridCol w:w="3066"/>
        <w:gridCol w:w="1386"/>
        <w:gridCol w:w="3036"/>
      </w:tblGrid>
      <w:tr w:rsidR="0078670E" w:rsidTr="00463069">
        <w:tc>
          <w:tcPr>
            <w:tcW w:w="2194" w:type="dxa"/>
          </w:tcPr>
          <w:p w:rsidR="00463069" w:rsidRDefault="00463069" w:rsidP="009129F4">
            <w:pPr>
              <w:pStyle w:val="a0"/>
              <w:ind w:firstLineChars="0" w:firstLine="0"/>
            </w:pPr>
            <w:r>
              <w:rPr>
                <w:rFonts w:hint="eastAsia"/>
              </w:rPr>
              <w:t>图形</w:t>
            </w:r>
          </w:p>
        </w:tc>
        <w:tc>
          <w:tcPr>
            <w:tcW w:w="2195" w:type="dxa"/>
          </w:tcPr>
          <w:p w:rsidR="00463069" w:rsidRDefault="00463069" w:rsidP="009129F4">
            <w:pPr>
              <w:pStyle w:val="a0"/>
              <w:ind w:firstLineChars="0" w:firstLine="0"/>
            </w:pPr>
            <w:r>
              <w:rPr>
                <w:rFonts w:hint="eastAsia"/>
              </w:rPr>
              <w:t>编辑前</w:t>
            </w:r>
          </w:p>
        </w:tc>
        <w:tc>
          <w:tcPr>
            <w:tcW w:w="2195" w:type="dxa"/>
          </w:tcPr>
          <w:p w:rsidR="00463069" w:rsidRDefault="00463069" w:rsidP="009129F4">
            <w:pPr>
              <w:pStyle w:val="a0"/>
              <w:ind w:firstLineChars="0" w:firstLine="0"/>
            </w:pPr>
            <w:r>
              <w:rPr>
                <w:rFonts w:hint="eastAsia"/>
              </w:rPr>
              <w:t>操作</w:t>
            </w:r>
          </w:p>
        </w:tc>
        <w:tc>
          <w:tcPr>
            <w:tcW w:w="2195" w:type="dxa"/>
          </w:tcPr>
          <w:p w:rsidR="00463069" w:rsidRDefault="00463069" w:rsidP="009129F4">
            <w:pPr>
              <w:pStyle w:val="a0"/>
              <w:ind w:firstLineChars="0" w:firstLine="0"/>
            </w:pPr>
            <w:r>
              <w:rPr>
                <w:rFonts w:hint="eastAsia"/>
              </w:rPr>
              <w:t>编辑后</w:t>
            </w:r>
          </w:p>
        </w:tc>
      </w:tr>
      <w:tr w:rsidR="0078670E" w:rsidTr="00463069">
        <w:tc>
          <w:tcPr>
            <w:tcW w:w="2194" w:type="dxa"/>
          </w:tcPr>
          <w:p w:rsidR="00463069" w:rsidRDefault="00463069" w:rsidP="009129F4">
            <w:pPr>
              <w:pStyle w:val="a0"/>
              <w:ind w:firstLineChars="0" w:firstLine="0"/>
            </w:pPr>
            <w:r>
              <w:rPr>
                <w:rFonts w:hint="eastAsia"/>
              </w:rPr>
              <w:t>直线</w:t>
            </w:r>
          </w:p>
        </w:tc>
        <w:tc>
          <w:tcPr>
            <w:tcW w:w="2195" w:type="dxa"/>
          </w:tcPr>
          <w:p w:rsidR="00463069" w:rsidRDefault="006A0DC3" w:rsidP="009129F4">
            <w:pPr>
              <w:pStyle w:val="a0"/>
              <w:ind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787118" cy="1219200"/>
                  <wp:effectExtent l="0" t="0" r="3810" b="0"/>
                  <wp:docPr id="212" name="图片 2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4184EA9.tmp"/>
                          <pic:cNvPicPr/>
                        </pic:nvPicPr>
                        <pic:blipFill>
                          <a:blip r:embed="rId1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6996" cy="1246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5" w:type="dxa"/>
          </w:tcPr>
          <w:p w:rsidR="00463069" w:rsidRDefault="006A0DC3" w:rsidP="009129F4">
            <w:pPr>
              <w:pStyle w:val="a0"/>
              <w:ind w:firstLineChars="0" w:firstLine="0"/>
            </w:pPr>
            <w:r>
              <w:rPr>
                <w:rFonts w:hint="eastAsia"/>
              </w:rPr>
              <w:t>拖动右下端点</w:t>
            </w:r>
          </w:p>
        </w:tc>
        <w:tc>
          <w:tcPr>
            <w:tcW w:w="2195" w:type="dxa"/>
          </w:tcPr>
          <w:p w:rsidR="00463069" w:rsidRDefault="006A0DC3" w:rsidP="009129F4">
            <w:pPr>
              <w:pStyle w:val="a0"/>
              <w:ind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775948" cy="1211580"/>
                  <wp:effectExtent l="0" t="0" r="0" b="7620"/>
                  <wp:docPr id="214" name="图片 2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41824B8.tmp"/>
                          <pic:cNvPicPr/>
                        </pic:nvPicPr>
                        <pic:blipFill>
                          <a:blip r:embed="rId10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0543" cy="1248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670E" w:rsidTr="00463069">
        <w:tc>
          <w:tcPr>
            <w:tcW w:w="2194" w:type="dxa"/>
          </w:tcPr>
          <w:p w:rsidR="00463069" w:rsidRDefault="00463069" w:rsidP="009129F4">
            <w:pPr>
              <w:pStyle w:val="a0"/>
              <w:ind w:firstLineChars="0" w:firstLine="0"/>
            </w:pPr>
            <w:r>
              <w:rPr>
                <w:rFonts w:hint="eastAsia"/>
              </w:rPr>
              <w:t>圆</w:t>
            </w:r>
          </w:p>
        </w:tc>
        <w:tc>
          <w:tcPr>
            <w:tcW w:w="2195" w:type="dxa"/>
          </w:tcPr>
          <w:p w:rsidR="00463069" w:rsidRDefault="006A0DC3" w:rsidP="009129F4">
            <w:pPr>
              <w:pStyle w:val="a0"/>
              <w:ind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805940" cy="1232045"/>
                  <wp:effectExtent l="0" t="0" r="3810" b="6350"/>
                  <wp:docPr id="215" name="图片 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" name="418E7CA.tmp"/>
                          <pic:cNvPicPr/>
                        </pic:nvPicPr>
                        <pic:blipFill>
                          <a:blip r:embed="rId10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3230" cy="1257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5" w:type="dxa"/>
          </w:tcPr>
          <w:p w:rsidR="00463069" w:rsidRDefault="006A0DC3" w:rsidP="009129F4">
            <w:pPr>
              <w:pStyle w:val="a0"/>
              <w:ind w:firstLineChars="0" w:firstLine="0"/>
            </w:pPr>
            <w:r>
              <w:rPr>
                <w:rFonts w:hint="eastAsia"/>
              </w:rPr>
              <w:t>拖动圆上的点</w:t>
            </w:r>
          </w:p>
        </w:tc>
        <w:tc>
          <w:tcPr>
            <w:tcW w:w="2195" w:type="dxa"/>
          </w:tcPr>
          <w:p w:rsidR="00463069" w:rsidRDefault="006A0DC3" w:rsidP="009129F4">
            <w:pPr>
              <w:pStyle w:val="a0"/>
              <w:ind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775460" cy="1211247"/>
                  <wp:effectExtent l="0" t="0" r="0" b="8255"/>
                  <wp:docPr id="216" name="图片 2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418388B.tmp"/>
                          <pic:cNvPicPr/>
                        </pic:nvPicPr>
                        <pic:blipFill>
                          <a:blip r:embed="rId1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3364" cy="1243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670E" w:rsidTr="00463069">
        <w:tc>
          <w:tcPr>
            <w:tcW w:w="2194" w:type="dxa"/>
          </w:tcPr>
          <w:p w:rsidR="00463069" w:rsidRDefault="00463069" w:rsidP="009129F4">
            <w:pPr>
              <w:pStyle w:val="a0"/>
              <w:ind w:firstLineChars="0" w:firstLine="0"/>
            </w:pPr>
            <w:r>
              <w:rPr>
                <w:rFonts w:hint="eastAsia"/>
              </w:rPr>
              <w:t>椭圆</w:t>
            </w:r>
          </w:p>
        </w:tc>
        <w:tc>
          <w:tcPr>
            <w:tcW w:w="2195" w:type="dxa"/>
          </w:tcPr>
          <w:p w:rsidR="00463069" w:rsidRDefault="006A0DC3" w:rsidP="009129F4">
            <w:pPr>
              <w:pStyle w:val="a0"/>
              <w:ind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798320" cy="1226844"/>
                  <wp:effectExtent l="0" t="0" r="0" b="0"/>
                  <wp:docPr id="218" name="图片 2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418F0EF.tmp"/>
                          <pic:cNvPicPr/>
                        </pic:nvPicPr>
                        <pic:blipFill>
                          <a:blip r:embed="rId1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7402" cy="1253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5" w:type="dxa"/>
          </w:tcPr>
          <w:p w:rsidR="00463069" w:rsidRDefault="006A0DC3" w:rsidP="009129F4">
            <w:pPr>
              <w:pStyle w:val="a0"/>
              <w:ind w:firstLineChars="0" w:firstLine="0"/>
            </w:pPr>
            <w:r>
              <w:rPr>
                <w:rFonts w:hint="eastAsia"/>
              </w:rPr>
              <w:t>拖动编辑框左上角（四个角可编辑）</w:t>
            </w:r>
          </w:p>
        </w:tc>
        <w:tc>
          <w:tcPr>
            <w:tcW w:w="2195" w:type="dxa"/>
          </w:tcPr>
          <w:p w:rsidR="00463069" w:rsidRDefault="006A0DC3" w:rsidP="009129F4">
            <w:pPr>
              <w:pStyle w:val="a0"/>
              <w:ind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783080" cy="1216446"/>
                  <wp:effectExtent l="0" t="0" r="7620" b="3175"/>
                  <wp:docPr id="220" name="图片 2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418A398.tmp"/>
                          <pic:cNvPicPr/>
                        </pic:nvPicPr>
                        <pic:blipFill>
                          <a:blip r:embed="rId1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2223" cy="124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670E" w:rsidTr="00463069">
        <w:tc>
          <w:tcPr>
            <w:tcW w:w="2194" w:type="dxa"/>
          </w:tcPr>
          <w:p w:rsidR="00463069" w:rsidRDefault="00463069" w:rsidP="009129F4">
            <w:pPr>
              <w:pStyle w:val="a0"/>
              <w:ind w:firstLineChars="0" w:firstLine="0"/>
            </w:pPr>
            <w:r>
              <w:rPr>
                <w:rFonts w:hint="eastAsia"/>
              </w:rPr>
              <w:t>矩形</w:t>
            </w:r>
          </w:p>
        </w:tc>
        <w:tc>
          <w:tcPr>
            <w:tcW w:w="2195" w:type="dxa"/>
          </w:tcPr>
          <w:p w:rsidR="00463069" w:rsidRDefault="00237A05" w:rsidP="009129F4">
            <w:pPr>
              <w:pStyle w:val="a0"/>
              <w:ind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786890" cy="1219047"/>
                  <wp:effectExtent l="0" t="0" r="3810" b="635"/>
                  <wp:docPr id="221" name="图片 2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1" name="4181C91.tmp"/>
                          <pic:cNvPicPr/>
                        </pic:nvPicPr>
                        <pic:blipFill>
                          <a:blip r:embed="rId1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950" cy="1247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5" w:type="dxa"/>
          </w:tcPr>
          <w:p w:rsidR="00463069" w:rsidRDefault="00237A05" w:rsidP="009129F4">
            <w:pPr>
              <w:pStyle w:val="a0"/>
              <w:ind w:firstLineChars="0" w:firstLine="0"/>
            </w:pPr>
            <w:r>
              <w:rPr>
                <w:rFonts w:hint="eastAsia"/>
              </w:rPr>
              <w:t>拖动右下角（可编辑四个顶点）</w:t>
            </w:r>
          </w:p>
        </w:tc>
        <w:tc>
          <w:tcPr>
            <w:tcW w:w="2195" w:type="dxa"/>
          </w:tcPr>
          <w:p w:rsidR="00463069" w:rsidRDefault="00237A05" w:rsidP="009129F4">
            <w:pPr>
              <w:pStyle w:val="a0"/>
              <w:ind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764774" cy="1203960"/>
                  <wp:effectExtent l="0" t="0" r="6985" b="0"/>
                  <wp:docPr id="222" name="图片 2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418D014.tmp"/>
                          <pic:cNvPicPr/>
                        </pic:nvPicPr>
                        <pic:blipFill>
                          <a:blip r:embed="rId1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0103" cy="1248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670E" w:rsidTr="00463069">
        <w:tc>
          <w:tcPr>
            <w:tcW w:w="2194" w:type="dxa"/>
          </w:tcPr>
          <w:p w:rsidR="00463069" w:rsidRDefault="00463069" w:rsidP="009129F4">
            <w:pPr>
              <w:pStyle w:val="a0"/>
              <w:ind w:firstLineChars="0" w:firstLine="0"/>
            </w:pPr>
            <w:r>
              <w:rPr>
                <w:rFonts w:hint="eastAsia"/>
              </w:rPr>
              <w:t>曲线</w:t>
            </w:r>
          </w:p>
        </w:tc>
        <w:tc>
          <w:tcPr>
            <w:tcW w:w="2195" w:type="dxa"/>
          </w:tcPr>
          <w:p w:rsidR="00463069" w:rsidRDefault="003B17A8" w:rsidP="009129F4">
            <w:pPr>
              <w:pStyle w:val="a0"/>
              <w:ind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786890" cy="1219046"/>
                  <wp:effectExtent l="0" t="0" r="3810" b="635"/>
                  <wp:docPr id="223" name="图片 2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3" name="418709A.tmp"/>
                          <pic:cNvPicPr/>
                        </pic:nvPicPr>
                        <pic:blipFill>
                          <a:blip r:embed="rId1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3767" cy="1244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5" w:type="dxa"/>
          </w:tcPr>
          <w:p w:rsidR="00463069" w:rsidRDefault="003B17A8" w:rsidP="009129F4">
            <w:pPr>
              <w:pStyle w:val="a0"/>
              <w:ind w:firstLineChars="0" w:firstLine="0"/>
            </w:pPr>
            <w:r>
              <w:rPr>
                <w:rFonts w:hint="eastAsia"/>
              </w:rPr>
              <w:t>拖动其中一个控制点</w:t>
            </w:r>
          </w:p>
        </w:tc>
        <w:tc>
          <w:tcPr>
            <w:tcW w:w="2195" w:type="dxa"/>
          </w:tcPr>
          <w:p w:rsidR="00463069" w:rsidRDefault="003B17A8" w:rsidP="009129F4">
            <w:pPr>
              <w:pStyle w:val="a0"/>
              <w:ind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775460" cy="1211248"/>
                  <wp:effectExtent l="0" t="0" r="0" b="8255"/>
                  <wp:docPr id="224" name="图片 2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" name="418D754.tmp"/>
                          <pic:cNvPicPr/>
                        </pic:nvPicPr>
                        <pic:blipFill>
                          <a:blip r:embed="rId1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7219" cy="1246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670E" w:rsidTr="00463069">
        <w:tc>
          <w:tcPr>
            <w:tcW w:w="2194" w:type="dxa"/>
          </w:tcPr>
          <w:p w:rsidR="00463069" w:rsidRDefault="00463069" w:rsidP="009129F4">
            <w:pPr>
              <w:pStyle w:val="a0"/>
              <w:ind w:firstLineChars="0" w:firstLine="0"/>
            </w:pPr>
            <w:r>
              <w:rPr>
                <w:rFonts w:hint="eastAsia"/>
              </w:rPr>
              <w:t>多边形</w:t>
            </w:r>
          </w:p>
        </w:tc>
        <w:tc>
          <w:tcPr>
            <w:tcW w:w="2195" w:type="dxa"/>
          </w:tcPr>
          <w:p w:rsidR="00463069" w:rsidRDefault="0078670E" w:rsidP="009129F4">
            <w:pPr>
              <w:pStyle w:val="a0"/>
              <w:ind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786890" cy="1219045"/>
                  <wp:effectExtent l="0" t="0" r="3810" b="635"/>
                  <wp:docPr id="225" name="图片 2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" name="41838CE.tmp"/>
                          <pic:cNvPicPr/>
                        </pic:nvPicPr>
                        <pic:blipFill>
                          <a:blip r:embed="rId1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1215" cy="1249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5" w:type="dxa"/>
          </w:tcPr>
          <w:p w:rsidR="00463069" w:rsidRDefault="0078670E" w:rsidP="009129F4">
            <w:pPr>
              <w:pStyle w:val="a0"/>
              <w:ind w:firstLineChars="0" w:firstLine="0"/>
            </w:pPr>
            <w:r>
              <w:rPr>
                <w:rFonts w:hint="eastAsia"/>
              </w:rPr>
              <w:t>拖动其中一个顶点</w:t>
            </w:r>
          </w:p>
        </w:tc>
        <w:tc>
          <w:tcPr>
            <w:tcW w:w="2195" w:type="dxa"/>
          </w:tcPr>
          <w:p w:rsidR="00463069" w:rsidRDefault="0078670E" w:rsidP="009129F4">
            <w:pPr>
              <w:pStyle w:val="a0"/>
              <w:ind w:firstLineChars="0" w:firstLine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775460" cy="1211248"/>
                  <wp:effectExtent l="0" t="0" r="0" b="8255"/>
                  <wp:docPr id="226" name="图片 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418360B.tmp"/>
                          <pic:cNvPicPr/>
                        </pic:nvPicPr>
                        <pic:blipFill>
                          <a:blip r:embed="rId1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1960" cy="1229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29F4" w:rsidRDefault="004B3C4C" w:rsidP="004B3C4C">
      <w:pPr>
        <w:pStyle w:val="2"/>
        <w:spacing w:before="71" w:after="71"/>
      </w:pPr>
      <w:r>
        <w:rPr>
          <w:rFonts w:hint="eastAsia"/>
        </w:rPr>
        <w:lastRenderedPageBreak/>
        <w:t>图形保存</w:t>
      </w:r>
    </w:p>
    <w:p w:rsidR="004B3C4C" w:rsidRDefault="00275632" w:rsidP="00275632">
      <w:pPr>
        <w:pStyle w:val="3"/>
      </w:pPr>
      <w:r>
        <w:rPr>
          <w:rFonts w:hint="eastAsia"/>
        </w:rPr>
        <w:t>有图形选中的情况下，只保存选中的图形</w:t>
      </w:r>
    </w:p>
    <w:p w:rsidR="00275632" w:rsidRDefault="00275632" w:rsidP="00275632">
      <w:pPr>
        <w:pStyle w:val="a0"/>
        <w:ind w:firstLine="372"/>
      </w:pPr>
      <w:r>
        <w:rPr>
          <w:rFonts w:hint="eastAsia"/>
          <w:noProof/>
        </w:rPr>
        <w:drawing>
          <wp:inline distT="0" distB="0" distL="0" distR="0">
            <wp:extent cx="2327563" cy="1587902"/>
            <wp:effectExtent l="0" t="0" r="0" b="0"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418F807.tmp"/>
                    <pic:cNvPicPr/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2057" cy="163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306944" cy="1572261"/>
            <wp:effectExtent l="0" t="0" r="0" b="8890"/>
            <wp:docPr id="228" name="图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4183DD2.tmp"/>
                    <pic:cNvPicPr/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362" cy="158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632" w:rsidRDefault="00275632" w:rsidP="00275632">
      <w:pPr>
        <w:pStyle w:val="3"/>
      </w:pPr>
      <w:r>
        <w:rPr>
          <w:rFonts w:hint="eastAsia"/>
        </w:rPr>
        <w:t>若没有图形选中，保存所有图形</w:t>
      </w:r>
    </w:p>
    <w:p w:rsidR="00275632" w:rsidRDefault="003833D2" w:rsidP="00275632">
      <w:pPr>
        <w:pStyle w:val="a0"/>
        <w:ind w:firstLine="372"/>
      </w:pPr>
      <w:r>
        <w:rPr>
          <w:rFonts w:hint="eastAsia"/>
          <w:noProof/>
        </w:rPr>
        <w:drawing>
          <wp:inline distT="0" distB="0" distL="0" distR="0">
            <wp:extent cx="2339052" cy="1595740"/>
            <wp:effectExtent l="0" t="0" r="4445" b="5080"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418410A.tmp"/>
                    <pic:cNvPicPr/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7873" cy="1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396837" cy="1592347"/>
            <wp:effectExtent l="0" t="0" r="3810" b="8255"/>
            <wp:docPr id="230" name="图片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418ED39.tmp"/>
                    <pic:cNvPicPr/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952" cy="160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3D2" w:rsidRDefault="00FF4936" w:rsidP="00FF4936">
      <w:pPr>
        <w:pStyle w:val="2"/>
        <w:spacing w:before="71" w:after="71"/>
      </w:pPr>
      <w:r>
        <w:rPr>
          <w:rFonts w:hint="eastAsia"/>
        </w:rPr>
        <w:t>三维</w:t>
      </w:r>
      <w:r w:rsidR="00AA0BDE">
        <w:rPr>
          <w:rFonts w:hint="eastAsia"/>
        </w:rPr>
        <w:t>模型</w:t>
      </w:r>
      <w:r>
        <w:rPr>
          <w:rFonts w:hint="eastAsia"/>
        </w:rPr>
        <w:t>显示</w:t>
      </w:r>
    </w:p>
    <w:p w:rsidR="00FF4936" w:rsidRDefault="00111279" w:rsidP="00FF4936">
      <w:pPr>
        <w:pStyle w:val="a0"/>
        <w:ind w:firstLine="372"/>
      </w:pPr>
      <w:r>
        <w:rPr>
          <w:rFonts w:hint="eastAsia"/>
          <w:noProof/>
        </w:rPr>
        <w:drawing>
          <wp:inline distT="0" distB="0" distL="0" distR="0">
            <wp:extent cx="5420826" cy="3082636"/>
            <wp:effectExtent l="0" t="0" r="8890" b="3810"/>
            <wp:docPr id="231" name="图片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418CBA4.tmp"/>
                    <pic:cNvPicPr/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125" cy="309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279" w:rsidRDefault="00111279" w:rsidP="00FF4936">
      <w:pPr>
        <w:pStyle w:val="a0"/>
        <w:ind w:firstLine="372"/>
      </w:pPr>
    </w:p>
    <w:p w:rsidR="00111279" w:rsidRDefault="00111279" w:rsidP="00FF4936">
      <w:pPr>
        <w:pStyle w:val="a0"/>
        <w:ind w:firstLine="372"/>
      </w:pPr>
    </w:p>
    <w:p w:rsidR="00D31F39" w:rsidRDefault="00D31F39" w:rsidP="006C3A59">
      <w:pPr>
        <w:pStyle w:val="a0"/>
        <w:ind w:firstLine="372"/>
      </w:pPr>
      <w:r>
        <w:rPr>
          <w:rFonts w:hint="eastAsia"/>
          <w:noProof/>
        </w:rPr>
        <w:lastRenderedPageBreak/>
        <w:drawing>
          <wp:inline distT="0" distB="0" distL="0" distR="0">
            <wp:extent cx="5285509" cy="3005687"/>
            <wp:effectExtent l="0" t="0" r="0" b="4445"/>
            <wp:docPr id="232" name="图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418717A.tmp"/>
                    <pic:cNvPicPr/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861" cy="303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F39" w:rsidRPr="00FF4936" w:rsidRDefault="006C3A59" w:rsidP="00FF4936">
      <w:pPr>
        <w:pStyle w:val="a0"/>
        <w:ind w:firstLine="372"/>
      </w:pPr>
      <w:r>
        <w:rPr>
          <w:rFonts w:hint="eastAsia"/>
          <w:noProof/>
        </w:rPr>
        <w:drawing>
          <wp:inline distT="0" distB="0" distL="0" distR="0">
            <wp:extent cx="5271654" cy="2997807"/>
            <wp:effectExtent l="0" t="0" r="5715" b="0"/>
            <wp:docPr id="233" name="图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41810A9.tmp"/>
                    <pic:cNvPicPr/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8616" cy="301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AA4" w:rsidRDefault="009C0AA4">
      <w:pPr>
        <w:pStyle w:val="Reference"/>
        <w:rPr>
          <w:b w:val="0"/>
          <w:bCs/>
        </w:rPr>
      </w:pPr>
      <w:r>
        <w:t>References</w:t>
      </w:r>
      <w:r>
        <w:rPr>
          <w:b w:val="0"/>
          <w:bCs/>
        </w:rPr>
        <w:t>:</w:t>
      </w:r>
    </w:p>
    <w:p w:rsidR="009C0AA4" w:rsidRDefault="006C3A59">
      <w:pPr>
        <w:pStyle w:val="TextofReference"/>
      </w:pPr>
      <w:r>
        <w:rPr>
          <w:rFonts w:hint="eastAsia"/>
        </w:rPr>
        <w:t>Donald</w:t>
      </w:r>
      <w:r>
        <w:t xml:space="preserve"> H</w:t>
      </w:r>
      <w:r>
        <w:rPr>
          <w:rFonts w:hint="eastAsia"/>
        </w:rPr>
        <w:t>earn</w:t>
      </w:r>
      <w:r>
        <w:rPr>
          <w:rFonts w:hint="eastAsia"/>
        </w:rPr>
        <w:t>，</w:t>
      </w:r>
      <w:r>
        <w:rPr>
          <w:rFonts w:hint="eastAsia"/>
        </w:rPr>
        <w:t>M.</w:t>
      </w:r>
      <w:r>
        <w:t xml:space="preserve">Pauline Baker </w:t>
      </w:r>
      <w:r>
        <w:rPr>
          <w:rFonts w:hint="eastAsia"/>
        </w:rPr>
        <w:t>《</w:t>
      </w:r>
      <w:r>
        <w:rPr>
          <w:rFonts w:hint="eastAsia"/>
        </w:rPr>
        <w:t>Computer</w:t>
      </w:r>
      <w:r>
        <w:t xml:space="preserve"> G</w:t>
      </w:r>
      <w:r>
        <w:rPr>
          <w:rFonts w:hint="eastAsia"/>
        </w:rPr>
        <w:t>raphics</w:t>
      </w:r>
      <w:r>
        <w:rPr>
          <w:rFonts w:hint="eastAsia"/>
        </w:rPr>
        <w:t>》</w:t>
      </w:r>
    </w:p>
    <w:p w:rsidR="006C3A59" w:rsidRDefault="006C3A59" w:rsidP="006C3A59">
      <w:pPr>
        <w:pStyle w:val="TextofReference"/>
      </w:pPr>
      <w:r>
        <w:t>QT</w:t>
      </w:r>
      <w:r>
        <w:rPr>
          <w:rFonts w:hint="eastAsia"/>
        </w:rPr>
        <w:t xml:space="preserve"> documentation</w:t>
      </w:r>
      <w:r>
        <w:t xml:space="preserve"> </w:t>
      </w:r>
      <w:r w:rsidRPr="006C3A59">
        <w:t>https://doc.qt.io/</w:t>
      </w:r>
    </w:p>
    <w:sectPr w:rsidR="006C3A59" w:rsidSect="00C80426">
      <w:headerReference w:type="even" r:id="rId125"/>
      <w:headerReference w:type="default" r:id="rId126"/>
      <w:footerReference w:type="even" r:id="rId127"/>
      <w:footerReference w:type="default" r:id="rId128"/>
      <w:headerReference w:type="first" r:id="rId129"/>
      <w:footerReference w:type="first" r:id="rId130"/>
      <w:footnotePr>
        <w:numRestart w:val="eachPage"/>
      </w:footnotePr>
      <w:pgSz w:w="10433" w:h="14742"/>
      <w:pgMar w:top="567" w:right="822" w:bottom="1247" w:left="822" w:header="737" w:footer="567" w:gutter="0"/>
      <w:pgNumType w:start="1"/>
      <w:cols w:space="425"/>
      <w:titlePg/>
      <w:docGrid w:type="linesAndChars" w:linePitch="285" w:charSpace="122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61CB8" w:rsidRDefault="00E61CB8">
      <w:r>
        <w:separator/>
      </w:r>
    </w:p>
  </w:endnote>
  <w:endnote w:type="continuationSeparator" w:id="0">
    <w:p w:rsidR="00E61CB8" w:rsidRDefault="00E61C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·s²Ó©úÅé">
    <w:altName w:val="Malgun Gothic Semilight"/>
    <w:charset w:val="88"/>
    <w:family w:val="auto"/>
    <w:pitch w:val="variable"/>
    <w:sig w:usb0="00000000" w:usb1="08080000" w:usb2="00000010" w:usb3="00000000" w:csb0="00100000" w:csb1="00000000"/>
  </w:font>
  <w:font w:name="Monotype Sorts">
    <w:altName w:val="Symbol"/>
    <w:charset w:val="02"/>
    <w:family w:val="auto"/>
    <w:pitch w:val="variable"/>
    <w:sig w:usb0="00000000" w:usb1="10000000" w:usb2="00000000" w:usb3="00000000" w:csb0="80000000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仿宋_GB2312">
    <w:altName w:val="仿宋"/>
    <w:charset w:val="86"/>
    <w:family w:val="modern"/>
    <w:pitch w:val="fixed"/>
    <w:sig w:usb0="00000000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02C80" w:rsidRDefault="00B02C80">
    <w:pPr>
      <w:pStyle w:val="a5"/>
      <w:framePr w:wrap="around" w:vAnchor="text" w:hAnchor="margin" w:xAlign="right" w:y="1"/>
    </w:pPr>
  </w:p>
  <w:p w:rsidR="00B02C80" w:rsidRDefault="00B02C80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02C80" w:rsidRDefault="00AC33E3">
    <w:pPr>
      <w:pStyle w:val="a5"/>
      <w:ind w:right="360"/>
    </w:pPr>
    <w:r>
      <w:rPr>
        <w:noProof/>
        <w:color w:val="5B9BD5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矩形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5D8E744B" id="矩形 452" o:spid="_x0000_s1026" style="position:absolute;left:0;text-align:left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" filled="f" strokecolor="#747070 [1614]" strokeweight="1.25pt">
              <w10:wrap anchorx="page" anchory="page"/>
            </v:rect>
          </w:pict>
        </mc:Fallback>
      </mc:AlternateContent>
    </w:r>
    <w:r>
      <w:rPr>
        <w:color w:val="5B9BD5" w:themeColor="accent1"/>
        <w:lang w:val="zh-CN"/>
      </w:rPr>
      <w:t xml:space="preserve"> </w:t>
    </w:r>
    <w:r>
      <w:rPr>
        <w:rFonts w:asciiTheme="majorHAnsi" w:eastAsiaTheme="majorEastAsia" w:hAnsiTheme="majorHAnsi" w:cstheme="majorBidi"/>
        <w:color w:val="5B9BD5" w:themeColor="accent1"/>
        <w:sz w:val="20"/>
        <w:lang w:val="zh-CN"/>
      </w:rPr>
      <w:t xml:space="preserve">页 </w:t>
    </w:r>
    <w:r>
      <w:rPr>
        <w:rFonts w:asciiTheme="minorHAnsi" w:eastAsiaTheme="minorEastAsia" w:hAnsiTheme="minorHAnsi" w:cstheme="minorBidi"/>
        <w:color w:val="5B9BD5" w:themeColor="accent1"/>
        <w:sz w:val="20"/>
      </w:rPr>
      <w:fldChar w:fldCharType="begin"/>
    </w:r>
    <w:r>
      <w:rPr>
        <w:color w:val="5B9BD5" w:themeColor="accent1"/>
        <w:sz w:val="20"/>
      </w:rPr>
      <w:instrText>PAGE    \* MERGEFORMAT</w:instrText>
    </w:r>
    <w:r>
      <w:rPr>
        <w:rFonts w:asciiTheme="minorHAnsi" w:eastAsiaTheme="minorEastAsia" w:hAnsiTheme="minorHAnsi" w:cstheme="minorBidi"/>
        <w:color w:val="5B9BD5" w:themeColor="accent1"/>
        <w:sz w:val="20"/>
      </w:rPr>
      <w:fldChar w:fldCharType="separate"/>
    </w:r>
    <w:r w:rsidR="004D41E4" w:rsidRPr="004D41E4">
      <w:rPr>
        <w:rFonts w:asciiTheme="majorHAnsi" w:eastAsiaTheme="majorEastAsia" w:hAnsiTheme="majorHAnsi" w:cstheme="majorBidi"/>
        <w:noProof/>
        <w:color w:val="5B9BD5" w:themeColor="accent1"/>
        <w:sz w:val="20"/>
        <w:lang w:val="zh-CN"/>
      </w:rPr>
      <w:t>11</w:t>
    </w:r>
    <w:r>
      <w:rPr>
        <w:rFonts w:asciiTheme="majorHAnsi" w:eastAsiaTheme="majorEastAsia" w:hAnsiTheme="majorHAnsi" w:cstheme="majorBidi"/>
        <w:color w:val="5B9BD5" w:themeColor="accent1"/>
        <w:sz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02C80" w:rsidRDefault="00B02C80">
    <w:pPr>
      <w:pStyle w:val="a5"/>
      <w:ind w:righ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61CB8" w:rsidRDefault="00E61CB8">
      <w:r>
        <w:separator/>
      </w:r>
    </w:p>
  </w:footnote>
  <w:footnote w:type="continuationSeparator" w:id="0">
    <w:p w:rsidR="00E61CB8" w:rsidRDefault="00E61C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02C80" w:rsidRDefault="00B02C80">
    <w:pPr>
      <w:framePr w:h="227" w:hSpace="181" w:wrap="around" w:vAnchor="text" w:hAnchor="text" w:y="-56"/>
      <w:tabs>
        <w:tab w:val="left" w:pos="170"/>
      </w:tabs>
      <w:ind w:left="170"/>
      <w:jc w:val="left"/>
    </w:pPr>
    <w:r>
      <w:fldChar w:fldCharType="begin"/>
    </w:r>
    <w:r>
      <w:instrText xml:space="preserve"> PAGE </w:instrText>
    </w:r>
    <w:r>
      <w:fldChar w:fldCharType="separate"/>
    </w:r>
    <w:r w:rsidR="004D41E4">
      <w:rPr>
        <w:noProof/>
      </w:rPr>
      <w:t>12</w:t>
    </w:r>
    <w:r>
      <w:fldChar w:fldCharType="end"/>
    </w:r>
  </w:p>
  <w:p w:rsidR="00B02C80" w:rsidRDefault="00B02C80">
    <w:pPr>
      <w:framePr w:w="3969" w:h="227" w:hSpace="181" w:wrap="around" w:vAnchor="text" w:hAnchor="text" w:xAlign="right" w:y="-61"/>
      <w:tabs>
        <w:tab w:val="left" w:pos="170"/>
      </w:tabs>
      <w:wordWrap w:val="0"/>
      <w:jc w:val="right"/>
    </w:pPr>
    <w:r>
      <w:t>   </w:t>
    </w:r>
  </w:p>
  <w:p w:rsidR="00B02C80" w:rsidRDefault="00B02C80">
    <w:pPr>
      <w:pStyle w:val="a6"/>
      <w:tabs>
        <w:tab w:val="center" w:pos="-2184"/>
      </w:tabs>
      <w:spacing w:after="22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02C80" w:rsidRDefault="00B02C80">
    <w:pPr>
      <w:framePr w:h="227" w:hSpace="181" w:wrap="around" w:vAnchor="text" w:hAnchor="text" w:xAlign="right" w:y="-56"/>
      <w:tabs>
        <w:tab w:val="left" w:pos="170"/>
      </w:tabs>
      <w:ind w:right="170"/>
      <w:jc w:val="right"/>
    </w:pPr>
    <w:r>
      <w:fldChar w:fldCharType="begin"/>
    </w:r>
    <w:r>
      <w:instrText xml:space="preserve"> PAGE </w:instrText>
    </w:r>
    <w:r>
      <w:fldChar w:fldCharType="separate"/>
    </w:r>
    <w:r w:rsidR="004D41E4">
      <w:rPr>
        <w:noProof/>
      </w:rPr>
      <w:t>11</w:t>
    </w:r>
    <w:r>
      <w:fldChar w:fldCharType="end"/>
    </w:r>
  </w:p>
  <w:p w:rsidR="00B02C80" w:rsidRDefault="00B02C80">
    <w:pPr>
      <w:pStyle w:val="a6"/>
      <w:tabs>
        <w:tab w:val="right" w:pos="7632"/>
      </w:tabs>
      <w:spacing w:after="220"/>
      <w:jc w:val="both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02C80" w:rsidRDefault="00B02C80">
    <w:pPr>
      <w:framePr w:w="1276" w:h="425" w:hSpace="181" w:wrap="around" w:vAnchor="text" w:hAnchor="text" w:xAlign="right" w:y="-22"/>
      <w:wordWrap w:val="0"/>
      <w:jc w:val="right"/>
    </w:pPr>
  </w:p>
  <w:p w:rsidR="00B02C80" w:rsidRDefault="00B02C80">
    <w:pPr>
      <w:framePr w:w="3402" w:h="425" w:hSpace="181" w:wrap="around" w:vAnchor="text" w:hAnchor="page" w:x="4197" w:y="-22"/>
      <w:spacing w:line="206" w:lineRule="exact"/>
    </w:pPr>
  </w:p>
  <w:p w:rsidR="00B02C80" w:rsidRDefault="00B02C80">
    <w:pPr>
      <w:framePr w:w="2790" w:h="425" w:wrap="around" w:vAnchor="text" w:hAnchor="text" w:y="-22"/>
    </w:pPr>
  </w:p>
  <w:p w:rsidR="00B02C80" w:rsidRDefault="00B02C80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163B9"/>
    <w:multiLevelType w:val="hybridMultilevel"/>
    <w:tmpl w:val="3CAE71DA"/>
    <w:lvl w:ilvl="0" w:tplc="23CCBE90">
      <w:start w:val="1"/>
      <w:numFmt w:val="lowerLetter"/>
      <w:lvlText w:val="%1."/>
      <w:lvlJc w:val="left"/>
      <w:pPr>
        <w:ind w:left="87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52" w:hanging="420"/>
      </w:pPr>
    </w:lvl>
    <w:lvl w:ilvl="2" w:tplc="0409001B" w:tentative="1">
      <w:start w:val="1"/>
      <w:numFmt w:val="lowerRoman"/>
      <w:lvlText w:val="%3."/>
      <w:lvlJc w:val="right"/>
      <w:pPr>
        <w:ind w:left="1772" w:hanging="420"/>
      </w:pPr>
    </w:lvl>
    <w:lvl w:ilvl="3" w:tplc="0409000F" w:tentative="1">
      <w:start w:val="1"/>
      <w:numFmt w:val="decimal"/>
      <w:lvlText w:val="%4."/>
      <w:lvlJc w:val="left"/>
      <w:pPr>
        <w:ind w:left="2192" w:hanging="420"/>
      </w:pPr>
    </w:lvl>
    <w:lvl w:ilvl="4" w:tplc="04090019" w:tentative="1">
      <w:start w:val="1"/>
      <w:numFmt w:val="lowerLetter"/>
      <w:lvlText w:val="%5)"/>
      <w:lvlJc w:val="left"/>
      <w:pPr>
        <w:ind w:left="2612" w:hanging="420"/>
      </w:pPr>
    </w:lvl>
    <w:lvl w:ilvl="5" w:tplc="0409001B" w:tentative="1">
      <w:start w:val="1"/>
      <w:numFmt w:val="lowerRoman"/>
      <w:lvlText w:val="%6."/>
      <w:lvlJc w:val="right"/>
      <w:pPr>
        <w:ind w:left="3032" w:hanging="420"/>
      </w:pPr>
    </w:lvl>
    <w:lvl w:ilvl="6" w:tplc="0409000F" w:tentative="1">
      <w:start w:val="1"/>
      <w:numFmt w:val="decimal"/>
      <w:lvlText w:val="%7."/>
      <w:lvlJc w:val="left"/>
      <w:pPr>
        <w:ind w:left="3452" w:hanging="420"/>
      </w:pPr>
    </w:lvl>
    <w:lvl w:ilvl="7" w:tplc="04090019" w:tentative="1">
      <w:start w:val="1"/>
      <w:numFmt w:val="lowerLetter"/>
      <w:lvlText w:val="%8)"/>
      <w:lvlJc w:val="left"/>
      <w:pPr>
        <w:ind w:left="3872" w:hanging="420"/>
      </w:pPr>
    </w:lvl>
    <w:lvl w:ilvl="8" w:tplc="0409001B" w:tentative="1">
      <w:start w:val="1"/>
      <w:numFmt w:val="lowerRoman"/>
      <w:lvlText w:val="%9."/>
      <w:lvlJc w:val="right"/>
      <w:pPr>
        <w:ind w:left="4292" w:hanging="420"/>
      </w:pPr>
    </w:lvl>
  </w:abstractNum>
  <w:abstractNum w:abstractNumId="1" w15:restartNumberingAfterBreak="0">
    <w:nsid w:val="035A4653"/>
    <w:multiLevelType w:val="hybridMultilevel"/>
    <w:tmpl w:val="354E4E54"/>
    <w:lvl w:ilvl="0" w:tplc="8AD8F65E">
      <w:start w:val="1"/>
      <w:numFmt w:val="decimal"/>
      <w:lvlText w:val="(%1)"/>
      <w:lvlJc w:val="left"/>
      <w:pPr>
        <w:ind w:left="732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12" w:hanging="420"/>
      </w:pPr>
    </w:lvl>
    <w:lvl w:ilvl="2" w:tplc="0409001B" w:tentative="1">
      <w:start w:val="1"/>
      <w:numFmt w:val="lowerRoman"/>
      <w:lvlText w:val="%3."/>
      <w:lvlJc w:val="right"/>
      <w:pPr>
        <w:ind w:left="1632" w:hanging="420"/>
      </w:pPr>
    </w:lvl>
    <w:lvl w:ilvl="3" w:tplc="0409000F" w:tentative="1">
      <w:start w:val="1"/>
      <w:numFmt w:val="decimal"/>
      <w:lvlText w:val="%4."/>
      <w:lvlJc w:val="left"/>
      <w:pPr>
        <w:ind w:left="2052" w:hanging="420"/>
      </w:pPr>
    </w:lvl>
    <w:lvl w:ilvl="4" w:tplc="04090019" w:tentative="1">
      <w:start w:val="1"/>
      <w:numFmt w:val="lowerLetter"/>
      <w:lvlText w:val="%5)"/>
      <w:lvlJc w:val="left"/>
      <w:pPr>
        <w:ind w:left="2472" w:hanging="420"/>
      </w:pPr>
    </w:lvl>
    <w:lvl w:ilvl="5" w:tplc="0409001B" w:tentative="1">
      <w:start w:val="1"/>
      <w:numFmt w:val="lowerRoman"/>
      <w:lvlText w:val="%6."/>
      <w:lvlJc w:val="right"/>
      <w:pPr>
        <w:ind w:left="2892" w:hanging="420"/>
      </w:pPr>
    </w:lvl>
    <w:lvl w:ilvl="6" w:tplc="0409000F" w:tentative="1">
      <w:start w:val="1"/>
      <w:numFmt w:val="decimal"/>
      <w:lvlText w:val="%7."/>
      <w:lvlJc w:val="left"/>
      <w:pPr>
        <w:ind w:left="3312" w:hanging="420"/>
      </w:pPr>
    </w:lvl>
    <w:lvl w:ilvl="7" w:tplc="04090019" w:tentative="1">
      <w:start w:val="1"/>
      <w:numFmt w:val="lowerLetter"/>
      <w:lvlText w:val="%8)"/>
      <w:lvlJc w:val="left"/>
      <w:pPr>
        <w:ind w:left="3732" w:hanging="420"/>
      </w:pPr>
    </w:lvl>
    <w:lvl w:ilvl="8" w:tplc="0409001B" w:tentative="1">
      <w:start w:val="1"/>
      <w:numFmt w:val="lowerRoman"/>
      <w:lvlText w:val="%9."/>
      <w:lvlJc w:val="right"/>
      <w:pPr>
        <w:ind w:left="4152" w:hanging="420"/>
      </w:pPr>
    </w:lvl>
  </w:abstractNum>
  <w:abstractNum w:abstractNumId="2" w15:restartNumberingAfterBreak="0">
    <w:nsid w:val="0DA8099B"/>
    <w:multiLevelType w:val="hybridMultilevel"/>
    <w:tmpl w:val="63624216"/>
    <w:lvl w:ilvl="0" w:tplc="60668324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EBB5C4C"/>
    <w:multiLevelType w:val="hybridMultilevel"/>
    <w:tmpl w:val="5492DE88"/>
    <w:lvl w:ilvl="0" w:tplc="3512484E">
      <w:start w:val="1"/>
      <w:numFmt w:val="decimal"/>
      <w:lvlText w:val="(%1)"/>
      <w:lvlJc w:val="left"/>
      <w:pPr>
        <w:ind w:left="559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039" w:hanging="420"/>
      </w:pPr>
    </w:lvl>
    <w:lvl w:ilvl="2" w:tplc="0409001B">
      <w:start w:val="1"/>
      <w:numFmt w:val="lowerRoman"/>
      <w:lvlText w:val="%3."/>
      <w:lvlJc w:val="right"/>
      <w:pPr>
        <w:ind w:left="1459" w:hanging="420"/>
      </w:pPr>
    </w:lvl>
    <w:lvl w:ilvl="3" w:tplc="0409000F" w:tentative="1">
      <w:start w:val="1"/>
      <w:numFmt w:val="decimal"/>
      <w:lvlText w:val="%4."/>
      <w:lvlJc w:val="left"/>
      <w:pPr>
        <w:ind w:left="1879" w:hanging="420"/>
      </w:pPr>
    </w:lvl>
    <w:lvl w:ilvl="4" w:tplc="04090019" w:tentative="1">
      <w:start w:val="1"/>
      <w:numFmt w:val="lowerLetter"/>
      <w:lvlText w:val="%5)"/>
      <w:lvlJc w:val="left"/>
      <w:pPr>
        <w:ind w:left="2299" w:hanging="420"/>
      </w:pPr>
    </w:lvl>
    <w:lvl w:ilvl="5" w:tplc="0409001B" w:tentative="1">
      <w:start w:val="1"/>
      <w:numFmt w:val="lowerRoman"/>
      <w:lvlText w:val="%6."/>
      <w:lvlJc w:val="right"/>
      <w:pPr>
        <w:ind w:left="2719" w:hanging="420"/>
      </w:pPr>
    </w:lvl>
    <w:lvl w:ilvl="6" w:tplc="0409000F" w:tentative="1">
      <w:start w:val="1"/>
      <w:numFmt w:val="decimal"/>
      <w:lvlText w:val="%7."/>
      <w:lvlJc w:val="left"/>
      <w:pPr>
        <w:ind w:left="3139" w:hanging="420"/>
      </w:pPr>
    </w:lvl>
    <w:lvl w:ilvl="7" w:tplc="04090019" w:tentative="1">
      <w:start w:val="1"/>
      <w:numFmt w:val="lowerLetter"/>
      <w:lvlText w:val="%8)"/>
      <w:lvlJc w:val="left"/>
      <w:pPr>
        <w:ind w:left="3559" w:hanging="420"/>
      </w:pPr>
    </w:lvl>
    <w:lvl w:ilvl="8" w:tplc="0409001B" w:tentative="1">
      <w:start w:val="1"/>
      <w:numFmt w:val="lowerRoman"/>
      <w:lvlText w:val="%9."/>
      <w:lvlJc w:val="right"/>
      <w:pPr>
        <w:ind w:left="3979" w:hanging="420"/>
      </w:pPr>
    </w:lvl>
  </w:abstractNum>
  <w:abstractNum w:abstractNumId="4" w15:restartNumberingAfterBreak="0">
    <w:nsid w:val="0FD93970"/>
    <w:multiLevelType w:val="hybridMultilevel"/>
    <w:tmpl w:val="58C6FF66"/>
    <w:lvl w:ilvl="0" w:tplc="726AB09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1307221D"/>
    <w:multiLevelType w:val="hybridMultilevel"/>
    <w:tmpl w:val="705CE272"/>
    <w:lvl w:ilvl="0" w:tplc="D7EAA53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9CB4078"/>
    <w:multiLevelType w:val="hybridMultilevel"/>
    <w:tmpl w:val="F462EAA2"/>
    <w:lvl w:ilvl="0" w:tplc="48D48454">
      <w:start w:val="1"/>
      <w:numFmt w:val="bullet"/>
      <w:lvlText w:val=""/>
      <w:lvlJc w:val="left"/>
      <w:pPr>
        <w:ind w:left="1440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60" w:hanging="420"/>
      </w:pPr>
      <w:rPr>
        <w:rFonts w:ascii="Wingdings" w:hAnsi="Wingdings" w:hint="default"/>
      </w:rPr>
    </w:lvl>
  </w:abstractNum>
  <w:abstractNum w:abstractNumId="7" w15:restartNumberingAfterBreak="0">
    <w:nsid w:val="253052A7"/>
    <w:multiLevelType w:val="hybridMultilevel"/>
    <w:tmpl w:val="74508B76"/>
    <w:lvl w:ilvl="0" w:tplc="B4A0CD32">
      <w:start w:val="1"/>
      <w:numFmt w:val="lowerLetter"/>
      <w:lvlText w:val="%1."/>
      <w:lvlJc w:val="left"/>
      <w:pPr>
        <w:ind w:left="73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12" w:hanging="420"/>
      </w:pPr>
    </w:lvl>
    <w:lvl w:ilvl="2" w:tplc="0409001B" w:tentative="1">
      <w:start w:val="1"/>
      <w:numFmt w:val="lowerRoman"/>
      <w:lvlText w:val="%3."/>
      <w:lvlJc w:val="right"/>
      <w:pPr>
        <w:ind w:left="1632" w:hanging="420"/>
      </w:pPr>
    </w:lvl>
    <w:lvl w:ilvl="3" w:tplc="0409000F" w:tentative="1">
      <w:start w:val="1"/>
      <w:numFmt w:val="decimal"/>
      <w:lvlText w:val="%4."/>
      <w:lvlJc w:val="left"/>
      <w:pPr>
        <w:ind w:left="2052" w:hanging="420"/>
      </w:pPr>
    </w:lvl>
    <w:lvl w:ilvl="4" w:tplc="04090019" w:tentative="1">
      <w:start w:val="1"/>
      <w:numFmt w:val="lowerLetter"/>
      <w:lvlText w:val="%5)"/>
      <w:lvlJc w:val="left"/>
      <w:pPr>
        <w:ind w:left="2472" w:hanging="420"/>
      </w:pPr>
    </w:lvl>
    <w:lvl w:ilvl="5" w:tplc="0409001B" w:tentative="1">
      <w:start w:val="1"/>
      <w:numFmt w:val="lowerRoman"/>
      <w:lvlText w:val="%6."/>
      <w:lvlJc w:val="right"/>
      <w:pPr>
        <w:ind w:left="2892" w:hanging="420"/>
      </w:pPr>
    </w:lvl>
    <w:lvl w:ilvl="6" w:tplc="0409000F" w:tentative="1">
      <w:start w:val="1"/>
      <w:numFmt w:val="decimal"/>
      <w:lvlText w:val="%7."/>
      <w:lvlJc w:val="left"/>
      <w:pPr>
        <w:ind w:left="3312" w:hanging="420"/>
      </w:pPr>
    </w:lvl>
    <w:lvl w:ilvl="7" w:tplc="04090019" w:tentative="1">
      <w:start w:val="1"/>
      <w:numFmt w:val="lowerLetter"/>
      <w:lvlText w:val="%8)"/>
      <w:lvlJc w:val="left"/>
      <w:pPr>
        <w:ind w:left="3732" w:hanging="420"/>
      </w:pPr>
    </w:lvl>
    <w:lvl w:ilvl="8" w:tplc="0409001B" w:tentative="1">
      <w:start w:val="1"/>
      <w:numFmt w:val="lowerRoman"/>
      <w:lvlText w:val="%9."/>
      <w:lvlJc w:val="right"/>
      <w:pPr>
        <w:ind w:left="4152" w:hanging="420"/>
      </w:pPr>
    </w:lvl>
  </w:abstractNum>
  <w:abstractNum w:abstractNumId="8" w15:restartNumberingAfterBreak="0">
    <w:nsid w:val="34FA1BF7"/>
    <w:multiLevelType w:val="hybridMultilevel"/>
    <w:tmpl w:val="233621B0"/>
    <w:lvl w:ilvl="0" w:tplc="DDE424E8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BD757E2"/>
    <w:multiLevelType w:val="hybridMultilevel"/>
    <w:tmpl w:val="8188B842"/>
    <w:lvl w:ilvl="0" w:tplc="38B02334">
      <w:start w:val="1"/>
      <w:numFmt w:val="decimalEnclosedCircle"/>
      <w:lvlText w:val="%1"/>
      <w:lvlJc w:val="left"/>
      <w:pPr>
        <w:ind w:left="36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BBC2CA8"/>
    <w:multiLevelType w:val="multilevel"/>
    <w:tmpl w:val="531EF9D2"/>
    <w:lvl w:ilvl="0">
      <w:start w:val="1"/>
      <w:numFmt w:val="decimal"/>
      <w:pStyle w:val="1"/>
      <w:lvlText w:val="%1  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  <w:b/>
        <w:i w:val="0"/>
        <w:sz w:val="21"/>
      </w:rPr>
    </w:lvl>
    <w:lvl w:ilvl="1">
      <w:start w:val="1"/>
      <w:numFmt w:val="decimal"/>
      <w:pStyle w:val="2"/>
      <w:lvlText w:val="%1.%2  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  <w:b/>
        <w:i w:val="0"/>
        <w:sz w:val="18"/>
      </w:rPr>
    </w:lvl>
    <w:lvl w:ilvl="2">
      <w:start w:val="1"/>
      <w:numFmt w:val="decimal"/>
      <w:pStyle w:val="3"/>
      <w:lvlText w:val="%1.%2.%3  "/>
      <w:lvlJc w:val="left"/>
      <w:pPr>
        <w:tabs>
          <w:tab w:val="num" w:pos="720"/>
        </w:tabs>
        <w:ind w:left="0" w:firstLine="0"/>
      </w:pPr>
      <w:rPr>
        <w:rFonts w:ascii="Times New Roman" w:hAnsi="Times New Roman" w:hint="default"/>
        <w:b w:val="0"/>
        <w:i w:val="0"/>
        <w:sz w:val="18"/>
      </w:rPr>
    </w:lvl>
    <w:lvl w:ilvl="3">
      <w:start w:val="1"/>
      <w:numFmt w:val="decimal"/>
      <w:pStyle w:val="4"/>
      <w:lvlText w:val="%1.%2.%3.%4  "/>
      <w:lvlJc w:val="left"/>
      <w:pPr>
        <w:tabs>
          <w:tab w:val="num" w:pos="720"/>
        </w:tabs>
        <w:ind w:left="0" w:firstLine="0"/>
      </w:pPr>
      <w:rPr>
        <w:rFonts w:ascii="Times New Roman" w:hAnsi="Times New Roman" w:hint="default"/>
        <w:b/>
        <w:i w:val="0"/>
        <w:sz w:val="18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1" w15:restartNumberingAfterBreak="0">
    <w:nsid w:val="50DC445E"/>
    <w:multiLevelType w:val="hybridMultilevel"/>
    <w:tmpl w:val="D682F984"/>
    <w:lvl w:ilvl="0" w:tplc="5812390C">
      <w:start w:val="1"/>
      <w:numFmt w:val="decimal"/>
      <w:lvlText w:val="(%1)"/>
      <w:lvlJc w:val="left"/>
      <w:pPr>
        <w:ind w:left="732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12" w:hanging="420"/>
      </w:pPr>
    </w:lvl>
    <w:lvl w:ilvl="2" w:tplc="0409001B" w:tentative="1">
      <w:start w:val="1"/>
      <w:numFmt w:val="lowerRoman"/>
      <w:lvlText w:val="%3."/>
      <w:lvlJc w:val="right"/>
      <w:pPr>
        <w:ind w:left="1632" w:hanging="420"/>
      </w:pPr>
    </w:lvl>
    <w:lvl w:ilvl="3" w:tplc="0409000F" w:tentative="1">
      <w:start w:val="1"/>
      <w:numFmt w:val="decimal"/>
      <w:lvlText w:val="%4."/>
      <w:lvlJc w:val="left"/>
      <w:pPr>
        <w:ind w:left="2052" w:hanging="420"/>
      </w:pPr>
    </w:lvl>
    <w:lvl w:ilvl="4" w:tplc="04090019" w:tentative="1">
      <w:start w:val="1"/>
      <w:numFmt w:val="lowerLetter"/>
      <w:lvlText w:val="%5)"/>
      <w:lvlJc w:val="left"/>
      <w:pPr>
        <w:ind w:left="2472" w:hanging="420"/>
      </w:pPr>
    </w:lvl>
    <w:lvl w:ilvl="5" w:tplc="0409001B" w:tentative="1">
      <w:start w:val="1"/>
      <w:numFmt w:val="lowerRoman"/>
      <w:lvlText w:val="%6."/>
      <w:lvlJc w:val="right"/>
      <w:pPr>
        <w:ind w:left="2892" w:hanging="420"/>
      </w:pPr>
    </w:lvl>
    <w:lvl w:ilvl="6" w:tplc="0409000F" w:tentative="1">
      <w:start w:val="1"/>
      <w:numFmt w:val="decimal"/>
      <w:lvlText w:val="%7."/>
      <w:lvlJc w:val="left"/>
      <w:pPr>
        <w:ind w:left="3312" w:hanging="420"/>
      </w:pPr>
    </w:lvl>
    <w:lvl w:ilvl="7" w:tplc="04090019" w:tentative="1">
      <w:start w:val="1"/>
      <w:numFmt w:val="lowerLetter"/>
      <w:lvlText w:val="%8)"/>
      <w:lvlJc w:val="left"/>
      <w:pPr>
        <w:ind w:left="3732" w:hanging="420"/>
      </w:pPr>
    </w:lvl>
    <w:lvl w:ilvl="8" w:tplc="0409001B" w:tentative="1">
      <w:start w:val="1"/>
      <w:numFmt w:val="lowerRoman"/>
      <w:lvlText w:val="%9."/>
      <w:lvlJc w:val="right"/>
      <w:pPr>
        <w:ind w:left="4152" w:hanging="420"/>
      </w:pPr>
    </w:lvl>
  </w:abstractNum>
  <w:abstractNum w:abstractNumId="12" w15:restartNumberingAfterBreak="0">
    <w:nsid w:val="57C3277D"/>
    <w:multiLevelType w:val="hybridMultilevel"/>
    <w:tmpl w:val="4E4413A6"/>
    <w:lvl w:ilvl="0" w:tplc="7EE4528C">
      <w:start w:val="1"/>
      <w:numFmt w:val="decimal"/>
      <w:lvlText w:val="(%1)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13" w15:restartNumberingAfterBreak="0">
    <w:nsid w:val="5FE654D7"/>
    <w:multiLevelType w:val="hybridMultilevel"/>
    <w:tmpl w:val="3E769670"/>
    <w:lvl w:ilvl="0" w:tplc="79F058F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604B5C7C"/>
    <w:multiLevelType w:val="hybridMultilevel"/>
    <w:tmpl w:val="4802F404"/>
    <w:lvl w:ilvl="0" w:tplc="C9181C70">
      <w:start w:val="1"/>
      <w:numFmt w:val="decimal"/>
      <w:lvlText w:val="(%1)"/>
      <w:lvlJc w:val="left"/>
      <w:pPr>
        <w:ind w:left="73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12" w:hanging="420"/>
      </w:pPr>
    </w:lvl>
    <w:lvl w:ilvl="2" w:tplc="0409001B" w:tentative="1">
      <w:start w:val="1"/>
      <w:numFmt w:val="lowerRoman"/>
      <w:lvlText w:val="%3."/>
      <w:lvlJc w:val="right"/>
      <w:pPr>
        <w:ind w:left="1632" w:hanging="420"/>
      </w:pPr>
    </w:lvl>
    <w:lvl w:ilvl="3" w:tplc="0409000F" w:tentative="1">
      <w:start w:val="1"/>
      <w:numFmt w:val="decimal"/>
      <w:lvlText w:val="%4."/>
      <w:lvlJc w:val="left"/>
      <w:pPr>
        <w:ind w:left="2052" w:hanging="420"/>
      </w:pPr>
    </w:lvl>
    <w:lvl w:ilvl="4" w:tplc="04090019" w:tentative="1">
      <w:start w:val="1"/>
      <w:numFmt w:val="lowerLetter"/>
      <w:lvlText w:val="%5)"/>
      <w:lvlJc w:val="left"/>
      <w:pPr>
        <w:ind w:left="2472" w:hanging="420"/>
      </w:pPr>
    </w:lvl>
    <w:lvl w:ilvl="5" w:tplc="0409001B" w:tentative="1">
      <w:start w:val="1"/>
      <w:numFmt w:val="lowerRoman"/>
      <w:lvlText w:val="%6."/>
      <w:lvlJc w:val="right"/>
      <w:pPr>
        <w:ind w:left="2892" w:hanging="420"/>
      </w:pPr>
    </w:lvl>
    <w:lvl w:ilvl="6" w:tplc="0409000F" w:tentative="1">
      <w:start w:val="1"/>
      <w:numFmt w:val="decimal"/>
      <w:lvlText w:val="%7."/>
      <w:lvlJc w:val="left"/>
      <w:pPr>
        <w:ind w:left="3312" w:hanging="420"/>
      </w:pPr>
    </w:lvl>
    <w:lvl w:ilvl="7" w:tplc="04090019" w:tentative="1">
      <w:start w:val="1"/>
      <w:numFmt w:val="lowerLetter"/>
      <w:lvlText w:val="%8)"/>
      <w:lvlJc w:val="left"/>
      <w:pPr>
        <w:ind w:left="3732" w:hanging="420"/>
      </w:pPr>
    </w:lvl>
    <w:lvl w:ilvl="8" w:tplc="0409001B" w:tentative="1">
      <w:start w:val="1"/>
      <w:numFmt w:val="lowerRoman"/>
      <w:lvlText w:val="%9."/>
      <w:lvlJc w:val="right"/>
      <w:pPr>
        <w:ind w:left="4152" w:hanging="420"/>
      </w:pPr>
    </w:lvl>
  </w:abstractNum>
  <w:abstractNum w:abstractNumId="15" w15:restartNumberingAfterBreak="0">
    <w:nsid w:val="612B6CE2"/>
    <w:multiLevelType w:val="hybridMultilevel"/>
    <w:tmpl w:val="DF08B7F8"/>
    <w:lvl w:ilvl="0" w:tplc="17AEC340">
      <w:start w:val="1"/>
      <w:numFmt w:val="decimal"/>
      <w:pStyle w:val="TextofReference"/>
      <w:lvlText w:val="[%1]  "/>
      <w:lvlJc w:val="right"/>
      <w:pPr>
        <w:tabs>
          <w:tab w:val="num" w:pos="419"/>
        </w:tabs>
        <w:ind w:left="419" w:hanging="79"/>
      </w:pPr>
      <w:rPr>
        <w:rFonts w:ascii="Times New Roman" w:eastAsia="宋体" w:hAnsi="Times New Roman" w:hint="default"/>
        <w:b w:val="0"/>
        <w:i w:val="0"/>
        <w:sz w:val="15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6" w15:restartNumberingAfterBreak="0">
    <w:nsid w:val="631B5AE9"/>
    <w:multiLevelType w:val="hybridMultilevel"/>
    <w:tmpl w:val="ED12547A"/>
    <w:lvl w:ilvl="0" w:tplc="6DD859DE">
      <w:start w:val="1"/>
      <w:numFmt w:val="decimal"/>
      <w:pStyle w:val="TextofReference1"/>
      <w:lvlText w:val="[%1]  "/>
      <w:lvlJc w:val="right"/>
      <w:pPr>
        <w:tabs>
          <w:tab w:val="num" w:pos="418"/>
        </w:tabs>
        <w:ind w:left="418" w:hanging="21"/>
      </w:pPr>
      <w:rPr>
        <w:rFonts w:ascii="Times New Roman" w:eastAsia="宋体" w:hAnsi="Times New Roman" w:hint="default"/>
        <w:b w:val="0"/>
        <w:i w:val="0"/>
        <w:sz w:val="15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10"/>
  </w:num>
  <w:num w:numId="2">
    <w:abstractNumId w:val="15"/>
  </w:num>
  <w:num w:numId="3">
    <w:abstractNumId w:val="16"/>
  </w:num>
  <w:num w:numId="4">
    <w:abstractNumId w:val="4"/>
  </w:num>
  <w:num w:numId="5">
    <w:abstractNumId w:val="6"/>
  </w:num>
  <w:num w:numId="6">
    <w:abstractNumId w:val="8"/>
  </w:num>
  <w:num w:numId="7">
    <w:abstractNumId w:val="9"/>
  </w:num>
  <w:num w:numId="8">
    <w:abstractNumId w:val="5"/>
  </w:num>
  <w:num w:numId="9">
    <w:abstractNumId w:val="3"/>
  </w:num>
  <w:num w:numId="10">
    <w:abstractNumId w:val="0"/>
  </w:num>
  <w:num w:numId="11">
    <w:abstractNumId w:val="2"/>
  </w:num>
  <w:num w:numId="12">
    <w:abstractNumId w:val="7"/>
  </w:num>
  <w:num w:numId="13">
    <w:abstractNumId w:val="12"/>
  </w:num>
  <w:num w:numId="14">
    <w:abstractNumId w:val="1"/>
  </w:num>
  <w:num w:numId="15">
    <w:abstractNumId w:val="14"/>
  </w:num>
  <w:num w:numId="16">
    <w:abstractNumId w:val="13"/>
  </w:num>
  <w:num w:numId="17">
    <w:abstractNumId w:val="1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mirrorMargins/>
  <w:bordersDoNotSurroundHeader/>
  <w:bordersDoNotSurroundFooter/>
  <w:activeWritingStyle w:appName="MSWord" w:lang="en-US" w:vendorID="64" w:dllVersion="131077" w:nlCheck="1" w:checkStyle="1"/>
  <w:activeWritingStyle w:appName="MSWord" w:lang="zh-CN" w:vendorID="64" w:dllVersion="131077" w:nlCheck="1" w:checkStyle="1"/>
  <w:activeWritingStyle w:appName="MSWord" w:lang="en-US" w:vendorID="64" w:dllVersion="131078" w:nlCheck="1" w:checkStyle="0"/>
  <w:attachedTemplate r:id="rId1"/>
  <w:defaultTabStop w:val="420"/>
  <w:evenAndOddHeaders/>
  <w:drawingGridHorizontalSpacing w:val="93"/>
  <w:drawingGridVerticalSpacing w:val="285"/>
  <w:displayHorizontalDrawingGridEvery w:val="0"/>
  <w:characterSpacingControl w:val="compressPunctuation"/>
  <w:hdrShapeDefaults>
    <o:shapedefaults v:ext="edit" spidmax="2049"/>
  </w:hdrShapeDefaults>
  <w:footnotePr>
    <w:numRestart w:val="eachPage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6110"/>
    <w:rsid w:val="000114FF"/>
    <w:rsid w:val="00036F9C"/>
    <w:rsid w:val="000524D9"/>
    <w:rsid w:val="00054C56"/>
    <w:rsid w:val="00057541"/>
    <w:rsid w:val="00061F79"/>
    <w:rsid w:val="000658B5"/>
    <w:rsid w:val="000666F3"/>
    <w:rsid w:val="00074990"/>
    <w:rsid w:val="00083FC9"/>
    <w:rsid w:val="00084D8F"/>
    <w:rsid w:val="000857D3"/>
    <w:rsid w:val="00085BC6"/>
    <w:rsid w:val="00086740"/>
    <w:rsid w:val="000F2943"/>
    <w:rsid w:val="000F2EFF"/>
    <w:rsid w:val="000F7F39"/>
    <w:rsid w:val="00110135"/>
    <w:rsid w:val="00111279"/>
    <w:rsid w:val="00117518"/>
    <w:rsid w:val="00127FE3"/>
    <w:rsid w:val="0013236B"/>
    <w:rsid w:val="00132417"/>
    <w:rsid w:val="001658D7"/>
    <w:rsid w:val="00166E4D"/>
    <w:rsid w:val="0018318D"/>
    <w:rsid w:val="0018741A"/>
    <w:rsid w:val="0018759A"/>
    <w:rsid w:val="001A54F7"/>
    <w:rsid w:val="001E0DDD"/>
    <w:rsid w:val="001F3567"/>
    <w:rsid w:val="001F5CB0"/>
    <w:rsid w:val="002005E2"/>
    <w:rsid w:val="00204871"/>
    <w:rsid w:val="00234557"/>
    <w:rsid w:val="00237A05"/>
    <w:rsid w:val="00237EF0"/>
    <w:rsid w:val="00250A0F"/>
    <w:rsid w:val="00252E30"/>
    <w:rsid w:val="002539D3"/>
    <w:rsid w:val="00271347"/>
    <w:rsid w:val="00275632"/>
    <w:rsid w:val="00276D33"/>
    <w:rsid w:val="0029077C"/>
    <w:rsid w:val="002A4896"/>
    <w:rsid w:val="002B12F2"/>
    <w:rsid w:val="002B20BC"/>
    <w:rsid w:val="002C4B1E"/>
    <w:rsid w:val="002C6284"/>
    <w:rsid w:val="002C637F"/>
    <w:rsid w:val="002E6AE1"/>
    <w:rsid w:val="002F511A"/>
    <w:rsid w:val="00321CB6"/>
    <w:rsid w:val="003242DD"/>
    <w:rsid w:val="00336C28"/>
    <w:rsid w:val="00357025"/>
    <w:rsid w:val="00363950"/>
    <w:rsid w:val="00364754"/>
    <w:rsid w:val="003772FF"/>
    <w:rsid w:val="003833D2"/>
    <w:rsid w:val="003932E8"/>
    <w:rsid w:val="003A67B7"/>
    <w:rsid w:val="003B17A8"/>
    <w:rsid w:val="003C4F84"/>
    <w:rsid w:val="003D0220"/>
    <w:rsid w:val="003F1135"/>
    <w:rsid w:val="003F531E"/>
    <w:rsid w:val="00420D78"/>
    <w:rsid w:val="004314F0"/>
    <w:rsid w:val="00463069"/>
    <w:rsid w:val="00467374"/>
    <w:rsid w:val="0047768A"/>
    <w:rsid w:val="00477754"/>
    <w:rsid w:val="00493160"/>
    <w:rsid w:val="004942EC"/>
    <w:rsid w:val="004A183F"/>
    <w:rsid w:val="004B3C4C"/>
    <w:rsid w:val="004B6B0D"/>
    <w:rsid w:val="004D02EE"/>
    <w:rsid w:val="004D41E4"/>
    <w:rsid w:val="004E1F5A"/>
    <w:rsid w:val="004E6DCA"/>
    <w:rsid w:val="004E7B52"/>
    <w:rsid w:val="004F16BB"/>
    <w:rsid w:val="004F3644"/>
    <w:rsid w:val="0050431E"/>
    <w:rsid w:val="00504920"/>
    <w:rsid w:val="00507564"/>
    <w:rsid w:val="00513B93"/>
    <w:rsid w:val="005179A1"/>
    <w:rsid w:val="005365E3"/>
    <w:rsid w:val="00545263"/>
    <w:rsid w:val="00556F0C"/>
    <w:rsid w:val="00565F61"/>
    <w:rsid w:val="00584965"/>
    <w:rsid w:val="00586724"/>
    <w:rsid w:val="005B28F7"/>
    <w:rsid w:val="005C041A"/>
    <w:rsid w:val="005C0F0C"/>
    <w:rsid w:val="005C33B1"/>
    <w:rsid w:val="005D248B"/>
    <w:rsid w:val="005F1BF5"/>
    <w:rsid w:val="006146C9"/>
    <w:rsid w:val="006149C1"/>
    <w:rsid w:val="0063197C"/>
    <w:rsid w:val="006346ED"/>
    <w:rsid w:val="00634CFD"/>
    <w:rsid w:val="006402EC"/>
    <w:rsid w:val="00644157"/>
    <w:rsid w:val="00646118"/>
    <w:rsid w:val="00666A7E"/>
    <w:rsid w:val="00671312"/>
    <w:rsid w:val="006763E3"/>
    <w:rsid w:val="006850F0"/>
    <w:rsid w:val="00693779"/>
    <w:rsid w:val="006A0DC3"/>
    <w:rsid w:val="006A4191"/>
    <w:rsid w:val="006C3A59"/>
    <w:rsid w:val="006C6110"/>
    <w:rsid w:val="006E1E46"/>
    <w:rsid w:val="006E72F8"/>
    <w:rsid w:val="0071353B"/>
    <w:rsid w:val="007214DD"/>
    <w:rsid w:val="00733FE4"/>
    <w:rsid w:val="00755D49"/>
    <w:rsid w:val="00762128"/>
    <w:rsid w:val="00775AB6"/>
    <w:rsid w:val="0078670E"/>
    <w:rsid w:val="007A213F"/>
    <w:rsid w:val="007C397B"/>
    <w:rsid w:val="007F5599"/>
    <w:rsid w:val="007F6A5A"/>
    <w:rsid w:val="00805A19"/>
    <w:rsid w:val="008068AC"/>
    <w:rsid w:val="00844158"/>
    <w:rsid w:val="008475B0"/>
    <w:rsid w:val="00855578"/>
    <w:rsid w:val="0088685C"/>
    <w:rsid w:val="00891CDC"/>
    <w:rsid w:val="00895CBF"/>
    <w:rsid w:val="008B4433"/>
    <w:rsid w:val="008B4E9F"/>
    <w:rsid w:val="008B698B"/>
    <w:rsid w:val="008D1167"/>
    <w:rsid w:val="008D7370"/>
    <w:rsid w:val="0090221C"/>
    <w:rsid w:val="009057E9"/>
    <w:rsid w:val="009129F4"/>
    <w:rsid w:val="009138B8"/>
    <w:rsid w:val="009162C9"/>
    <w:rsid w:val="00920BF8"/>
    <w:rsid w:val="00927043"/>
    <w:rsid w:val="009543FD"/>
    <w:rsid w:val="00955F4A"/>
    <w:rsid w:val="009602C3"/>
    <w:rsid w:val="00960873"/>
    <w:rsid w:val="00977AC6"/>
    <w:rsid w:val="00994899"/>
    <w:rsid w:val="009C0AA4"/>
    <w:rsid w:val="009C31BC"/>
    <w:rsid w:val="009C6F93"/>
    <w:rsid w:val="009E0D6C"/>
    <w:rsid w:val="009E464E"/>
    <w:rsid w:val="009E7995"/>
    <w:rsid w:val="009F1347"/>
    <w:rsid w:val="00A05BC6"/>
    <w:rsid w:val="00A06A62"/>
    <w:rsid w:val="00A3530C"/>
    <w:rsid w:val="00A35BAA"/>
    <w:rsid w:val="00A372CA"/>
    <w:rsid w:val="00A41B12"/>
    <w:rsid w:val="00A568A9"/>
    <w:rsid w:val="00A57DA9"/>
    <w:rsid w:val="00A61E0D"/>
    <w:rsid w:val="00A646B6"/>
    <w:rsid w:val="00A66840"/>
    <w:rsid w:val="00A93DED"/>
    <w:rsid w:val="00AA0BDE"/>
    <w:rsid w:val="00AC33E3"/>
    <w:rsid w:val="00AC5CC7"/>
    <w:rsid w:val="00AD5BC4"/>
    <w:rsid w:val="00AE6E8A"/>
    <w:rsid w:val="00AF7B46"/>
    <w:rsid w:val="00B02C80"/>
    <w:rsid w:val="00B02CE7"/>
    <w:rsid w:val="00B42EE0"/>
    <w:rsid w:val="00B618E3"/>
    <w:rsid w:val="00B7682F"/>
    <w:rsid w:val="00B83D27"/>
    <w:rsid w:val="00B87B93"/>
    <w:rsid w:val="00B92739"/>
    <w:rsid w:val="00BA59C7"/>
    <w:rsid w:val="00BB0E9A"/>
    <w:rsid w:val="00BF5BDE"/>
    <w:rsid w:val="00C04962"/>
    <w:rsid w:val="00C16B85"/>
    <w:rsid w:val="00C27B1B"/>
    <w:rsid w:val="00C3462F"/>
    <w:rsid w:val="00C44292"/>
    <w:rsid w:val="00C51009"/>
    <w:rsid w:val="00C55D58"/>
    <w:rsid w:val="00C55FFA"/>
    <w:rsid w:val="00C56294"/>
    <w:rsid w:val="00C63844"/>
    <w:rsid w:val="00C71303"/>
    <w:rsid w:val="00C73275"/>
    <w:rsid w:val="00C74336"/>
    <w:rsid w:val="00C80426"/>
    <w:rsid w:val="00C84059"/>
    <w:rsid w:val="00CD00FB"/>
    <w:rsid w:val="00CD4631"/>
    <w:rsid w:val="00CD6E7A"/>
    <w:rsid w:val="00CD7056"/>
    <w:rsid w:val="00CE5CBC"/>
    <w:rsid w:val="00CE6D70"/>
    <w:rsid w:val="00CF5308"/>
    <w:rsid w:val="00CF604D"/>
    <w:rsid w:val="00D12A8E"/>
    <w:rsid w:val="00D135E0"/>
    <w:rsid w:val="00D20965"/>
    <w:rsid w:val="00D20E6F"/>
    <w:rsid w:val="00D31F39"/>
    <w:rsid w:val="00D32FBA"/>
    <w:rsid w:val="00D5089F"/>
    <w:rsid w:val="00D6057F"/>
    <w:rsid w:val="00D70C71"/>
    <w:rsid w:val="00D87DD3"/>
    <w:rsid w:val="00DA122B"/>
    <w:rsid w:val="00DA1B97"/>
    <w:rsid w:val="00DB353E"/>
    <w:rsid w:val="00DB767B"/>
    <w:rsid w:val="00DC0A79"/>
    <w:rsid w:val="00DC1FFC"/>
    <w:rsid w:val="00DC5C62"/>
    <w:rsid w:val="00DE55DE"/>
    <w:rsid w:val="00DE7598"/>
    <w:rsid w:val="00E31885"/>
    <w:rsid w:val="00E35470"/>
    <w:rsid w:val="00E37E02"/>
    <w:rsid w:val="00E43910"/>
    <w:rsid w:val="00E44FEE"/>
    <w:rsid w:val="00E45DE0"/>
    <w:rsid w:val="00E5593D"/>
    <w:rsid w:val="00E61CB8"/>
    <w:rsid w:val="00E7262E"/>
    <w:rsid w:val="00E74F5C"/>
    <w:rsid w:val="00E75226"/>
    <w:rsid w:val="00E80D41"/>
    <w:rsid w:val="00E90823"/>
    <w:rsid w:val="00E93D5E"/>
    <w:rsid w:val="00E959A7"/>
    <w:rsid w:val="00E960E5"/>
    <w:rsid w:val="00E96A90"/>
    <w:rsid w:val="00EB07F2"/>
    <w:rsid w:val="00EF0201"/>
    <w:rsid w:val="00EF7AC9"/>
    <w:rsid w:val="00F13569"/>
    <w:rsid w:val="00F225CE"/>
    <w:rsid w:val="00F27BC8"/>
    <w:rsid w:val="00F35B34"/>
    <w:rsid w:val="00F4081D"/>
    <w:rsid w:val="00F500F9"/>
    <w:rsid w:val="00F57456"/>
    <w:rsid w:val="00F6095F"/>
    <w:rsid w:val="00F7383A"/>
    <w:rsid w:val="00F81C0E"/>
    <w:rsid w:val="00F82C44"/>
    <w:rsid w:val="00F90921"/>
    <w:rsid w:val="00F9289B"/>
    <w:rsid w:val="00FC0CA8"/>
    <w:rsid w:val="00FC53AA"/>
    <w:rsid w:val="00FD3621"/>
    <w:rsid w:val="00FD6959"/>
    <w:rsid w:val="00FE19E9"/>
    <w:rsid w:val="00FE3FE2"/>
    <w:rsid w:val="00FE5175"/>
    <w:rsid w:val="00FF2A93"/>
    <w:rsid w:val="00FF4445"/>
    <w:rsid w:val="00FF4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8D2A3EA"/>
  <w15:chartTrackingRefBased/>
  <w15:docId w15:val="{B3B6C83D-663D-4F1B-8EDA-A4A6A4C3A8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overflowPunct w:val="0"/>
      <w:jc w:val="both"/>
    </w:pPr>
    <w:rPr>
      <w:kern w:val="2"/>
      <w:sz w:val="18"/>
    </w:rPr>
  </w:style>
  <w:style w:type="paragraph" w:styleId="1">
    <w:name w:val="heading 1"/>
    <w:basedOn w:val="a"/>
    <w:next w:val="a0"/>
    <w:qFormat/>
    <w:pPr>
      <w:keepNext/>
      <w:keepLines/>
      <w:numPr>
        <w:numId w:val="1"/>
      </w:numPr>
      <w:tabs>
        <w:tab w:val="left" w:pos="318"/>
      </w:tabs>
      <w:adjustRightInd w:val="0"/>
      <w:spacing w:before="160" w:after="160"/>
      <w:jc w:val="left"/>
      <w:textAlignment w:val="baseline"/>
      <w:outlineLvl w:val="0"/>
    </w:pPr>
    <w:rPr>
      <w:rFonts w:eastAsia="黑体"/>
      <w:kern w:val="0"/>
      <w:sz w:val="21"/>
    </w:rPr>
  </w:style>
  <w:style w:type="paragraph" w:styleId="2">
    <w:name w:val="heading 2"/>
    <w:basedOn w:val="a"/>
    <w:next w:val="a0"/>
    <w:qFormat/>
    <w:pPr>
      <w:keepNext/>
      <w:keepLines/>
      <w:numPr>
        <w:ilvl w:val="1"/>
        <w:numId w:val="1"/>
      </w:numPr>
      <w:tabs>
        <w:tab w:val="left" w:pos="414"/>
      </w:tabs>
      <w:autoSpaceDE w:val="0"/>
      <w:autoSpaceDN w:val="0"/>
      <w:adjustRightInd w:val="0"/>
      <w:spacing w:beforeLines="25" w:before="25" w:afterLines="25" w:after="25"/>
      <w:jc w:val="left"/>
      <w:textAlignment w:val="baseline"/>
      <w:outlineLvl w:val="1"/>
    </w:pPr>
    <w:rPr>
      <w:rFonts w:eastAsia="黑体"/>
      <w:kern w:val="0"/>
    </w:rPr>
  </w:style>
  <w:style w:type="paragraph" w:styleId="3">
    <w:name w:val="heading 3"/>
    <w:basedOn w:val="a"/>
    <w:next w:val="a0"/>
    <w:autoRedefine/>
    <w:qFormat/>
    <w:pPr>
      <w:keepNext/>
      <w:keepLines/>
      <w:numPr>
        <w:ilvl w:val="2"/>
        <w:numId w:val="1"/>
      </w:numPr>
      <w:tabs>
        <w:tab w:val="left" w:pos="561"/>
      </w:tabs>
      <w:jc w:val="left"/>
      <w:outlineLvl w:val="2"/>
    </w:pPr>
  </w:style>
  <w:style w:type="paragraph" w:styleId="4">
    <w:name w:val="heading 4"/>
    <w:basedOn w:val="a"/>
    <w:next w:val="a"/>
    <w:qFormat/>
    <w:pPr>
      <w:keepNext/>
      <w:keepLines/>
      <w:numPr>
        <w:ilvl w:val="3"/>
        <w:numId w:val="1"/>
      </w:numPr>
      <w:jc w:val="left"/>
      <w:outlineLvl w:val="3"/>
    </w:pPr>
    <w:rPr>
      <w:rFonts w:ascii="Arial" w:eastAsia="黑体" w:hAnsi="Arial"/>
    </w:rPr>
  </w:style>
  <w:style w:type="paragraph" w:styleId="5">
    <w:name w:val="heading 5"/>
    <w:basedOn w:val="a"/>
    <w:next w:val="a"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sz w:val="28"/>
    </w:rPr>
  </w:style>
  <w:style w:type="paragraph" w:styleId="6">
    <w:name w:val="heading 6"/>
    <w:basedOn w:val="a"/>
    <w:next w:val="a"/>
    <w:qFormat/>
    <w:pPr>
      <w:keepNext/>
      <w:keepLines/>
      <w:numPr>
        <w:ilvl w:val="5"/>
        <w:numId w:val="1"/>
      </w:numPr>
      <w:spacing w:before="240" w:after="64"/>
      <w:jc w:val="left"/>
      <w:outlineLvl w:val="5"/>
    </w:pPr>
  </w:style>
  <w:style w:type="paragraph" w:styleId="7">
    <w:name w:val="heading 7"/>
    <w:basedOn w:val="a"/>
    <w:next w:val="a"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sz w:val="24"/>
    </w:rPr>
  </w:style>
  <w:style w:type="paragraph" w:styleId="8">
    <w:name w:val="heading 8"/>
    <w:basedOn w:val="a"/>
    <w:next w:val="a"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a4"/>
    <w:semiHidden/>
    <w:pPr>
      <w:tabs>
        <w:tab w:val="left" w:pos="357"/>
      </w:tabs>
      <w:ind w:firstLineChars="200" w:firstLine="200"/>
    </w:pPr>
  </w:style>
  <w:style w:type="paragraph" w:styleId="a5">
    <w:name w:val="footer"/>
    <w:basedOn w:val="a"/>
    <w:semiHidden/>
    <w:pPr>
      <w:tabs>
        <w:tab w:val="center" w:pos="4153"/>
        <w:tab w:val="right" w:pos="8306"/>
      </w:tabs>
      <w:autoSpaceDE w:val="0"/>
      <w:autoSpaceDN w:val="0"/>
      <w:adjustRightInd w:val="0"/>
      <w:spacing w:line="240" w:lineRule="atLeast"/>
      <w:jc w:val="left"/>
      <w:textAlignment w:val="baseline"/>
    </w:pPr>
    <w:rPr>
      <w:rFonts w:eastAsia="·s²Ó©úÅé"/>
      <w:kern w:val="0"/>
    </w:rPr>
  </w:style>
  <w:style w:type="paragraph" w:styleId="a6">
    <w:name w:val="header"/>
    <w:basedOn w:val="a"/>
    <w:semiHidden/>
    <w:pPr>
      <w:pBdr>
        <w:bottom w:val="single" w:sz="6" w:space="1" w:color="auto"/>
      </w:pBdr>
      <w:snapToGrid w:val="0"/>
      <w:jc w:val="center"/>
    </w:pPr>
  </w:style>
  <w:style w:type="paragraph" w:styleId="a7">
    <w:name w:val="caption"/>
    <w:basedOn w:val="a"/>
    <w:next w:val="a"/>
    <w:qFormat/>
    <w:pPr>
      <w:spacing w:before="152" w:after="160"/>
    </w:pPr>
    <w:rPr>
      <w:rFonts w:ascii="Arial" w:eastAsia="黑体" w:hAnsi="Arial"/>
    </w:rPr>
  </w:style>
  <w:style w:type="paragraph" w:styleId="a8">
    <w:name w:val="footnote text"/>
    <w:basedOn w:val="a"/>
    <w:next w:val="10"/>
    <w:semiHidden/>
    <w:pPr>
      <w:tabs>
        <w:tab w:val="left" w:pos="465"/>
      </w:tabs>
      <w:snapToGrid w:val="0"/>
      <w:spacing w:before="120" w:line="312" w:lineRule="auto"/>
      <w:ind w:firstLineChars="267" w:firstLine="267"/>
    </w:pPr>
    <w:rPr>
      <w:sz w:val="15"/>
    </w:rPr>
  </w:style>
  <w:style w:type="paragraph" w:customStyle="1" w:styleId="10">
    <w:name w:val="脚注文本1"/>
    <w:basedOn w:val="a8"/>
    <w:pPr>
      <w:spacing w:before="0"/>
      <w:ind w:firstLineChars="297" w:firstLine="297"/>
    </w:pPr>
  </w:style>
  <w:style w:type="character" w:styleId="a9">
    <w:name w:val="footnote reference"/>
    <w:autoRedefine/>
    <w:semiHidden/>
    <w:rPr>
      <w:rFonts w:ascii="Monotype Sorts" w:eastAsia="宋体" w:hAnsi="Monotype Sorts"/>
      <w:spacing w:val="0"/>
      <w:w w:val="100"/>
      <w:position w:val="0"/>
      <w:sz w:val="11"/>
      <w:vertAlign w:val="baseline"/>
    </w:rPr>
  </w:style>
  <w:style w:type="paragraph" w:customStyle="1" w:styleId="aa">
    <w:name w:val="首页页眉"/>
    <w:basedOn w:val="a6"/>
    <w:pPr>
      <w:pBdr>
        <w:bottom w:val="double" w:sz="6" w:space="1" w:color="auto"/>
      </w:pBdr>
      <w:jc w:val="both"/>
    </w:pPr>
  </w:style>
  <w:style w:type="paragraph" w:customStyle="1" w:styleId="Correspond">
    <w:name w:val="Correspond"/>
    <w:basedOn w:val="DepartCorrespondhttp"/>
    <w:next w:val="a"/>
  </w:style>
  <w:style w:type="paragraph" w:customStyle="1" w:styleId="DepartCorrespondhttp">
    <w:name w:val="Depart.Correspond.http"/>
    <w:basedOn w:val="ab"/>
    <w:pPr>
      <w:ind w:left="66" w:hangingChars="66" w:hanging="66"/>
    </w:pPr>
    <w:rPr>
      <w:iCs/>
      <w:sz w:val="16"/>
    </w:rPr>
  </w:style>
  <w:style w:type="paragraph" w:customStyle="1" w:styleId="ab">
    <w:name w:val="单位"/>
    <w:pPr>
      <w:ind w:left="70" w:hangingChars="70" w:hanging="70"/>
      <w:jc w:val="both"/>
    </w:pPr>
    <w:rPr>
      <w:sz w:val="17"/>
    </w:rPr>
  </w:style>
  <w:style w:type="character" w:styleId="ac">
    <w:name w:val="Strong"/>
    <w:qFormat/>
    <w:rPr>
      <w:b/>
      <w:bCs/>
    </w:rPr>
  </w:style>
  <w:style w:type="paragraph" w:customStyle="1" w:styleId="Date1">
    <w:name w:val="Date1"/>
    <w:basedOn w:val="DepartCorrespondhttp"/>
    <w:next w:val="Information"/>
    <w:pPr>
      <w:spacing w:after="240"/>
    </w:pPr>
    <w:rPr>
      <w:sz w:val="18"/>
    </w:rPr>
  </w:style>
  <w:style w:type="paragraph" w:customStyle="1" w:styleId="Information">
    <w:name w:val="Information"/>
    <w:basedOn w:val="Date1"/>
    <w:next w:val="Abstract"/>
    <w:pPr>
      <w:ind w:left="0" w:firstLineChars="0" w:firstLine="0"/>
    </w:pPr>
    <w:rPr>
      <w:b/>
      <w:bCs/>
    </w:rPr>
  </w:style>
  <w:style w:type="paragraph" w:customStyle="1" w:styleId="Abstract">
    <w:name w:val="Abstract"/>
    <w:next w:val="Keywords"/>
    <w:pPr>
      <w:tabs>
        <w:tab w:val="left" w:pos="937"/>
      </w:tabs>
      <w:jc w:val="both"/>
    </w:pPr>
    <w:rPr>
      <w:rFonts w:eastAsia="楷体_GB2312"/>
      <w:kern w:val="2"/>
      <w:sz w:val="18"/>
    </w:rPr>
  </w:style>
  <w:style w:type="paragraph" w:customStyle="1" w:styleId="Keywords">
    <w:name w:val="Key words"/>
    <w:basedOn w:val="a"/>
    <w:next w:val="ad"/>
    <w:pPr>
      <w:tabs>
        <w:tab w:val="left" w:pos="1176"/>
      </w:tabs>
      <w:adjustRightInd w:val="0"/>
      <w:spacing w:after="290"/>
      <w:ind w:left="632" w:hangingChars="632" w:hanging="632"/>
    </w:pPr>
    <w:rPr>
      <w:rFonts w:eastAsia="楷体_GB2312"/>
      <w:snapToGrid w:val="0"/>
    </w:rPr>
  </w:style>
  <w:style w:type="paragraph" w:customStyle="1" w:styleId="ad">
    <w:name w:val="摘要"/>
    <w:basedOn w:val="a0"/>
    <w:next w:val="ae"/>
    <w:pPr>
      <w:tabs>
        <w:tab w:val="clear" w:pos="357"/>
        <w:tab w:val="left" w:pos="798"/>
      </w:tabs>
      <w:adjustRightInd w:val="0"/>
      <w:ind w:firstLineChars="0" w:firstLine="0"/>
    </w:pPr>
    <w:rPr>
      <w:rFonts w:eastAsia="楷体_GB2312"/>
      <w:snapToGrid w:val="0"/>
    </w:rPr>
  </w:style>
  <w:style w:type="paragraph" w:customStyle="1" w:styleId="ae">
    <w:name w:val="关键词"/>
    <w:basedOn w:val="ad"/>
    <w:next w:val="af"/>
    <w:pPr>
      <w:ind w:left="429" w:hangingChars="429" w:hanging="429"/>
    </w:pPr>
  </w:style>
  <w:style w:type="paragraph" w:customStyle="1" w:styleId="af">
    <w:name w:val="分类号"/>
    <w:basedOn w:val="Date1"/>
    <w:next w:val="a0"/>
    <w:pPr>
      <w:tabs>
        <w:tab w:val="left" w:pos="1233"/>
      </w:tabs>
      <w:spacing w:after="320"/>
      <w:ind w:left="0" w:firstLineChars="0" w:firstLine="0"/>
    </w:pPr>
    <w:rPr>
      <w:rFonts w:eastAsia="黑体"/>
    </w:rPr>
  </w:style>
  <w:style w:type="paragraph" w:customStyle="1" w:styleId="Title1">
    <w:name w:val="Title1"/>
    <w:basedOn w:val="a"/>
    <w:next w:val="Name"/>
    <w:pPr>
      <w:keepNext/>
      <w:keepLines/>
      <w:snapToGrid w:val="0"/>
      <w:spacing w:before="240" w:after="100"/>
      <w:outlineLvl w:val="0"/>
    </w:pPr>
    <w:rPr>
      <w:rFonts w:eastAsia="黑体"/>
      <w:b/>
      <w:sz w:val="24"/>
    </w:rPr>
  </w:style>
  <w:style w:type="paragraph" w:customStyle="1" w:styleId="Name">
    <w:name w:val="Name"/>
    <w:basedOn w:val="af0"/>
    <w:next w:val="DepartCorrespondhttp"/>
    <w:pPr>
      <w:keepNext/>
      <w:spacing w:before="220" w:after="180"/>
    </w:pPr>
    <w:rPr>
      <w:rFonts w:eastAsia="宋体"/>
      <w:w w:val="100"/>
      <w:sz w:val="18"/>
    </w:rPr>
  </w:style>
  <w:style w:type="paragraph" w:customStyle="1" w:styleId="af0">
    <w:name w:val="作者"/>
    <w:basedOn w:val="a"/>
    <w:next w:val="ab"/>
    <w:pPr>
      <w:spacing w:before="160" w:after="240" w:line="0" w:lineRule="atLeast"/>
      <w:jc w:val="left"/>
    </w:pPr>
    <w:rPr>
      <w:rFonts w:eastAsia="仿宋_GB2312"/>
      <w:w w:val="66"/>
      <w:sz w:val="28"/>
    </w:rPr>
  </w:style>
  <w:style w:type="paragraph" w:customStyle="1" w:styleId="af1">
    <w:name w:val="文前文本"/>
    <w:basedOn w:val="ae"/>
    <w:pPr>
      <w:ind w:left="0" w:firstLine="0"/>
    </w:pPr>
    <w:rPr>
      <w:b/>
    </w:rPr>
  </w:style>
  <w:style w:type="paragraph" w:customStyle="1" w:styleId="af2">
    <w:name w:val="定理"/>
    <w:basedOn w:val="a0"/>
    <w:next w:val="a0"/>
    <w:rPr>
      <w:rFonts w:eastAsia="黑体"/>
    </w:rPr>
  </w:style>
  <w:style w:type="paragraph" w:styleId="af3">
    <w:name w:val="Subtitle"/>
    <w:basedOn w:val="a"/>
    <w:next w:val="af0"/>
    <w:qFormat/>
    <w:pPr>
      <w:spacing w:before="320"/>
      <w:outlineLvl w:val="0"/>
    </w:pPr>
    <w:rPr>
      <w:rFonts w:eastAsia="黑体"/>
      <w:sz w:val="36"/>
    </w:rPr>
  </w:style>
  <w:style w:type="paragraph" w:customStyle="1" w:styleId="af4">
    <w:name w:val="表名"/>
    <w:basedOn w:val="a"/>
    <w:pPr>
      <w:spacing w:after="120"/>
    </w:pPr>
  </w:style>
  <w:style w:type="character" w:styleId="af5">
    <w:name w:val="endnote reference"/>
    <w:semiHidden/>
    <w:rPr>
      <w:vertAlign w:val="superscript"/>
    </w:rPr>
  </w:style>
  <w:style w:type="paragraph" w:customStyle="1" w:styleId="Reference">
    <w:name w:val="Reference"/>
    <w:basedOn w:val="a"/>
    <w:next w:val="TextofReference"/>
    <w:pPr>
      <w:snapToGrid w:val="0"/>
      <w:spacing w:before="280"/>
      <w:jc w:val="left"/>
      <w:outlineLvl w:val="0"/>
    </w:pPr>
    <w:rPr>
      <w:rFonts w:eastAsia="黑体"/>
      <w:b/>
    </w:rPr>
  </w:style>
  <w:style w:type="paragraph" w:customStyle="1" w:styleId="TextofReference">
    <w:name w:val="Text of Reference"/>
    <w:pPr>
      <w:numPr>
        <w:numId w:val="2"/>
      </w:numPr>
      <w:spacing w:line="260" w:lineRule="exact"/>
      <w:jc w:val="both"/>
    </w:pPr>
    <w:rPr>
      <w:sz w:val="15"/>
    </w:rPr>
  </w:style>
  <w:style w:type="paragraph" w:customStyle="1" w:styleId="af6">
    <w:name w:val="证明"/>
    <w:basedOn w:val="af2"/>
    <w:rPr>
      <w:rFonts w:eastAsia="仿宋_GB2312"/>
    </w:rPr>
  </w:style>
  <w:style w:type="paragraph" w:customStyle="1" w:styleId="TextofReference1">
    <w:name w:val="Text of Reference 1"/>
    <w:pPr>
      <w:numPr>
        <w:numId w:val="3"/>
      </w:numPr>
      <w:spacing w:line="260" w:lineRule="exact"/>
      <w:jc w:val="both"/>
    </w:pPr>
    <w:rPr>
      <w:sz w:val="15"/>
    </w:rPr>
  </w:style>
  <w:style w:type="paragraph" w:customStyle="1" w:styleId="af7">
    <w:name w:val="中文参考文献"/>
    <w:basedOn w:val="Reference"/>
    <w:next w:val="a0"/>
    <w:pPr>
      <w:spacing w:before="240"/>
    </w:pPr>
    <w:rPr>
      <w:b w:val="0"/>
    </w:rPr>
  </w:style>
  <w:style w:type="paragraph" w:customStyle="1" w:styleId="af8">
    <w:name w:val="致谢"/>
    <w:basedOn w:val="af2"/>
    <w:next w:val="Reference"/>
    <w:pPr>
      <w:tabs>
        <w:tab w:val="clear" w:pos="357"/>
      </w:tabs>
      <w:spacing w:beforeLines="100" w:before="100"/>
      <w:ind w:firstLineChars="0" w:firstLine="0"/>
    </w:pPr>
    <w:rPr>
      <w:rFonts w:eastAsia="宋体"/>
      <w:bCs/>
    </w:rPr>
  </w:style>
  <w:style w:type="paragraph" w:customStyle="1" w:styleId="Textof">
    <w:name w:val="Text of 中文参考文献"/>
    <w:basedOn w:val="TextofReference"/>
    <w:pPr>
      <w:numPr>
        <w:numId w:val="0"/>
      </w:numPr>
      <w:tabs>
        <w:tab w:val="left" w:pos="346"/>
      </w:tabs>
      <w:ind w:left="258" w:hangingChars="258" w:hanging="258"/>
    </w:pPr>
  </w:style>
  <w:style w:type="paragraph" w:customStyle="1" w:styleId="Textof0">
    <w:name w:val="Text of 中文参考文献１"/>
    <w:basedOn w:val="Textof"/>
    <w:pPr>
      <w:tabs>
        <w:tab w:val="clear" w:pos="346"/>
        <w:tab w:val="left" w:pos="78"/>
        <w:tab w:val="left" w:pos="424"/>
      </w:tabs>
    </w:pPr>
  </w:style>
  <w:style w:type="paragraph" w:styleId="20">
    <w:name w:val="Body Text 2"/>
    <w:basedOn w:val="a"/>
    <w:semiHidden/>
    <w:pPr>
      <w:spacing w:line="0" w:lineRule="atLeast"/>
      <w:jc w:val="center"/>
    </w:pPr>
    <w:rPr>
      <w:sz w:val="15"/>
    </w:rPr>
  </w:style>
  <w:style w:type="paragraph" w:customStyle="1" w:styleId="http">
    <w:name w:val="http(中)"/>
    <w:basedOn w:val="a"/>
    <w:next w:val="a"/>
    <w:pPr>
      <w:widowControl/>
      <w:overflowPunct/>
      <w:spacing w:after="200"/>
    </w:pPr>
    <w:rPr>
      <w:kern w:val="0"/>
      <w:sz w:val="15"/>
    </w:rPr>
  </w:style>
  <w:style w:type="character" w:styleId="af9">
    <w:name w:val="Hyperlink"/>
    <w:semiHidden/>
    <w:rPr>
      <w:color w:val="0000FF"/>
      <w:u w:val="single"/>
    </w:rPr>
  </w:style>
  <w:style w:type="table" w:styleId="afa">
    <w:name w:val="Table Grid"/>
    <w:basedOn w:val="a2"/>
    <w:uiPriority w:val="59"/>
    <w:rsid w:val="0011751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b">
    <w:name w:val="代码"/>
    <w:basedOn w:val="a0"/>
    <w:link w:val="Char"/>
    <w:qFormat/>
    <w:rsid w:val="00762128"/>
    <w:pPr>
      <w:ind w:firstLine="372"/>
    </w:pPr>
  </w:style>
  <w:style w:type="character" w:styleId="afc">
    <w:name w:val="Placeholder Text"/>
    <w:basedOn w:val="a1"/>
    <w:uiPriority w:val="99"/>
    <w:semiHidden/>
    <w:rsid w:val="004E6DCA"/>
    <w:rPr>
      <w:color w:val="808080"/>
    </w:rPr>
  </w:style>
  <w:style w:type="character" w:customStyle="1" w:styleId="a4">
    <w:name w:val="正文文本 字符"/>
    <w:link w:val="a0"/>
    <w:semiHidden/>
    <w:rsid w:val="00762128"/>
    <w:rPr>
      <w:kern w:val="2"/>
      <w:sz w:val="18"/>
    </w:rPr>
  </w:style>
  <w:style w:type="character" w:customStyle="1" w:styleId="Char">
    <w:name w:val="代码 Char"/>
    <w:basedOn w:val="a4"/>
    <w:link w:val="afb"/>
    <w:rsid w:val="00762128"/>
    <w:rPr>
      <w:kern w:val="2"/>
      <w:sz w:val="18"/>
    </w:rPr>
  </w:style>
  <w:style w:type="paragraph" w:styleId="afd">
    <w:name w:val="List Paragraph"/>
    <w:basedOn w:val="a"/>
    <w:uiPriority w:val="34"/>
    <w:qFormat/>
    <w:rsid w:val="00CE6D70"/>
    <w:pPr>
      <w:ind w:firstLineChars="200" w:firstLine="420"/>
    </w:pPr>
  </w:style>
  <w:style w:type="character" w:customStyle="1" w:styleId="pl-k">
    <w:name w:val="pl-k"/>
    <w:basedOn w:val="a1"/>
    <w:rsid w:val="00DA122B"/>
  </w:style>
  <w:style w:type="character" w:customStyle="1" w:styleId="pl-en">
    <w:name w:val="pl-en"/>
    <w:basedOn w:val="a1"/>
    <w:rsid w:val="00DA122B"/>
  </w:style>
  <w:style w:type="paragraph" w:styleId="afe">
    <w:name w:val="Normal (Web)"/>
    <w:basedOn w:val="a"/>
    <w:uiPriority w:val="99"/>
    <w:semiHidden/>
    <w:unhideWhenUsed/>
    <w:rsid w:val="00A93DED"/>
    <w:pPr>
      <w:widowControl/>
      <w:overflowPunct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832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1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3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1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7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6" Type="http://schemas.openxmlformats.org/officeDocument/2006/relationships/image" Target="media/image8.tmp"/><Relationship Id="rId107" Type="http://schemas.openxmlformats.org/officeDocument/2006/relationships/image" Target="media/image99.pn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tmp"/><Relationship Id="rId128" Type="http://schemas.openxmlformats.org/officeDocument/2006/relationships/footer" Target="footer2.xml"/><Relationship Id="rId5" Type="http://schemas.openxmlformats.org/officeDocument/2006/relationships/webSettings" Target="web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18" Type="http://schemas.openxmlformats.org/officeDocument/2006/relationships/image" Target="media/image110.tmp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4.tmp"/><Relationship Id="rId17" Type="http://schemas.openxmlformats.org/officeDocument/2006/relationships/image" Target="media/image9.tmp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24" Type="http://schemas.openxmlformats.org/officeDocument/2006/relationships/image" Target="media/image116.tmp"/><Relationship Id="rId129" Type="http://schemas.openxmlformats.org/officeDocument/2006/relationships/header" Target="header3.xml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0" Type="http://schemas.openxmlformats.org/officeDocument/2006/relationships/footer" Target="footer3.xml"/><Relationship Id="rId13" Type="http://schemas.openxmlformats.org/officeDocument/2006/relationships/image" Target="media/image5.tmp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fontTable" Target="fontTable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tmp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header" Target="header2.xml"/><Relationship Id="rId8" Type="http://schemas.openxmlformats.org/officeDocument/2006/relationships/image" Target="media/image1.tmp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theme" Target="theme/theme1.xml"/><Relationship Id="rId15" Type="http://schemas.openxmlformats.org/officeDocument/2006/relationships/image" Target="media/image7.tmp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footer" Target="footer1.xml"/><Relationship Id="rId10" Type="http://schemas.openxmlformats.org/officeDocument/2006/relationships/image" Target="media/image3.tmp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tmp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26" Type="http://schemas.openxmlformats.org/officeDocument/2006/relationships/image" Target="media/image1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JOURNAL\02-11\&#24050;&#25490;\&#20013;&#25991;&#27169;&#26495;&#65288;2003&#65289;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707C16D-BB85-4752-92DF-5F6FC2B444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中文模板（2003）.dot</Template>
  <TotalTime>775</TotalTime>
  <Pages>1</Pages>
  <Words>1375</Words>
  <Characters>7840</Characters>
  <Application>Microsoft Office Word</Application>
  <DocSecurity>0</DocSecurity>
  <Lines>65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题目</vt:lpstr>
      </vt:variant>
      <vt:variant>
        <vt:i4>1</vt:i4>
      </vt:variant>
    </vt:vector>
  </HeadingPairs>
  <TitlesOfParts>
    <vt:vector size="2" baseType="lpstr">
      <vt:lpstr>中文模板</vt:lpstr>
      <vt:lpstr>中文模板</vt:lpstr>
    </vt:vector>
  </TitlesOfParts>
  <Company>JOS</Company>
  <LinksUpToDate>false</LinksUpToDate>
  <CharactersWithSpaces>9197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中文模板</dc:title>
  <dc:subject/>
  <dc:creator>戢静漪</dc:creator>
  <cp:keywords/>
  <dc:description/>
  <cp:lastModifiedBy>振动</cp:lastModifiedBy>
  <cp:revision>204</cp:revision>
  <cp:lastPrinted>2002-09-10T03:06:00Z</cp:lastPrinted>
  <dcterms:created xsi:type="dcterms:W3CDTF">2018-12-22T07:26:00Z</dcterms:created>
  <dcterms:modified xsi:type="dcterms:W3CDTF">2018-12-31T08:52:00Z</dcterms:modified>
</cp:coreProperties>
</file>